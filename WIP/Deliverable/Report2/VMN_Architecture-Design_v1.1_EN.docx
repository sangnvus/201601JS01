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r w:rsidRPr="003B279D">
              <w:rPr>
                <w:sz w:val="22"/>
                <w:szCs w:val="22"/>
              </w:rPr>
              <w:t>v</w:t>
            </w:r>
            <w:r w:rsidR="00482B12" w:rsidRPr="003B279D">
              <w:rPr>
                <w:sz w:val="22"/>
                <w:szCs w:val="22"/>
              </w:rPr>
              <w:t>1.</w:t>
            </w:r>
            <w:r w:rsidR="0045705A" w:rsidRPr="003B279D">
              <w:rPr>
                <w:sz w:val="22"/>
                <w:szCs w:val="22"/>
              </w:rPr>
              <w:t>0</w:t>
            </w:r>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r w:rsidRPr="003B279D">
              <w:rPr>
                <w:sz w:val="22"/>
                <w:szCs w:val="22"/>
              </w:rPr>
              <w:t>v1.1</w:t>
            </w:r>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Nguy</w:t>
      </w:r>
      <w:r w:rsidR="001425AD">
        <w:rPr>
          <w:lang w:val="vi-VN"/>
        </w:rPr>
        <w:t>ễ</w:t>
      </w:r>
      <w:r w:rsidR="001425AD">
        <w:t xml:space="preserve">n Minh Tiến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Nguyễn Vă</w:t>
      </w:r>
      <w:r w:rsidRPr="00D54158">
        <w:t>n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rPr>
          <w:rFonts w:ascii="Times New Roman" w:eastAsia="MS Mincho" w:hAnsi="Times New Roman" w:cs="Times New Roman"/>
          <w:bCs/>
          <w:color w:val="auto"/>
          <w:sz w:val="22"/>
          <w:szCs w:val="22"/>
        </w:rPr>
        <w:id w:val="973806436"/>
        <w:docPartObj>
          <w:docPartGallery w:val="Table of Contents"/>
          <w:docPartUnique/>
        </w:docPartObj>
      </w:sdtPr>
      <w:sdtEndPr>
        <w:rPr>
          <w:b/>
          <w:noProof/>
        </w:rPr>
      </w:sdtEndPr>
      <w:sdtContent>
        <w:p w14:paraId="7A827F8D" w14:textId="71F9F3AD" w:rsidR="00F72C23" w:rsidRDefault="00F72C23">
          <w:pPr>
            <w:pStyle w:val="TOCHeading"/>
          </w:pPr>
          <w:r>
            <w:t>Table of Contents</w:t>
          </w:r>
        </w:p>
        <w:p w14:paraId="3364749D" w14:textId="4EDC90D7" w:rsidR="00F72C23" w:rsidRDefault="00F72C23">
          <w:pPr>
            <w:pStyle w:val="TOC1"/>
            <w:tabs>
              <w:tab w:val="left" w:pos="1000"/>
            </w:tabs>
            <w:rPr>
              <w:rFonts w:asciiTheme="minorHAnsi" w:eastAsiaTheme="minorEastAsia" w:hAnsiTheme="minorHAnsi" w:cstheme="minorBidi"/>
              <w:bCs w:val="0"/>
              <w:caps w:val="0"/>
              <w:lang w:eastAsia="ja-JP"/>
            </w:rPr>
          </w:pPr>
          <w:r>
            <w:fldChar w:fldCharType="begin"/>
          </w:r>
          <w:r>
            <w:instrText xml:space="preserve"> TOC \o "1-3" \h \z \u </w:instrText>
          </w:r>
          <w:r>
            <w:fldChar w:fldCharType="separate"/>
          </w:r>
          <w:hyperlink w:anchor="_Toc448970337" w:history="1">
            <w:r w:rsidRPr="00C6212E">
              <w:rPr>
                <w:rStyle w:val="Hyperlink"/>
              </w:rPr>
              <w:t>1</w:t>
            </w:r>
            <w:r>
              <w:rPr>
                <w:rFonts w:asciiTheme="minorHAnsi" w:eastAsiaTheme="minorEastAsia" w:hAnsiTheme="minorHAnsi" w:cstheme="minorBidi"/>
                <w:bCs w:val="0"/>
                <w:caps w:val="0"/>
                <w:lang w:eastAsia="ja-JP"/>
              </w:rPr>
              <w:tab/>
            </w:r>
            <w:r w:rsidRPr="00C6212E">
              <w:rPr>
                <w:rStyle w:val="Hyperlink"/>
              </w:rPr>
              <w:t>Introduction</w:t>
            </w:r>
            <w:r>
              <w:rPr>
                <w:webHidden/>
              </w:rPr>
              <w:tab/>
            </w:r>
            <w:r>
              <w:rPr>
                <w:webHidden/>
              </w:rPr>
              <w:fldChar w:fldCharType="begin"/>
            </w:r>
            <w:r>
              <w:rPr>
                <w:webHidden/>
              </w:rPr>
              <w:instrText xml:space="preserve"> PAGEREF _Toc448970337 \h </w:instrText>
            </w:r>
            <w:r>
              <w:rPr>
                <w:webHidden/>
              </w:rPr>
            </w:r>
            <w:r>
              <w:rPr>
                <w:webHidden/>
              </w:rPr>
              <w:fldChar w:fldCharType="separate"/>
            </w:r>
            <w:r>
              <w:rPr>
                <w:webHidden/>
              </w:rPr>
              <w:t>5</w:t>
            </w:r>
            <w:r>
              <w:rPr>
                <w:webHidden/>
              </w:rPr>
              <w:fldChar w:fldCharType="end"/>
            </w:r>
          </w:hyperlink>
        </w:p>
        <w:p w14:paraId="2FDA6BED" w14:textId="64EA09A9" w:rsidR="00F72C23" w:rsidRDefault="00741DC2">
          <w:pPr>
            <w:pStyle w:val="TOC2"/>
            <w:tabs>
              <w:tab w:val="left" w:pos="1200"/>
            </w:tabs>
            <w:rPr>
              <w:rFonts w:asciiTheme="minorHAnsi" w:eastAsiaTheme="minorEastAsia" w:hAnsiTheme="minorHAnsi" w:cstheme="minorBidi"/>
              <w:bCs w:val="0"/>
              <w:lang w:eastAsia="ja-JP"/>
            </w:rPr>
          </w:pPr>
          <w:hyperlink w:anchor="_Toc448970338" w:history="1">
            <w:r w:rsidR="00F72C23" w:rsidRPr="00C6212E">
              <w:rPr>
                <w:rStyle w:val="Hyperlink"/>
              </w:rPr>
              <w:t>1.1</w:t>
            </w:r>
            <w:r w:rsidR="00F72C23">
              <w:rPr>
                <w:rFonts w:asciiTheme="minorHAnsi" w:eastAsiaTheme="minorEastAsia" w:hAnsiTheme="minorHAnsi" w:cstheme="minorBidi"/>
                <w:bCs w:val="0"/>
                <w:lang w:eastAsia="ja-JP"/>
              </w:rPr>
              <w:tab/>
            </w:r>
            <w:r w:rsidR="00F72C23" w:rsidRPr="00C6212E">
              <w:rPr>
                <w:rStyle w:val="Hyperlink"/>
              </w:rPr>
              <w:t>Purpose</w:t>
            </w:r>
            <w:r w:rsidR="00F72C23">
              <w:rPr>
                <w:webHidden/>
              </w:rPr>
              <w:tab/>
            </w:r>
            <w:r w:rsidR="00F72C23">
              <w:rPr>
                <w:webHidden/>
              </w:rPr>
              <w:fldChar w:fldCharType="begin"/>
            </w:r>
            <w:r w:rsidR="00F72C23">
              <w:rPr>
                <w:webHidden/>
              </w:rPr>
              <w:instrText xml:space="preserve"> PAGEREF _Toc448970338 \h </w:instrText>
            </w:r>
            <w:r w:rsidR="00F72C23">
              <w:rPr>
                <w:webHidden/>
              </w:rPr>
            </w:r>
            <w:r w:rsidR="00F72C23">
              <w:rPr>
                <w:webHidden/>
              </w:rPr>
              <w:fldChar w:fldCharType="separate"/>
            </w:r>
            <w:r w:rsidR="00F72C23">
              <w:rPr>
                <w:webHidden/>
              </w:rPr>
              <w:t>5</w:t>
            </w:r>
            <w:r w:rsidR="00F72C23">
              <w:rPr>
                <w:webHidden/>
              </w:rPr>
              <w:fldChar w:fldCharType="end"/>
            </w:r>
          </w:hyperlink>
        </w:p>
        <w:p w14:paraId="696B221C" w14:textId="241B21EA" w:rsidR="00F72C23" w:rsidRDefault="00741DC2">
          <w:pPr>
            <w:pStyle w:val="TOC2"/>
            <w:tabs>
              <w:tab w:val="left" w:pos="1200"/>
            </w:tabs>
            <w:rPr>
              <w:rFonts w:asciiTheme="minorHAnsi" w:eastAsiaTheme="minorEastAsia" w:hAnsiTheme="minorHAnsi" w:cstheme="minorBidi"/>
              <w:bCs w:val="0"/>
              <w:lang w:eastAsia="ja-JP"/>
            </w:rPr>
          </w:pPr>
          <w:hyperlink w:anchor="_Toc448970339" w:history="1">
            <w:r w:rsidR="00F72C23" w:rsidRPr="00C6212E">
              <w:rPr>
                <w:rStyle w:val="Hyperlink"/>
              </w:rPr>
              <w:t>1.2</w:t>
            </w:r>
            <w:r w:rsidR="00F72C23">
              <w:rPr>
                <w:rFonts w:asciiTheme="minorHAnsi" w:eastAsiaTheme="minorEastAsia" w:hAnsiTheme="minorHAnsi" w:cstheme="minorBidi"/>
                <w:bCs w:val="0"/>
                <w:lang w:eastAsia="ja-JP"/>
              </w:rPr>
              <w:tab/>
            </w:r>
            <w:r w:rsidR="00F72C23" w:rsidRPr="00C6212E">
              <w:rPr>
                <w:rStyle w:val="Hyperlink"/>
              </w:rPr>
              <w:t>Scope</w:t>
            </w:r>
            <w:r w:rsidR="00F72C23">
              <w:rPr>
                <w:webHidden/>
              </w:rPr>
              <w:tab/>
            </w:r>
            <w:r w:rsidR="00F72C23">
              <w:rPr>
                <w:webHidden/>
              </w:rPr>
              <w:fldChar w:fldCharType="begin"/>
            </w:r>
            <w:r w:rsidR="00F72C23">
              <w:rPr>
                <w:webHidden/>
              </w:rPr>
              <w:instrText xml:space="preserve"> PAGEREF _Toc448970339 \h </w:instrText>
            </w:r>
            <w:r w:rsidR="00F72C23">
              <w:rPr>
                <w:webHidden/>
              </w:rPr>
            </w:r>
            <w:r w:rsidR="00F72C23">
              <w:rPr>
                <w:webHidden/>
              </w:rPr>
              <w:fldChar w:fldCharType="separate"/>
            </w:r>
            <w:r w:rsidR="00F72C23">
              <w:rPr>
                <w:webHidden/>
              </w:rPr>
              <w:t>5</w:t>
            </w:r>
            <w:r w:rsidR="00F72C23">
              <w:rPr>
                <w:webHidden/>
              </w:rPr>
              <w:fldChar w:fldCharType="end"/>
            </w:r>
          </w:hyperlink>
        </w:p>
        <w:p w14:paraId="4E088328" w14:textId="538E7A71" w:rsidR="00F72C23" w:rsidRDefault="00741DC2">
          <w:pPr>
            <w:pStyle w:val="TOC2"/>
            <w:tabs>
              <w:tab w:val="left" w:pos="1200"/>
            </w:tabs>
            <w:rPr>
              <w:rFonts w:asciiTheme="minorHAnsi" w:eastAsiaTheme="minorEastAsia" w:hAnsiTheme="minorHAnsi" w:cstheme="minorBidi"/>
              <w:bCs w:val="0"/>
              <w:lang w:eastAsia="ja-JP"/>
            </w:rPr>
          </w:pPr>
          <w:hyperlink w:anchor="_Toc448970340" w:history="1">
            <w:r w:rsidR="00F72C23" w:rsidRPr="00C6212E">
              <w:rPr>
                <w:rStyle w:val="Hyperlink"/>
              </w:rPr>
              <w:t>1.3</w:t>
            </w:r>
            <w:r w:rsidR="00F72C23">
              <w:rPr>
                <w:rFonts w:asciiTheme="minorHAnsi" w:eastAsiaTheme="minorEastAsia" w:hAnsiTheme="minorHAnsi" w:cstheme="minorBidi"/>
                <w:bCs w:val="0"/>
                <w:lang w:eastAsia="ja-JP"/>
              </w:rPr>
              <w:tab/>
            </w:r>
            <w:r w:rsidR="00F72C23" w:rsidRPr="00C6212E">
              <w:rPr>
                <w:rStyle w:val="Hyperlink"/>
              </w:rPr>
              <w:t>Definitions, Acronyms and Abbreviations</w:t>
            </w:r>
            <w:r w:rsidR="00F72C23">
              <w:rPr>
                <w:webHidden/>
              </w:rPr>
              <w:tab/>
            </w:r>
            <w:r w:rsidR="00F72C23">
              <w:rPr>
                <w:webHidden/>
              </w:rPr>
              <w:fldChar w:fldCharType="begin"/>
            </w:r>
            <w:r w:rsidR="00F72C23">
              <w:rPr>
                <w:webHidden/>
              </w:rPr>
              <w:instrText xml:space="preserve"> PAGEREF _Toc448970340 \h </w:instrText>
            </w:r>
            <w:r w:rsidR="00F72C23">
              <w:rPr>
                <w:webHidden/>
              </w:rPr>
            </w:r>
            <w:r w:rsidR="00F72C23">
              <w:rPr>
                <w:webHidden/>
              </w:rPr>
              <w:fldChar w:fldCharType="separate"/>
            </w:r>
            <w:r w:rsidR="00F72C23">
              <w:rPr>
                <w:webHidden/>
              </w:rPr>
              <w:t>5</w:t>
            </w:r>
            <w:r w:rsidR="00F72C23">
              <w:rPr>
                <w:webHidden/>
              </w:rPr>
              <w:fldChar w:fldCharType="end"/>
            </w:r>
          </w:hyperlink>
        </w:p>
        <w:p w14:paraId="379C8074" w14:textId="6E422738" w:rsidR="00F72C23" w:rsidRDefault="00741DC2">
          <w:pPr>
            <w:pStyle w:val="TOC2"/>
            <w:tabs>
              <w:tab w:val="left" w:pos="1200"/>
            </w:tabs>
            <w:rPr>
              <w:rFonts w:asciiTheme="minorHAnsi" w:eastAsiaTheme="minorEastAsia" w:hAnsiTheme="minorHAnsi" w:cstheme="minorBidi"/>
              <w:bCs w:val="0"/>
              <w:lang w:eastAsia="ja-JP"/>
            </w:rPr>
          </w:pPr>
          <w:hyperlink w:anchor="_Toc448970341" w:history="1">
            <w:r w:rsidR="00F72C23" w:rsidRPr="00C6212E">
              <w:rPr>
                <w:rStyle w:val="Hyperlink"/>
              </w:rPr>
              <w:t>1.4</w:t>
            </w:r>
            <w:r w:rsidR="00F72C23">
              <w:rPr>
                <w:rFonts w:asciiTheme="minorHAnsi" w:eastAsiaTheme="minorEastAsia" w:hAnsiTheme="minorHAnsi" w:cstheme="minorBidi"/>
                <w:bCs w:val="0"/>
                <w:lang w:eastAsia="ja-JP"/>
              </w:rPr>
              <w:tab/>
            </w:r>
            <w:r w:rsidR="00F72C23" w:rsidRPr="00C6212E">
              <w:rPr>
                <w:rStyle w:val="Hyperlink"/>
              </w:rPr>
              <w:t>References</w:t>
            </w:r>
            <w:r w:rsidR="00F72C23">
              <w:rPr>
                <w:webHidden/>
              </w:rPr>
              <w:tab/>
            </w:r>
            <w:r w:rsidR="00F72C23">
              <w:rPr>
                <w:webHidden/>
              </w:rPr>
              <w:fldChar w:fldCharType="begin"/>
            </w:r>
            <w:r w:rsidR="00F72C23">
              <w:rPr>
                <w:webHidden/>
              </w:rPr>
              <w:instrText xml:space="preserve"> PAGEREF _Toc448970341 \h </w:instrText>
            </w:r>
            <w:r w:rsidR="00F72C23">
              <w:rPr>
                <w:webHidden/>
              </w:rPr>
            </w:r>
            <w:r w:rsidR="00F72C23">
              <w:rPr>
                <w:webHidden/>
              </w:rPr>
              <w:fldChar w:fldCharType="separate"/>
            </w:r>
            <w:r w:rsidR="00F72C23">
              <w:rPr>
                <w:webHidden/>
              </w:rPr>
              <w:t>5</w:t>
            </w:r>
            <w:r w:rsidR="00F72C23">
              <w:rPr>
                <w:webHidden/>
              </w:rPr>
              <w:fldChar w:fldCharType="end"/>
            </w:r>
          </w:hyperlink>
        </w:p>
        <w:p w14:paraId="09F8C3B3" w14:textId="1CE6C1E0" w:rsidR="00F72C23" w:rsidRDefault="00741DC2">
          <w:pPr>
            <w:pStyle w:val="TOC2"/>
            <w:tabs>
              <w:tab w:val="left" w:pos="1200"/>
            </w:tabs>
            <w:rPr>
              <w:rFonts w:asciiTheme="minorHAnsi" w:eastAsiaTheme="minorEastAsia" w:hAnsiTheme="minorHAnsi" w:cstheme="minorBidi"/>
              <w:bCs w:val="0"/>
              <w:lang w:eastAsia="ja-JP"/>
            </w:rPr>
          </w:pPr>
          <w:hyperlink w:anchor="_Toc448970342" w:history="1">
            <w:r w:rsidR="00F72C23" w:rsidRPr="00C6212E">
              <w:rPr>
                <w:rStyle w:val="Hyperlink"/>
              </w:rPr>
              <w:t>1.5</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_Toc448970342 \h </w:instrText>
            </w:r>
            <w:r w:rsidR="00F72C23">
              <w:rPr>
                <w:webHidden/>
              </w:rPr>
            </w:r>
            <w:r w:rsidR="00F72C23">
              <w:rPr>
                <w:webHidden/>
              </w:rPr>
              <w:fldChar w:fldCharType="separate"/>
            </w:r>
            <w:r w:rsidR="00F72C23">
              <w:rPr>
                <w:webHidden/>
              </w:rPr>
              <w:t>6</w:t>
            </w:r>
            <w:r w:rsidR="00F72C23">
              <w:rPr>
                <w:webHidden/>
              </w:rPr>
              <w:fldChar w:fldCharType="end"/>
            </w:r>
          </w:hyperlink>
        </w:p>
        <w:p w14:paraId="27787089" w14:textId="2BDB7341"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43" w:history="1">
            <w:r w:rsidR="00F72C23" w:rsidRPr="00C6212E">
              <w:rPr>
                <w:rStyle w:val="Hyperlink"/>
              </w:rPr>
              <w:t>2</w:t>
            </w:r>
            <w:r w:rsidR="00F72C23">
              <w:rPr>
                <w:rFonts w:asciiTheme="minorHAnsi" w:eastAsiaTheme="minorEastAsia" w:hAnsiTheme="minorHAnsi" w:cstheme="minorBidi"/>
                <w:bCs w:val="0"/>
                <w:caps w:val="0"/>
                <w:lang w:eastAsia="ja-JP"/>
              </w:rPr>
              <w:tab/>
            </w:r>
            <w:r w:rsidR="00F72C23" w:rsidRPr="00C6212E">
              <w:rPr>
                <w:rStyle w:val="Hyperlink"/>
              </w:rPr>
              <w:t>Choice of Architecture design</w:t>
            </w:r>
            <w:r w:rsidR="00F72C23">
              <w:rPr>
                <w:webHidden/>
              </w:rPr>
              <w:tab/>
            </w:r>
            <w:r w:rsidR="00F72C23">
              <w:rPr>
                <w:webHidden/>
              </w:rPr>
              <w:fldChar w:fldCharType="begin"/>
            </w:r>
            <w:r w:rsidR="00F72C23">
              <w:rPr>
                <w:webHidden/>
              </w:rPr>
              <w:instrText xml:space="preserve"> PAGEREF _Toc448970343 \h </w:instrText>
            </w:r>
            <w:r w:rsidR="00F72C23">
              <w:rPr>
                <w:webHidden/>
              </w:rPr>
            </w:r>
            <w:r w:rsidR="00F72C23">
              <w:rPr>
                <w:webHidden/>
              </w:rPr>
              <w:fldChar w:fldCharType="separate"/>
            </w:r>
            <w:r w:rsidR="00F72C23">
              <w:rPr>
                <w:webHidden/>
              </w:rPr>
              <w:t>6</w:t>
            </w:r>
            <w:r w:rsidR="00F72C23">
              <w:rPr>
                <w:webHidden/>
              </w:rPr>
              <w:fldChar w:fldCharType="end"/>
            </w:r>
          </w:hyperlink>
        </w:p>
        <w:p w14:paraId="52820EAF" w14:textId="401CB038" w:rsidR="00F72C23" w:rsidRDefault="00741DC2">
          <w:pPr>
            <w:pStyle w:val="TOC2"/>
            <w:tabs>
              <w:tab w:val="left" w:pos="1200"/>
            </w:tabs>
            <w:rPr>
              <w:rFonts w:asciiTheme="minorHAnsi" w:eastAsiaTheme="minorEastAsia" w:hAnsiTheme="minorHAnsi" w:cstheme="minorBidi"/>
              <w:bCs w:val="0"/>
              <w:lang w:eastAsia="ja-JP"/>
            </w:rPr>
          </w:pPr>
          <w:hyperlink w:anchor="_Toc448970344" w:history="1">
            <w:r w:rsidR="00F72C23" w:rsidRPr="00C6212E">
              <w:rPr>
                <w:rStyle w:val="Hyperlink"/>
              </w:rPr>
              <w:t>2.1</w:t>
            </w:r>
            <w:r w:rsidR="00F72C23">
              <w:rPr>
                <w:rFonts w:asciiTheme="minorHAnsi" w:eastAsiaTheme="minorEastAsia" w:hAnsiTheme="minorHAnsi" w:cstheme="minorBidi"/>
                <w:bCs w:val="0"/>
                <w:lang w:eastAsia="ja-JP"/>
              </w:rPr>
              <w:tab/>
            </w:r>
            <w:r w:rsidR="00F72C23" w:rsidRPr="00C6212E">
              <w:rPr>
                <w:rStyle w:val="Hyperlink"/>
              </w:rPr>
              <w:t>MVC Model</w:t>
            </w:r>
            <w:r w:rsidR="00F72C23">
              <w:rPr>
                <w:webHidden/>
              </w:rPr>
              <w:tab/>
            </w:r>
            <w:r w:rsidR="00F72C23">
              <w:rPr>
                <w:webHidden/>
              </w:rPr>
              <w:fldChar w:fldCharType="begin"/>
            </w:r>
            <w:r w:rsidR="00F72C23">
              <w:rPr>
                <w:webHidden/>
              </w:rPr>
              <w:instrText xml:space="preserve"> PAGEREF _Toc448970344 \h </w:instrText>
            </w:r>
            <w:r w:rsidR="00F72C23">
              <w:rPr>
                <w:webHidden/>
              </w:rPr>
            </w:r>
            <w:r w:rsidR="00F72C23">
              <w:rPr>
                <w:webHidden/>
              </w:rPr>
              <w:fldChar w:fldCharType="separate"/>
            </w:r>
            <w:r w:rsidR="00F72C23">
              <w:rPr>
                <w:webHidden/>
              </w:rPr>
              <w:t>6</w:t>
            </w:r>
            <w:r w:rsidR="00F72C23">
              <w:rPr>
                <w:webHidden/>
              </w:rPr>
              <w:fldChar w:fldCharType="end"/>
            </w:r>
          </w:hyperlink>
        </w:p>
        <w:p w14:paraId="627A4463" w14:textId="4FCB1DB2"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45" w:history="1">
            <w:r w:rsidR="00F72C23" w:rsidRPr="00C6212E">
              <w:rPr>
                <w:rStyle w:val="Hyperlink"/>
              </w:rPr>
              <w:t>2.1.1</w:t>
            </w:r>
            <w:r w:rsidR="00F72C23">
              <w:rPr>
                <w:rFonts w:asciiTheme="minorHAnsi" w:eastAsiaTheme="minorEastAsia" w:hAnsiTheme="minorHAnsi" w:cstheme="minorBidi"/>
                <w:bCs w:val="0"/>
                <w:sz w:val="22"/>
                <w:szCs w:val="22"/>
                <w:lang w:eastAsia="ja-JP"/>
              </w:rPr>
              <w:tab/>
            </w:r>
            <w:r w:rsidR="00F72C23" w:rsidRPr="00C6212E">
              <w:rPr>
                <w:rStyle w:val="Hyperlink"/>
              </w:rPr>
              <w:t>MVC Model overview</w:t>
            </w:r>
            <w:r w:rsidR="00F72C23">
              <w:rPr>
                <w:webHidden/>
              </w:rPr>
              <w:tab/>
            </w:r>
            <w:r w:rsidR="00F72C23">
              <w:rPr>
                <w:webHidden/>
              </w:rPr>
              <w:fldChar w:fldCharType="begin"/>
            </w:r>
            <w:r w:rsidR="00F72C23">
              <w:rPr>
                <w:webHidden/>
              </w:rPr>
              <w:instrText xml:space="preserve"> PAGEREF _Toc448970345 \h </w:instrText>
            </w:r>
            <w:r w:rsidR="00F72C23">
              <w:rPr>
                <w:webHidden/>
              </w:rPr>
            </w:r>
            <w:r w:rsidR="00F72C23">
              <w:rPr>
                <w:webHidden/>
              </w:rPr>
              <w:fldChar w:fldCharType="separate"/>
            </w:r>
            <w:r w:rsidR="00F72C23">
              <w:rPr>
                <w:webHidden/>
              </w:rPr>
              <w:t>6</w:t>
            </w:r>
            <w:r w:rsidR="00F72C23">
              <w:rPr>
                <w:webHidden/>
              </w:rPr>
              <w:fldChar w:fldCharType="end"/>
            </w:r>
          </w:hyperlink>
        </w:p>
        <w:p w14:paraId="079E6AA0" w14:textId="2B0E94BB" w:rsidR="00F72C23" w:rsidRDefault="00741DC2">
          <w:pPr>
            <w:pStyle w:val="TOC2"/>
            <w:tabs>
              <w:tab w:val="left" w:pos="1200"/>
            </w:tabs>
            <w:rPr>
              <w:rFonts w:asciiTheme="minorHAnsi" w:eastAsiaTheme="minorEastAsia" w:hAnsiTheme="minorHAnsi" w:cstheme="minorBidi"/>
              <w:bCs w:val="0"/>
              <w:lang w:eastAsia="ja-JP"/>
            </w:rPr>
          </w:pPr>
          <w:hyperlink w:anchor="_Toc448970346" w:history="1">
            <w:r w:rsidR="00F72C23" w:rsidRPr="00C6212E">
              <w:rPr>
                <w:rStyle w:val="Hyperlink"/>
              </w:rPr>
              <w:t>2.2</w:t>
            </w:r>
            <w:r w:rsidR="00F72C23">
              <w:rPr>
                <w:rFonts w:asciiTheme="minorHAnsi" w:eastAsiaTheme="minorEastAsia" w:hAnsiTheme="minorHAnsi" w:cstheme="minorBidi"/>
                <w:bCs w:val="0"/>
                <w:lang w:eastAsia="ja-JP"/>
              </w:rPr>
              <w:tab/>
            </w:r>
            <w:r w:rsidR="00F72C23" w:rsidRPr="00C6212E">
              <w:rPr>
                <w:rStyle w:val="Hyperlink"/>
              </w:rPr>
              <w:t>Laravel</w:t>
            </w:r>
            <w:r w:rsidR="00F72C23">
              <w:rPr>
                <w:webHidden/>
              </w:rPr>
              <w:tab/>
            </w:r>
            <w:r w:rsidR="00F72C23">
              <w:rPr>
                <w:webHidden/>
              </w:rPr>
              <w:fldChar w:fldCharType="begin"/>
            </w:r>
            <w:r w:rsidR="00F72C23">
              <w:rPr>
                <w:webHidden/>
              </w:rPr>
              <w:instrText xml:space="preserve"> PAGEREF _Toc448970346 \h </w:instrText>
            </w:r>
            <w:r w:rsidR="00F72C23">
              <w:rPr>
                <w:webHidden/>
              </w:rPr>
            </w:r>
            <w:r w:rsidR="00F72C23">
              <w:rPr>
                <w:webHidden/>
              </w:rPr>
              <w:fldChar w:fldCharType="separate"/>
            </w:r>
            <w:r w:rsidR="00F72C23">
              <w:rPr>
                <w:webHidden/>
              </w:rPr>
              <w:t>8</w:t>
            </w:r>
            <w:r w:rsidR="00F72C23">
              <w:rPr>
                <w:webHidden/>
              </w:rPr>
              <w:fldChar w:fldCharType="end"/>
            </w:r>
          </w:hyperlink>
        </w:p>
        <w:p w14:paraId="636D3BBD" w14:textId="7D7FBD8C"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47" w:history="1">
            <w:r w:rsidR="00F72C23" w:rsidRPr="00C6212E">
              <w:rPr>
                <w:rStyle w:val="Hyperlink"/>
              </w:rPr>
              <w:t>3</w:t>
            </w:r>
            <w:r w:rsidR="00F72C23">
              <w:rPr>
                <w:rFonts w:asciiTheme="minorHAnsi" w:eastAsiaTheme="minorEastAsia" w:hAnsiTheme="minorHAnsi" w:cstheme="minorBidi"/>
                <w:bCs w:val="0"/>
                <w:caps w:val="0"/>
                <w:lang w:eastAsia="ja-JP"/>
              </w:rPr>
              <w:tab/>
            </w:r>
            <w:r w:rsidR="00F72C23" w:rsidRPr="00C6212E">
              <w:rPr>
                <w:rStyle w:val="Hyperlink"/>
              </w:rPr>
              <w:t>Architectural Representation</w:t>
            </w:r>
            <w:r w:rsidR="00F72C23">
              <w:rPr>
                <w:webHidden/>
              </w:rPr>
              <w:tab/>
            </w:r>
            <w:r w:rsidR="00F72C23">
              <w:rPr>
                <w:webHidden/>
              </w:rPr>
              <w:fldChar w:fldCharType="begin"/>
            </w:r>
            <w:r w:rsidR="00F72C23">
              <w:rPr>
                <w:webHidden/>
              </w:rPr>
              <w:instrText xml:space="preserve"> PAGEREF _Toc448970347 \h </w:instrText>
            </w:r>
            <w:r w:rsidR="00F72C23">
              <w:rPr>
                <w:webHidden/>
              </w:rPr>
            </w:r>
            <w:r w:rsidR="00F72C23">
              <w:rPr>
                <w:webHidden/>
              </w:rPr>
              <w:fldChar w:fldCharType="separate"/>
            </w:r>
            <w:r w:rsidR="00F72C23">
              <w:rPr>
                <w:webHidden/>
              </w:rPr>
              <w:t>9</w:t>
            </w:r>
            <w:r w:rsidR="00F72C23">
              <w:rPr>
                <w:webHidden/>
              </w:rPr>
              <w:fldChar w:fldCharType="end"/>
            </w:r>
          </w:hyperlink>
        </w:p>
        <w:p w14:paraId="7099A3AA" w14:textId="4E8CCA61"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48" w:history="1">
            <w:r w:rsidR="00F72C23" w:rsidRPr="00C6212E">
              <w:rPr>
                <w:rStyle w:val="Hyperlink"/>
              </w:rPr>
              <w:t>4</w:t>
            </w:r>
            <w:r w:rsidR="00F72C23">
              <w:rPr>
                <w:rFonts w:asciiTheme="minorHAnsi" w:eastAsiaTheme="minorEastAsia" w:hAnsiTheme="minorHAnsi" w:cstheme="minorBidi"/>
                <w:bCs w:val="0"/>
                <w:caps w:val="0"/>
                <w:lang w:eastAsia="ja-JP"/>
              </w:rPr>
              <w:tab/>
            </w:r>
            <w:r w:rsidR="00F72C23" w:rsidRPr="00C6212E">
              <w:rPr>
                <w:rStyle w:val="Hyperlink"/>
              </w:rPr>
              <w:t>Architectural Goals and Constraints</w:t>
            </w:r>
            <w:r w:rsidR="00F72C23">
              <w:rPr>
                <w:webHidden/>
              </w:rPr>
              <w:tab/>
            </w:r>
            <w:r w:rsidR="00F72C23">
              <w:rPr>
                <w:webHidden/>
              </w:rPr>
              <w:fldChar w:fldCharType="begin"/>
            </w:r>
            <w:r w:rsidR="00F72C23">
              <w:rPr>
                <w:webHidden/>
              </w:rPr>
              <w:instrText xml:space="preserve"> PAGEREF _Toc448970348 \h </w:instrText>
            </w:r>
            <w:r w:rsidR="00F72C23">
              <w:rPr>
                <w:webHidden/>
              </w:rPr>
            </w:r>
            <w:r w:rsidR="00F72C23">
              <w:rPr>
                <w:webHidden/>
              </w:rPr>
              <w:fldChar w:fldCharType="separate"/>
            </w:r>
            <w:r w:rsidR="00F72C23">
              <w:rPr>
                <w:webHidden/>
              </w:rPr>
              <w:t>10</w:t>
            </w:r>
            <w:r w:rsidR="00F72C23">
              <w:rPr>
                <w:webHidden/>
              </w:rPr>
              <w:fldChar w:fldCharType="end"/>
            </w:r>
          </w:hyperlink>
        </w:p>
        <w:p w14:paraId="5128A113" w14:textId="16AAD115"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49" w:history="1">
            <w:r w:rsidR="00F72C23" w:rsidRPr="00C6212E">
              <w:rPr>
                <w:rStyle w:val="Hyperlink"/>
              </w:rPr>
              <w:t>5</w:t>
            </w:r>
            <w:r w:rsidR="00F72C23">
              <w:rPr>
                <w:rFonts w:asciiTheme="minorHAnsi" w:eastAsiaTheme="minorEastAsia" w:hAnsiTheme="minorHAnsi" w:cstheme="minorBidi"/>
                <w:bCs w:val="0"/>
                <w:caps w:val="0"/>
                <w:lang w:eastAsia="ja-JP"/>
              </w:rPr>
              <w:tab/>
            </w:r>
            <w:r w:rsidR="00F72C23" w:rsidRPr="00C6212E">
              <w:rPr>
                <w:rStyle w:val="Hyperlink"/>
              </w:rPr>
              <w:t>Use-Case View</w:t>
            </w:r>
            <w:r w:rsidR="00F72C23">
              <w:rPr>
                <w:webHidden/>
              </w:rPr>
              <w:tab/>
            </w:r>
            <w:r w:rsidR="00F72C23">
              <w:rPr>
                <w:webHidden/>
              </w:rPr>
              <w:fldChar w:fldCharType="begin"/>
            </w:r>
            <w:r w:rsidR="00F72C23">
              <w:rPr>
                <w:webHidden/>
              </w:rPr>
              <w:instrText xml:space="preserve"> PAGEREF _Toc448970349 \h </w:instrText>
            </w:r>
            <w:r w:rsidR="00F72C23">
              <w:rPr>
                <w:webHidden/>
              </w:rPr>
            </w:r>
            <w:r w:rsidR="00F72C23">
              <w:rPr>
                <w:webHidden/>
              </w:rPr>
              <w:fldChar w:fldCharType="separate"/>
            </w:r>
            <w:r w:rsidR="00F72C23">
              <w:rPr>
                <w:webHidden/>
              </w:rPr>
              <w:t>11</w:t>
            </w:r>
            <w:r w:rsidR="00F72C23">
              <w:rPr>
                <w:webHidden/>
              </w:rPr>
              <w:fldChar w:fldCharType="end"/>
            </w:r>
          </w:hyperlink>
        </w:p>
        <w:p w14:paraId="1EB83A89" w14:textId="5791F0B4" w:rsidR="00F72C23" w:rsidRDefault="00741DC2">
          <w:pPr>
            <w:pStyle w:val="TOC2"/>
            <w:tabs>
              <w:tab w:val="left" w:pos="1200"/>
            </w:tabs>
            <w:rPr>
              <w:rFonts w:asciiTheme="minorHAnsi" w:eastAsiaTheme="minorEastAsia" w:hAnsiTheme="minorHAnsi" w:cstheme="minorBidi"/>
              <w:bCs w:val="0"/>
              <w:lang w:eastAsia="ja-JP"/>
            </w:rPr>
          </w:pPr>
          <w:hyperlink w:anchor="_Toc448970350" w:history="1">
            <w:r w:rsidR="00F72C23" w:rsidRPr="00C6212E">
              <w:rPr>
                <w:rStyle w:val="Hyperlink"/>
              </w:rPr>
              <w:t>5.1</w:t>
            </w:r>
            <w:r w:rsidR="00F72C23">
              <w:rPr>
                <w:rFonts w:asciiTheme="minorHAnsi" w:eastAsiaTheme="minorEastAsia" w:hAnsiTheme="minorHAnsi" w:cstheme="minorBidi"/>
                <w:bCs w:val="0"/>
                <w:lang w:eastAsia="ja-JP"/>
              </w:rPr>
              <w:tab/>
            </w:r>
            <w:r w:rsidR="00F72C23" w:rsidRPr="00C6212E">
              <w:rPr>
                <w:rStyle w:val="Hyperlink"/>
              </w:rPr>
              <w:t>User module</w:t>
            </w:r>
            <w:r w:rsidR="00F72C23">
              <w:rPr>
                <w:webHidden/>
              </w:rPr>
              <w:tab/>
            </w:r>
            <w:r w:rsidR="00F72C23">
              <w:rPr>
                <w:webHidden/>
              </w:rPr>
              <w:fldChar w:fldCharType="begin"/>
            </w:r>
            <w:r w:rsidR="00F72C23">
              <w:rPr>
                <w:webHidden/>
              </w:rPr>
              <w:instrText xml:space="preserve"> PAGEREF _Toc448970350 \h </w:instrText>
            </w:r>
            <w:r w:rsidR="00F72C23">
              <w:rPr>
                <w:webHidden/>
              </w:rPr>
            </w:r>
            <w:r w:rsidR="00F72C23">
              <w:rPr>
                <w:webHidden/>
              </w:rPr>
              <w:fldChar w:fldCharType="separate"/>
            </w:r>
            <w:r w:rsidR="00F72C23">
              <w:rPr>
                <w:webHidden/>
              </w:rPr>
              <w:t>11</w:t>
            </w:r>
            <w:r w:rsidR="00F72C23">
              <w:rPr>
                <w:webHidden/>
              </w:rPr>
              <w:fldChar w:fldCharType="end"/>
            </w:r>
          </w:hyperlink>
        </w:p>
        <w:p w14:paraId="1CAA4B13" w14:textId="7B61C556"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1" w:history="1">
            <w:r w:rsidR="00F72C23" w:rsidRPr="00C6212E">
              <w:rPr>
                <w:rStyle w:val="Hyperlink"/>
                <w:lang w:val="vi-VN"/>
              </w:rPr>
              <w:t>5.1.1</w:t>
            </w:r>
            <w:r w:rsidR="00F72C23">
              <w:rPr>
                <w:rFonts w:asciiTheme="minorHAnsi" w:eastAsiaTheme="minorEastAsia" w:hAnsiTheme="minorHAnsi" w:cstheme="minorBidi"/>
                <w:bCs w:val="0"/>
                <w:sz w:val="22"/>
                <w:szCs w:val="22"/>
                <w:lang w:eastAsia="ja-JP"/>
              </w:rPr>
              <w:tab/>
            </w:r>
            <w:r w:rsidR="00F72C23" w:rsidRPr="00C6212E">
              <w:rPr>
                <w:rStyle w:val="Hyperlink"/>
              </w:rPr>
              <w:t>Authentication</w:t>
            </w:r>
            <w:r w:rsidR="00F72C23" w:rsidRPr="00C6212E">
              <w:rPr>
                <w:rStyle w:val="Hyperlink"/>
                <w:lang w:val="vi-VN"/>
              </w:rPr>
              <w:t xml:space="preserve"> </w:t>
            </w:r>
            <w:r w:rsidR="00F72C23" w:rsidRPr="00C6212E">
              <w:rPr>
                <w:rStyle w:val="Hyperlink"/>
              </w:rPr>
              <w:t>module</w:t>
            </w:r>
            <w:r w:rsidR="00F72C23">
              <w:rPr>
                <w:webHidden/>
              </w:rPr>
              <w:tab/>
            </w:r>
            <w:r w:rsidR="00F72C23">
              <w:rPr>
                <w:webHidden/>
              </w:rPr>
              <w:fldChar w:fldCharType="begin"/>
            </w:r>
            <w:r w:rsidR="00F72C23">
              <w:rPr>
                <w:webHidden/>
              </w:rPr>
              <w:instrText xml:space="preserve"> PAGEREF _Toc448970351 \h </w:instrText>
            </w:r>
            <w:r w:rsidR="00F72C23">
              <w:rPr>
                <w:webHidden/>
              </w:rPr>
            </w:r>
            <w:r w:rsidR="00F72C23">
              <w:rPr>
                <w:webHidden/>
              </w:rPr>
              <w:fldChar w:fldCharType="separate"/>
            </w:r>
            <w:r w:rsidR="00F72C23">
              <w:rPr>
                <w:webHidden/>
              </w:rPr>
              <w:t>11</w:t>
            </w:r>
            <w:r w:rsidR="00F72C23">
              <w:rPr>
                <w:webHidden/>
              </w:rPr>
              <w:fldChar w:fldCharType="end"/>
            </w:r>
          </w:hyperlink>
        </w:p>
        <w:p w14:paraId="4C0EDF4F" w14:textId="13B0509C" w:rsidR="00F72C23" w:rsidRDefault="00741DC2">
          <w:pPr>
            <w:pStyle w:val="TOC2"/>
            <w:tabs>
              <w:tab w:val="left" w:pos="1200"/>
            </w:tabs>
            <w:rPr>
              <w:rFonts w:asciiTheme="minorHAnsi" w:eastAsiaTheme="minorEastAsia" w:hAnsiTheme="minorHAnsi" w:cstheme="minorBidi"/>
              <w:bCs w:val="0"/>
              <w:lang w:eastAsia="ja-JP"/>
            </w:rPr>
          </w:pPr>
          <w:hyperlink w:anchor="_Toc448970352" w:history="1">
            <w:r w:rsidR="00F72C23" w:rsidRPr="00C6212E">
              <w:rPr>
                <w:rStyle w:val="Hyperlink"/>
              </w:rPr>
              <w:t>5.2</w:t>
            </w:r>
            <w:r w:rsidR="00F72C23">
              <w:rPr>
                <w:rFonts w:asciiTheme="minorHAnsi" w:eastAsiaTheme="minorEastAsia" w:hAnsiTheme="minorHAnsi" w:cstheme="minorBidi"/>
                <w:bCs w:val="0"/>
                <w:lang w:eastAsia="ja-JP"/>
              </w:rPr>
              <w:tab/>
            </w:r>
            <w:r w:rsidR="00F72C23" w:rsidRPr="00C6212E">
              <w:rPr>
                <w:rStyle w:val="Hyperlink"/>
              </w:rPr>
              <w:t>Medicinal plant module</w:t>
            </w:r>
            <w:r w:rsidR="00F72C23">
              <w:rPr>
                <w:webHidden/>
              </w:rPr>
              <w:tab/>
            </w:r>
            <w:r w:rsidR="00F72C23">
              <w:rPr>
                <w:webHidden/>
              </w:rPr>
              <w:fldChar w:fldCharType="begin"/>
            </w:r>
            <w:r w:rsidR="00F72C23">
              <w:rPr>
                <w:webHidden/>
              </w:rPr>
              <w:instrText xml:space="preserve"> PAGEREF _Toc448970352 \h </w:instrText>
            </w:r>
            <w:r w:rsidR="00F72C23">
              <w:rPr>
                <w:webHidden/>
              </w:rPr>
            </w:r>
            <w:r w:rsidR="00F72C23">
              <w:rPr>
                <w:webHidden/>
              </w:rPr>
              <w:fldChar w:fldCharType="separate"/>
            </w:r>
            <w:r w:rsidR="00F72C23">
              <w:rPr>
                <w:webHidden/>
              </w:rPr>
              <w:t>13</w:t>
            </w:r>
            <w:r w:rsidR="00F72C23">
              <w:rPr>
                <w:webHidden/>
              </w:rPr>
              <w:fldChar w:fldCharType="end"/>
            </w:r>
          </w:hyperlink>
        </w:p>
        <w:p w14:paraId="7199B782" w14:textId="78794608"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3" w:history="1">
            <w:r w:rsidR="00F72C23" w:rsidRPr="00C6212E">
              <w:rPr>
                <w:rStyle w:val="Hyperlink"/>
              </w:rPr>
              <w:t>5.2.1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information</w:t>
            </w:r>
            <w:r w:rsidR="00F72C23">
              <w:rPr>
                <w:webHidden/>
              </w:rPr>
              <w:tab/>
            </w:r>
            <w:r w:rsidR="00F72C23">
              <w:rPr>
                <w:webHidden/>
              </w:rPr>
              <w:fldChar w:fldCharType="begin"/>
            </w:r>
            <w:r w:rsidR="00F72C23">
              <w:rPr>
                <w:webHidden/>
              </w:rPr>
              <w:instrText xml:space="preserve"> PAGEREF _Toc448970353 \h </w:instrText>
            </w:r>
            <w:r w:rsidR="00F72C23">
              <w:rPr>
                <w:webHidden/>
              </w:rPr>
            </w:r>
            <w:r w:rsidR="00F72C23">
              <w:rPr>
                <w:webHidden/>
              </w:rPr>
              <w:fldChar w:fldCharType="separate"/>
            </w:r>
            <w:r w:rsidR="00F72C23">
              <w:rPr>
                <w:webHidden/>
              </w:rPr>
              <w:t>13</w:t>
            </w:r>
            <w:r w:rsidR="00F72C23">
              <w:rPr>
                <w:webHidden/>
              </w:rPr>
              <w:fldChar w:fldCharType="end"/>
            </w:r>
          </w:hyperlink>
        </w:p>
        <w:p w14:paraId="3121DFF4" w14:textId="7737E955"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4" w:history="1">
            <w:r w:rsidR="00F72C23" w:rsidRPr="00C6212E">
              <w:rPr>
                <w:rStyle w:val="Hyperlink"/>
              </w:rPr>
              <w:t>5.3.1</w:t>
            </w:r>
            <w:r w:rsidR="00F72C23">
              <w:rPr>
                <w:rFonts w:asciiTheme="minorHAnsi" w:eastAsiaTheme="minorEastAsia" w:hAnsiTheme="minorHAnsi" w:cstheme="minorBidi"/>
                <w:bCs w:val="0"/>
                <w:sz w:val="22"/>
                <w:szCs w:val="22"/>
                <w:lang w:eastAsia="ja-JP"/>
              </w:rPr>
              <w:tab/>
            </w:r>
            <w:r w:rsidR="00F72C23" w:rsidRPr="00C6212E">
              <w:rPr>
                <w:rStyle w:val="Hyperlink"/>
              </w:rPr>
              <w:t>Medicinal plant content mana</w:t>
            </w:r>
            <w:r w:rsidR="00F72C23">
              <w:rPr>
                <w:webHidden/>
              </w:rPr>
              <w:tab/>
            </w:r>
            <w:r w:rsidR="00F72C23">
              <w:rPr>
                <w:webHidden/>
              </w:rPr>
              <w:fldChar w:fldCharType="begin"/>
            </w:r>
            <w:r w:rsidR="00F72C23">
              <w:rPr>
                <w:webHidden/>
              </w:rPr>
              <w:instrText xml:space="preserve"> PAGEREF _Toc448970354 \h </w:instrText>
            </w:r>
            <w:r w:rsidR="00F72C23">
              <w:rPr>
                <w:webHidden/>
              </w:rPr>
            </w:r>
            <w:r w:rsidR="00F72C23">
              <w:rPr>
                <w:webHidden/>
              </w:rPr>
              <w:fldChar w:fldCharType="separate"/>
            </w:r>
            <w:r w:rsidR="00F72C23">
              <w:rPr>
                <w:webHidden/>
              </w:rPr>
              <w:t>15</w:t>
            </w:r>
            <w:r w:rsidR="00F72C23">
              <w:rPr>
                <w:webHidden/>
              </w:rPr>
              <w:fldChar w:fldCharType="end"/>
            </w:r>
          </w:hyperlink>
        </w:p>
        <w:p w14:paraId="7B995281" w14:textId="1EE43C93" w:rsidR="00F72C23" w:rsidRDefault="00741DC2">
          <w:pPr>
            <w:pStyle w:val="TOC2"/>
            <w:tabs>
              <w:tab w:val="left" w:pos="1200"/>
            </w:tabs>
            <w:rPr>
              <w:rFonts w:asciiTheme="minorHAnsi" w:eastAsiaTheme="minorEastAsia" w:hAnsiTheme="minorHAnsi" w:cstheme="minorBidi"/>
              <w:bCs w:val="0"/>
              <w:lang w:eastAsia="ja-JP"/>
            </w:rPr>
          </w:pPr>
          <w:hyperlink w:anchor="_Toc448970355" w:history="1">
            <w:r w:rsidR="00F72C23" w:rsidRPr="00C6212E">
              <w:rPr>
                <w:rStyle w:val="Hyperlink"/>
              </w:rPr>
              <w:t>5.3</w:t>
            </w:r>
            <w:r w:rsidR="00F72C23">
              <w:rPr>
                <w:rFonts w:asciiTheme="minorHAnsi" w:eastAsiaTheme="minorEastAsia" w:hAnsiTheme="minorHAnsi" w:cstheme="minorBidi"/>
                <w:bCs w:val="0"/>
                <w:lang w:eastAsia="ja-JP"/>
              </w:rPr>
              <w:tab/>
            </w:r>
            <w:r w:rsidR="00F72C23" w:rsidRPr="00C6212E">
              <w:rPr>
                <w:rStyle w:val="Hyperlink"/>
              </w:rPr>
              <w:t>Remedy module</w:t>
            </w:r>
            <w:r w:rsidR="00F72C23">
              <w:rPr>
                <w:webHidden/>
              </w:rPr>
              <w:tab/>
            </w:r>
            <w:r w:rsidR="00F72C23">
              <w:rPr>
                <w:webHidden/>
              </w:rPr>
              <w:fldChar w:fldCharType="begin"/>
            </w:r>
            <w:r w:rsidR="00F72C23">
              <w:rPr>
                <w:webHidden/>
              </w:rPr>
              <w:instrText xml:space="preserve"> PAGEREF _Toc448970355 \h </w:instrText>
            </w:r>
            <w:r w:rsidR="00F72C23">
              <w:rPr>
                <w:webHidden/>
              </w:rPr>
            </w:r>
            <w:r w:rsidR="00F72C23">
              <w:rPr>
                <w:webHidden/>
              </w:rPr>
              <w:fldChar w:fldCharType="separate"/>
            </w:r>
            <w:r w:rsidR="00F72C23">
              <w:rPr>
                <w:webHidden/>
              </w:rPr>
              <w:t>16</w:t>
            </w:r>
            <w:r w:rsidR="00F72C23">
              <w:rPr>
                <w:webHidden/>
              </w:rPr>
              <w:fldChar w:fldCharType="end"/>
            </w:r>
          </w:hyperlink>
        </w:p>
        <w:p w14:paraId="43FF07EA" w14:textId="2E6A508D"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6"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Remedy Information</w:t>
            </w:r>
            <w:r w:rsidR="00F72C23">
              <w:rPr>
                <w:webHidden/>
              </w:rPr>
              <w:tab/>
            </w:r>
            <w:r w:rsidR="00F72C23">
              <w:rPr>
                <w:webHidden/>
              </w:rPr>
              <w:fldChar w:fldCharType="begin"/>
            </w:r>
            <w:r w:rsidR="00F72C23">
              <w:rPr>
                <w:webHidden/>
              </w:rPr>
              <w:instrText xml:space="preserve"> PAGEREF _Toc448970356 \h </w:instrText>
            </w:r>
            <w:r w:rsidR="00F72C23">
              <w:rPr>
                <w:webHidden/>
              </w:rPr>
            </w:r>
            <w:r w:rsidR="00F72C23">
              <w:rPr>
                <w:webHidden/>
              </w:rPr>
              <w:fldChar w:fldCharType="separate"/>
            </w:r>
            <w:r w:rsidR="00F72C23">
              <w:rPr>
                <w:webHidden/>
              </w:rPr>
              <w:t>16</w:t>
            </w:r>
            <w:r w:rsidR="00F72C23">
              <w:rPr>
                <w:webHidden/>
              </w:rPr>
              <w:fldChar w:fldCharType="end"/>
            </w:r>
          </w:hyperlink>
        </w:p>
        <w:p w14:paraId="29DF68F6" w14:textId="1387E232"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7"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Remedy content management</w:t>
            </w:r>
            <w:r w:rsidR="00F72C23">
              <w:rPr>
                <w:webHidden/>
              </w:rPr>
              <w:tab/>
            </w:r>
            <w:r w:rsidR="00F72C23">
              <w:rPr>
                <w:webHidden/>
              </w:rPr>
              <w:fldChar w:fldCharType="begin"/>
            </w:r>
            <w:r w:rsidR="00F72C23">
              <w:rPr>
                <w:webHidden/>
              </w:rPr>
              <w:instrText xml:space="preserve"> PAGEREF _Toc448970357 \h </w:instrText>
            </w:r>
            <w:r w:rsidR="00F72C23">
              <w:rPr>
                <w:webHidden/>
              </w:rPr>
            </w:r>
            <w:r w:rsidR="00F72C23">
              <w:rPr>
                <w:webHidden/>
              </w:rPr>
              <w:fldChar w:fldCharType="separate"/>
            </w:r>
            <w:r w:rsidR="00F72C23">
              <w:rPr>
                <w:webHidden/>
              </w:rPr>
              <w:t>17</w:t>
            </w:r>
            <w:r w:rsidR="00F72C23">
              <w:rPr>
                <w:webHidden/>
              </w:rPr>
              <w:fldChar w:fldCharType="end"/>
            </w:r>
          </w:hyperlink>
        </w:p>
        <w:p w14:paraId="7ACA6DBF" w14:textId="6CA25C5B" w:rsidR="00F72C23" w:rsidRDefault="00741DC2">
          <w:pPr>
            <w:pStyle w:val="TOC2"/>
            <w:tabs>
              <w:tab w:val="left" w:pos="1200"/>
            </w:tabs>
            <w:rPr>
              <w:rFonts w:asciiTheme="minorHAnsi" w:eastAsiaTheme="minorEastAsia" w:hAnsiTheme="minorHAnsi" w:cstheme="minorBidi"/>
              <w:bCs w:val="0"/>
              <w:lang w:eastAsia="ja-JP"/>
            </w:rPr>
          </w:pPr>
          <w:hyperlink w:anchor="_Toc448970358" w:history="1">
            <w:r w:rsidR="00F72C23" w:rsidRPr="00C6212E">
              <w:rPr>
                <w:rStyle w:val="Hyperlink"/>
              </w:rPr>
              <w:t>5.4</w:t>
            </w:r>
            <w:r w:rsidR="00F72C23">
              <w:rPr>
                <w:rFonts w:asciiTheme="minorHAnsi" w:eastAsiaTheme="minorEastAsia" w:hAnsiTheme="minorHAnsi" w:cstheme="minorBidi"/>
                <w:bCs w:val="0"/>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_Toc448970358 \h </w:instrText>
            </w:r>
            <w:r w:rsidR="00F72C23">
              <w:rPr>
                <w:webHidden/>
              </w:rPr>
            </w:r>
            <w:r w:rsidR="00F72C23">
              <w:rPr>
                <w:webHidden/>
              </w:rPr>
              <w:fldChar w:fldCharType="separate"/>
            </w:r>
            <w:r w:rsidR="00F72C23">
              <w:rPr>
                <w:webHidden/>
              </w:rPr>
              <w:t>19</w:t>
            </w:r>
            <w:r w:rsidR="00F72C23">
              <w:rPr>
                <w:webHidden/>
              </w:rPr>
              <w:fldChar w:fldCharType="end"/>
            </w:r>
          </w:hyperlink>
        </w:p>
        <w:p w14:paraId="42E1240F" w14:textId="0FC88E7A"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59" w:history="1">
            <w:r w:rsidR="00F72C23" w:rsidRPr="00C6212E">
              <w:rPr>
                <w:rStyle w:val="Hyperlink"/>
              </w:rPr>
              <w:t>5.4.1</w:t>
            </w:r>
            <w:r w:rsidR="00F72C23">
              <w:rPr>
                <w:rFonts w:asciiTheme="minorHAnsi" w:eastAsiaTheme="minorEastAsia" w:hAnsiTheme="minorHAnsi" w:cstheme="minorBidi"/>
                <w:bCs w:val="0"/>
                <w:sz w:val="22"/>
                <w:szCs w:val="22"/>
                <w:lang w:eastAsia="ja-JP"/>
              </w:rPr>
              <w:tab/>
            </w:r>
            <w:r w:rsidR="00F72C23" w:rsidRPr="00C6212E">
              <w:rPr>
                <w:rStyle w:val="Hyperlink"/>
              </w:rPr>
              <w:t>Herbal medicine store module</w:t>
            </w:r>
            <w:r w:rsidR="00F72C23">
              <w:rPr>
                <w:webHidden/>
              </w:rPr>
              <w:tab/>
            </w:r>
            <w:r w:rsidR="00F72C23">
              <w:rPr>
                <w:webHidden/>
              </w:rPr>
              <w:fldChar w:fldCharType="begin"/>
            </w:r>
            <w:r w:rsidR="00F72C23">
              <w:rPr>
                <w:webHidden/>
              </w:rPr>
              <w:instrText xml:space="preserve"> PAGEREF _Toc448970359 \h </w:instrText>
            </w:r>
            <w:r w:rsidR="00F72C23">
              <w:rPr>
                <w:webHidden/>
              </w:rPr>
            </w:r>
            <w:r w:rsidR="00F72C23">
              <w:rPr>
                <w:webHidden/>
              </w:rPr>
              <w:fldChar w:fldCharType="separate"/>
            </w:r>
            <w:r w:rsidR="00F72C23">
              <w:rPr>
                <w:webHidden/>
              </w:rPr>
              <w:t>19</w:t>
            </w:r>
            <w:r w:rsidR="00F72C23">
              <w:rPr>
                <w:webHidden/>
              </w:rPr>
              <w:fldChar w:fldCharType="end"/>
            </w:r>
          </w:hyperlink>
        </w:p>
        <w:p w14:paraId="52312E09" w14:textId="4C9B21CE" w:rsidR="00F72C23" w:rsidRDefault="00741DC2">
          <w:pPr>
            <w:pStyle w:val="TOC2"/>
            <w:tabs>
              <w:tab w:val="left" w:pos="1200"/>
            </w:tabs>
            <w:rPr>
              <w:rFonts w:asciiTheme="minorHAnsi" w:eastAsiaTheme="minorEastAsia" w:hAnsiTheme="minorHAnsi" w:cstheme="minorBidi"/>
              <w:bCs w:val="0"/>
              <w:lang w:eastAsia="ja-JP"/>
            </w:rPr>
          </w:pPr>
          <w:hyperlink w:anchor="_Toc448970360" w:history="1">
            <w:r w:rsidR="00F72C23" w:rsidRPr="00C6212E">
              <w:rPr>
                <w:rStyle w:val="Hyperlink"/>
              </w:rPr>
              <w:t>5.5</w:t>
            </w:r>
            <w:r w:rsidR="00F72C23">
              <w:rPr>
                <w:rFonts w:asciiTheme="minorHAnsi" w:eastAsiaTheme="minorEastAsia" w:hAnsiTheme="minorHAnsi" w:cstheme="minorBidi"/>
                <w:bCs w:val="0"/>
                <w:lang w:eastAsia="ja-JP"/>
              </w:rPr>
              <w:tab/>
            </w:r>
            <w:r w:rsidR="00F72C23" w:rsidRPr="00C6212E">
              <w:rPr>
                <w:rStyle w:val="Hyperlink"/>
              </w:rPr>
              <w:t>Member module</w:t>
            </w:r>
            <w:r w:rsidR="00F72C23">
              <w:rPr>
                <w:webHidden/>
              </w:rPr>
              <w:tab/>
            </w:r>
            <w:r w:rsidR="00F72C23">
              <w:rPr>
                <w:webHidden/>
              </w:rPr>
              <w:fldChar w:fldCharType="begin"/>
            </w:r>
            <w:r w:rsidR="00F72C23">
              <w:rPr>
                <w:webHidden/>
              </w:rPr>
              <w:instrText xml:space="preserve"> PAGEREF _Toc448970360 \h </w:instrText>
            </w:r>
            <w:r w:rsidR="00F72C23">
              <w:rPr>
                <w:webHidden/>
              </w:rPr>
            </w:r>
            <w:r w:rsidR="00F72C23">
              <w:rPr>
                <w:webHidden/>
              </w:rPr>
              <w:fldChar w:fldCharType="separate"/>
            </w:r>
            <w:r w:rsidR="00F72C23">
              <w:rPr>
                <w:webHidden/>
              </w:rPr>
              <w:t>20</w:t>
            </w:r>
            <w:r w:rsidR="00F72C23">
              <w:rPr>
                <w:webHidden/>
              </w:rPr>
              <w:fldChar w:fldCharType="end"/>
            </w:r>
          </w:hyperlink>
        </w:p>
        <w:p w14:paraId="43C00043" w14:textId="394530AA"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61"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profile</w:t>
            </w:r>
            <w:r w:rsidR="00F72C23">
              <w:rPr>
                <w:webHidden/>
              </w:rPr>
              <w:tab/>
            </w:r>
            <w:r w:rsidR="00F72C23">
              <w:rPr>
                <w:webHidden/>
              </w:rPr>
              <w:fldChar w:fldCharType="begin"/>
            </w:r>
            <w:r w:rsidR="00F72C23">
              <w:rPr>
                <w:webHidden/>
              </w:rPr>
              <w:instrText xml:space="preserve"> PAGEREF _Toc448970361 \h </w:instrText>
            </w:r>
            <w:r w:rsidR="00F72C23">
              <w:rPr>
                <w:webHidden/>
              </w:rPr>
            </w:r>
            <w:r w:rsidR="00F72C23">
              <w:rPr>
                <w:webHidden/>
              </w:rPr>
              <w:fldChar w:fldCharType="separate"/>
            </w:r>
            <w:r w:rsidR="00F72C23">
              <w:rPr>
                <w:webHidden/>
              </w:rPr>
              <w:t>20</w:t>
            </w:r>
            <w:r w:rsidR="00F72C23">
              <w:rPr>
                <w:webHidden/>
              </w:rPr>
              <w:fldChar w:fldCharType="end"/>
            </w:r>
          </w:hyperlink>
        </w:p>
        <w:p w14:paraId="37D6E0E2" w14:textId="28D9B453" w:rsidR="00F72C23" w:rsidRDefault="00741DC2">
          <w:pPr>
            <w:pStyle w:val="TOC3"/>
            <w:tabs>
              <w:tab w:val="left" w:pos="1750"/>
            </w:tabs>
            <w:rPr>
              <w:rFonts w:asciiTheme="minorHAnsi" w:eastAsiaTheme="minorEastAsia" w:hAnsiTheme="minorHAnsi" w:cstheme="minorBidi"/>
              <w:bCs w:val="0"/>
              <w:sz w:val="22"/>
              <w:szCs w:val="22"/>
              <w:lang w:eastAsia="ja-JP"/>
            </w:rPr>
          </w:pPr>
          <w:hyperlink w:anchor="_Toc448970362" w:history="1">
            <w:r w:rsidR="00F72C23" w:rsidRPr="00C6212E">
              <w:rPr>
                <w:rStyle w:val="Hyperlink"/>
              </w:rPr>
              <w:t>5.5.1</w:t>
            </w:r>
            <w:r w:rsidR="00F72C23">
              <w:rPr>
                <w:rFonts w:asciiTheme="minorHAnsi" w:eastAsiaTheme="minorEastAsia" w:hAnsiTheme="minorHAnsi" w:cstheme="minorBidi"/>
                <w:bCs w:val="0"/>
                <w:sz w:val="22"/>
                <w:szCs w:val="22"/>
                <w:lang w:eastAsia="ja-JP"/>
              </w:rPr>
              <w:tab/>
            </w:r>
            <w:r w:rsidR="00F72C23" w:rsidRPr="00C6212E">
              <w:rPr>
                <w:rStyle w:val="Hyperlink"/>
              </w:rPr>
              <w:t>Member management</w:t>
            </w:r>
            <w:r w:rsidR="00F72C23">
              <w:rPr>
                <w:webHidden/>
              </w:rPr>
              <w:tab/>
            </w:r>
            <w:r w:rsidR="00F72C23">
              <w:rPr>
                <w:webHidden/>
              </w:rPr>
              <w:fldChar w:fldCharType="begin"/>
            </w:r>
            <w:r w:rsidR="00F72C23">
              <w:rPr>
                <w:webHidden/>
              </w:rPr>
              <w:instrText xml:space="preserve"> PAGEREF _Toc448970362 \h </w:instrText>
            </w:r>
            <w:r w:rsidR="00F72C23">
              <w:rPr>
                <w:webHidden/>
              </w:rPr>
            </w:r>
            <w:r w:rsidR="00F72C23">
              <w:rPr>
                <w:webHidden/>
              </w:rPr>
              <w:fldChar w:fldCharType="separate"/>
            </w:r>
            <w:r w:rsidR="00F72C23">
              <w:rPr>
                <w:webHidden/>
              </w:rPr>
              <w:t>21</w:t>
            </w:r>
            <w:r w:rsidR="00F72C23">
              <w:rPr>
                <w:webHidden/>
              </w:rPr>
              <w:fldChar w:fldCharType="end"/>
            </w:r>
          </w:hyperlink>
        </w:p>
        <w:p w14:paraId="497E1013" w14:textId="1105E4A8"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63" w:history="1">
            <w:r w:rsidR="00F72C23" w:rsidRPr="00C6212E">
              <w:rPr>
                <w:rStyle w:val="Hyperlink"/>
              </w:rPr>
              <w:t>6</w:t>
            </w:r>
            <w:r w:rsidR="00F72C23">
              <w:rPr>
                <w:rFonts w:asciiTheme="minorHAnsi" w:eastAsiaTheme="minorEastAsia" w:hAnsiTheme="minorHAnsi" w:cstheme="minorBidi"/>
                <w:bCs w:val="0"/>
                <w:caps w:val="0"/>
                <w:lang w:eastAsia="ja-JP"/>
              </w:rPr>
              <w:tab/>
            </w:r>
            <w:r w:rsidR="00F72C23" w:rsidRPr="00C6212E">
              <w:rPr>
                <w:rStyle w:val="Hyperlink"/>
              </w:rPr>
              <w:t>Logical View</w:t>
            </w:r>
            <w:r w:rsidR="00F72C23">
              <w:rPr>
                <w:webHidden/>
              </w:rPr>
              <w:tab/>
            </w:r>
            <w:r w:rsidR="00F72C23">
              <w:rPr>
                <w:webHidden/>
              </w:rPr>
              <w:fldChar w:fldCharType="begin"/>
            </w:r>
            <w:r w:rsidR="00F72C23">
              <w:rPr>
                <w:webHidden/>
              </w:rPr>
              <w:instrText xml:space="preserve"> PAGEREF _Toc448970363 \h </w:instrText>
            </w:r>
            <w:r w:rsidR="00F72C23">
              <w:rPr>
                <w:webHidden/>
              </w:rPr>
            </w:r>
            <w:r w:rsidR="00F72C23">
              <w:rPr>
                <w:webHidden/>
              </w:rPr>
              <w:fldChar w:fldCharType="separate"/>
            </w:r>
            <w:r w:rsidR="00F72C23">
              <w:rPr>
                <w:webHidden/>
              </w:rPr>
              <w:t>21</w:t>
            </w:r>
            <w:r w:rsidR="00F72C23">
              <w:rPr>
                <w:webHidden/>
              </w:rPr>
              <w:fldChar w:fldCharType="end"/>
            </w:r>
          </w:hyperlink>
        </w:p>
        <w:p w14:paraId="043B77CE" w14:textId="57622C02" w:rsidR="00F72C23" w:rsidRDefault="00741DC2">
          <w:pPr>
            <w:pStyle w:val="TOC2"/>
            <w:tabs>
              <w:tab w:val="left" w:pos="1200"/>
            </w:tabs>
            <w:rPr>
              <w:rFonts w:asciiTheme="minorHAnsi" w:eastAsiaTheme="minorEastAsia" w:hAnsiTheme="minorHAnsi" w:cstheme="minorBidi"/>
              <w:bCs w:val="0"/>
              <w:lang w:eastAsia="ja-JP"/>
            </w:rPr>
          </w:pPr>
          <w:hyperlink w:anchor="_Toc448970364" w:history="1">
            <w:r w:rsidR="00F72C23" w:rsidRPr="00C6212E">
              <w:rPr>
                <w:rStyle w:val="Hyperlink"/>
              </w:rPr>
              <w:t>6.1</w:t>
            </w:r>
            <w:r w:rsidR="00F72C23">
              <w:rPr>
                <w:rFonts w:asciiTheme="minorHAnsi" w:eastAsiaTheme="minorEastAsia" w:hAnsiTheme="minorHAnsi" w:cstheme="minorBidi"/>
                <w:bCs w:val="0"/>
                <w:lang w:eastAsia="ja-JP"/>
              </w:rPr>
              <w:tab/>
            </w:r>
            <w:r w:rsidR="00F72C23" w:rsidRPr="00C6212E">
              <w:rPr>
                <w:rStyle w:val="Hyperlink"/>
              </w:rPr>
              <w:t>Overview</w:t>
            </w:r>
            <w:r w:rsidR="00F72C23">
              <w:rPr>
                <w:webHidden/>
              </w:rPr>
              <w:tab/>
            </w:r>
            <w:r w:rsidR="00F72C23">
              <w:rPr>
                <w:webHidden/>
              </w:rPr>
              <w:fldChar w:fldCharType="begin"/>
            </w:r>
            <w:r w:rsidR="00F72C23">
              <w:rPr>
                <w:webHidden/>
              </w:rPr>
              <w:instrText xml:space="preserve"> PAGEREF _Toc448970364 \h </w:instrText>
            </w:r>
            <w:r w:rsidR="00F72C23">
              <w:rPr>
                <w:webHidden/>
              </w:rPr>
            </w:r>
            <w:r w:rsidR="00F72C23">
              <w:rPr>
                <w:webHidden/>
              </w:rPr>
              <w:fldChar w:fldCharType="separate"/>
            </w:r>
            <w:r w:rsidR="00F72C23">
              <w:rPr>
                <w:webHidden/>
              </w:rPr>
              <w:t>21</w:t>
            </w:r>
            <w:r w:rsidR="00F72C23">
              <w:rPr>
                <w:webHidden/>
              </w:rPr>
              <w:fldChar w:fldCharType="end"/>
            </w:r>
          </w:hyperlink>
        </w:p>
        <w:p w14:paraId="786FD793" w14:textId="341D1392" w:rsidR="00F72C23" w:rsidRDefault="00741DC2">
          <w:pPr>
            <w:pStyle w:val="TOC2"/>
            <w:tabs>
              <w:tab w:val="left" w:pos="1200"/>
            </w:tabs>
            <w:rPr>
              <w:rFonts w:asciiTheme="minorHAnsi" w:eastAsiaTheme="minorEastAsia" w:hAnsiTheme="minorHAnsi" w:cstheme="minorBidi"/>
              <w:bCs w:val="0"/>
              <w:lang w:eastAsia="ja-JP"/>
            </w:rPr>
          </w:pPr>
          <w:hyperlink w:anchor="_Toc448970365" w:history="1">
            <w:r w:rsidR="00F72C23" w:rsidRPr="00C6212E">
              <w:rPr>
                <w:rStyle w:val="Hyperlink"/>
              </w:rPr>
              <w:t>6.2</w:t>
            </w:r>
            <w:r w:rsidR="00F72C23">
              <w:rPr>
                <w:rFonts w:asciiTheme="minorHAnsi" w:eastAsiaTheme="minorEastAsia" w:hAnsiTheme="minorHAnsi" w:cstheme="minorBidi"/>
                <w:bCs w:val="0"/>
                <w:lang w:eastAsia="ja-JP"/>
              </w:rPr>
              <w:tab/>
            </w:r>
            <w:r w:rsidR="00F72C23" w:rsidRPr="00C6212E">
              <w:rPr>
                <w:rStyle w:val="Hyperlink"/>
              </w:rPr>
              <w:t>Architecturally Significant Design Packages</w:t>
            </w:r>
            <w:r w:rsidR="00F72C23">
              <w:rPr>
                <w:webHidden/>
              </w:rPr>
              <w:tab/>
            </w:r>
            <w:r w:rsidR="00F72C23">
              <w:rPr>
                <w:webHidden/>
              </w:rPr>
              <w:fldChar w:fldCharType="begin"/>
            </w:r>
            <w:r w:rsidR="00F72C23">
              <w:rPr>
                <w:webHidden/>
              </w:rPr>
              <w:instrText xml:space="preserve"> PAGEREF _Toc448970365 \h </w:instrText>
            </w:r>
            <w:r w:rsidR="00F72C23">
              <w:rPr>
                <w:webHidden/>
              </w:rPr>
            </w:r>
            <w:r w:rsidR="00F72C23">
              <w:rPr>
                <w:webHidden/>
              </w:rPr>
              <w:fldChar w:fldCharType="separate"/>
            </w:r>
            <w:r w:rsidR="00F72C23">
              <w:rPr>
                <w:webHidden/>
              </w:rPr>
              <w:t>22</w:t>
            </w:r>
            <w:r w:rsidR="00F72C23">
              <w:rPr>
                <w:webHidden/>
              </w:rPr>
              <w:fldChar w:fldCharType="end"/>
            </w:r>
          </w:hyperlink>
        </w:p>
        <w:p w14:paraId="75AE1604" w14:textId="06C8FE25"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66" w:history="1">
            <w:r w:rsidR="00F72C23" w:rsidRPr="00C6212E">
              <w:rPr>
                <w:rStyle w:val="Hyperlink"/>
              </w:rPr>
              <w:t>7</w:t>
            </w:r>
            <w:r w:rsidR="00F72C23">
              <w:rPr>
                <w:rFonts w:asciiTheme="minorHAnsi" w:eastAsiaTheme="minorEastAsia" w:hAnsiTheme="minorHAnsi" w:cstheme="minorBidi"/>
                <w:bCs w:val="0"/>
                <w:caps w:val="0"/>
                <w:lang w:eastAsia="ja-JP"/>
              </w:rPr>
              <w:tab/>
            </w:r>
            <w:r w:rsidR="00F72C23" w:rsidRPr="00C6212E">
              <w:rPr>
                <w:rStyle w:val="Hyperlink"/>
              </w:rPr>
              <w:t>Process View</w:t>
            </w:r>
            <w:r w:rsidR="00F72C23">
              <w:rPr>
                <w:webHidden/>
              </w:rPr>
              <w:tab/>
            </w:r>
            <w:r w:rsidR="00F72C23">
              <w:rPr>
                <w:webHidden/>
              </w:rPr>
              <w:fldChar w:fldCharType="begin"/>
            </w:r>
            <w:r w:rsidR="00F72C23">
              <w:rPr>
                <w:webHidden/>
              </w:rPr>
              <w:instrText xml:space="preserve"> PAGEREF _Toc448970366 \h </w:instrText>
            </w:r>
            <w:r w:rsidR="00F72C23">
              <w:rPr>
                <w:webHidden/>
              </w:rPr>
            </w:r>
            <w:r w:rsidR="00F72C23">
              <w:rPr>
                <w:webHidden/>
              </w:rPr>
              <w:fldChar w:fldCharType="separate"/>
            </w:r>
            <w:r w:rsidR="00F72C23">
              <w:rPr>
                <w:webHidden/>
              </w:rPr>
              <w:t>25</w:t>
            </w:r>
            <w:r w:rsidR="00F72C23">
              <w:rPr>
                <w:webHidden/>
              </w:rPr>
              <w:fldChar w:fldCharType="end"/>
            </w:r>
          </w:hyperlink>
        </w:p>
        <w:p w14:paraId="328F7BC9" w14:textId="4452A597"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67" w:history="1">
            <w:r w:rsidR="00F72C23" w:rsidRPr="00C6212E">
              <w:rPr>
                <w:rStyle w:val="Hyperlink"/>
              </w:rPr>
              <w:t>8</w:t>
            </w:r>
            <w:r w:rsidR="00F72C23">
              <w:rPr>
                <w:rFonts w:asciiTheme="minorHAnsi" w:eastAsiaTheme="minorEastAsia" w:hAnsiTheme="minorHAnsi" w:cstheme="minorBidi"/>
                <w:bCs w:val="0"/>
                <w:caps w:val="0"/>
                <w:lang w:eastAsia="ja-JP"/>
              </w:rPr>
              <w:tab/>
            </w:r>
            <w:r w:rsidR="00F72C23" w:rsidRPr="00C6212E">
              <w:rPr>
                <w:rStyle w:val="Hyperlink"/>
              </w:rPr>
              <w:t>Deployment view</w:t>
            </w:r>
            <w:r w:rsidR="00F72C23">
              <w:rPr>
                <w:webHidden/>
              </w:rPr>
              <w:tab/>
            </w:r>
            <w:r w:rsidR="00F72C23">
              <w:rPr>
                <w:webHidden/>
              </w:rPr>
              <w:fldChar w:fldCharType="begin"/>
            </w:r>
            <w:r w:rsidR="00F72C23">
              <w:rPr>
                <w:webHidden/>
              </w:rPr>
              <w:instrText xml:space="preserve"> PAGEREF _Toc448970367 \h </w:instrText>
            </w:r>
            <w:r w:rsidR="00F72C23">
              <w:rPr>
                <w:webHidden/>
              </w:rPr>
            </w:r>
            <w:r w:rsidR="00F72C23">
              <w:rPr>
                <w:webHidden/>
              </w:rPr>
              <w:fldChar w:fldCharType="separate"/>
            </w:r>
            <w:r w:rsidR="00F72C23">
              <w:rPr>
                <w:webHidden/>
              </w:rPr>
              <w:t>26</w:t>
            </w:r>
            <w:r w:rsidR="00F72C23">
              <w:rPr>
                <w:webHidden/>
              </w:rPr>
              <w:fldChar w:fldCharType="end"/>
            </w:r>
          </w:hyperlink>
        </w:p>
        <w:p w14:paraId="458C89E3" w14:textId="01C4A76D" w:rsidR="00F72C23" w:rsidRDefault="00741DC2">
          <w:pPr>
            <w:pStyle w:val="TOC1"/>
            <w:tabs>
              <w:tab w:val="left" w:pos="1000"/>
            </w:tabs>
            <w:rPr>
              <w:rFonts w:asciiTheme="minorHAnsi" w:eastAsiaTheme="minorEastAsia" w:hAnsiTheme="minorHAnsi" w:cstheme="minorBidi"/>
              <w:bCs w:val="0"/>
              <w:caps w:val="0"/>
              <w:lang w:eastAsia="ja-JP"/>
            </w:rPr>
          </w:pPr>
          <w:hyperlink w:anchor="_Toc448970368" w:history="1">
            <w:r w:rsidR="00F72C23" w:rsidRPr="00C6212E">
              <w:rPr>
                <w:rStyle w:val="Hyperlink"/>
              </w:rPr>
              <w:t>9</w:t>
            </w:r>
            <w:r w:rsidR="00F72C23">
              <w:rPr>
                <w:rFonts w:asciiTheme="minorHAnsi" w:eastAsiaTheme="minorEastAsia" w:hAnsiTheme="minorHAnsi" w:cstheme="minorBidi"/>
                <w:bCs w:val="0"/>
                <w:caps w:val="0"/>
                <w:lang w:eastAsia="ja-JP"/>
              </w:rPr>
              <w:tab/>
            </w:r>
            <w:r w:rsidR="00F72C23" w:rsidRPr="00C6212E">
              <w:rPr>
                <w:rStyle w:val="Hyperlink"/>
              </w:rPr>
              <w:t>Quality</w:t>
            </w:r>
            <w:r w:rsidR="00F72C23">
              <w:rPr>
                <w:webHidden/>
              </w:rPr>
              <w:tab/>
            </w:r>
            <w:r w:rsidR="00F72C23">
              <w:rPr>
                <w:webHidden/>
              </w:rPr>
              <w:fldChar w:fldCharType="begin"/>
            </w:r>
            <w:r w:rsidR="00F72C23">
              <w:rPr>
                <w:webHidden/>
              </w:rPr>
              <w:instrText xml:space="preserve"> PAGEREF _Toc448970368 \h </w:instrText>
            </w:r>
            <w:r w:rsidR="00F72C23">
              <w:rPr>
                <w:webHidden/>
              </w:rPr>
            </w:r>
            <w:r w:rsidR="00F72C23">
              <w:rPr>
                <w:webHidden/>
              </w:rPr>
              <w:fldChar w:fldCharType="separate"/>
            </w:r>
            <w:r w:rsidR="00F72C23">
              <w:rPr>
                <w:webHidden/>
              </w:rPr>
              <w:t>27</w:t>
            </w:r>
            <w:r w:rsidR="00F72C23">
              <w:rPr>
                <w:webHidden/>
              </w:rPr>
              <w:fldChar w:fldCharType="end"/>
            </w:r>
          </w:hyperlink>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9"/>
          <w:footerReference w:type="first" r:id="rId10"/>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448968251"/>
      <w:bookmarkStart w:id="13" w:name="_Toc448970337"/>
      <w:bookmarkStart w:id="14" w:name="_Toc393923752"/>
      <w:r w:rsidRPr="00CF2CE2">
        <w:lastRenderedPageBreak/>
        <w:t>Introduction</w:t>
      </w:r>
      <w:bookmarkEnd w:id="8"/>
      <w:bookmarkEnd w:id="9"/>
      <w:bookmarkEnd w:id="10"/>
      <w:bookmarkEnd w:id="11"/>
      <w:bookmarkEnd w:id="12"/>
      <w:bookmarkEnd w:id="13"/>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448970338"/>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448970339"/>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448970340"/>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448970341"/>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741DC2" w:rsidP="00887B51">
      <w:pPr>
        <w:pStyle w:val="ListParagraph"/>
        <w:numPr>
          <w:ilvl w:val="0"/>
          <w:numId w:val="7"/>
        </w:numPr>
        <w:rPr>
          <w:rStyle w:val="Hyperlink"/>
          <w:sz w:val="24"/>
          <w:szCs w:val="24"/>
        </w:rPr>
      </w:pPr>
      <w:hyperlink r:id="rId11"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448970342"/>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448970343"/>
      <w:r w:rsidRPr="00CF2CE2">
        <w:t>Choice of Architecture design</w:t>
      </w:r>
      <w:bookmarkEnd w:id="14"/>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448970344"/>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r w:rsidR="0045705A">
        <w:t>Laravel</w:t>
      </w:r>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448970345"/>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lang w:eastAsia="ja-JP"/>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448970346"/>
      <w:r>
        <w:t>Laravel</w:t>
      </w:r>
      <w:bookmarkEnd w:id="55"/>
      <w:bookmarkEnd w:id="56"/>
      <w:bookmarkEnd w:id="57"/>
    </w:p>
    <w:p w14:paraId="58D845BD" w14:textId="77777777" w:rsidR="00150FB9" w:rsidRPr="001B65EF" w:rsidRDefault="0045705A" w:rsidP="00887B51">
      <w:pPr>
        <w:pStyle w:val="Heading4"/>
        <w:numPr>
          <w:ilvl w:val="2"/>
          <w:numId w:val="12"/>
        </w:numPr>
        <w:rPr>
          <w:rStyle w:val="Strong"/>
        </w:rPr>
      </w:pPr>
      <w:r>
        <w:rPr>
          <w:rStyle w:val="Strong"/>
        </w:rPr>
        <w:t>Laravel</w:t>
      </w:r>
      <w:r w:rsidR="00150FB9" w:rsidRPr="001B65EF">
        <w:rPr>
          <w:rStyle w:val="Strong"/>
        </w:rPr>
        <w:t xml:space="preserve"> overview</w:t>
      </w:r>
    </w:p>
    <w:p w14:paraId="7BF84690" w14:textId="77777777" w:rsidR="00150FB9" w:rsidRPr="00CF2CE2" w:rsidRDefault="0045705A" w:rsidP="00887B51">
      <w:r>
        <w:t>Laravel</w:t>
      </w:r>
      <w:r w:rsidR="00150FB9" w:rsidRPr="00CF2CE2">
        <w:t xml:space="preserve"> is an open source rapid development web application framework, for use in building dynamic web sites with PHP. CodeIgniter is loosely based on the popular MVC development pattern. While view and controller classes are a necessary part of development under CodeIgniter,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r w:rsidR="0045705A">
        <w:rPr>
          <w:rStyle w:val="Strong"/>
        </w:rPr>
        <w:t>Laravel</w:t>
      </w:r>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r>
        <w:t>Laravel is the most common PHP framework with beautiful code</w:t>
      </w:r>
      <w:r w:rsidR="00122495">
        <w:t>.</w:t>
      </w:r>
    </w:p>
    <w:p w14:paraId="370C19AF" w14:textId="621FF4A6" w:rsidR="00150FB9" w:rsidRPr="00CF2CE2" w:rsidRDefault="0045705A" w:rsidP="00887B51">
      <w:pPr>
        <w:pStyle w:val="ListParagraph"/>
        <w:numPr>
          <w:ilvl w:val="0"/>
          <w:numId w:val="10"/>
        </w:numPr>
      </w:pPr>
      <w:r>
        <w:t>Laravel</w:t>
      </w:r>
      <w:r w:rsidR="00150FB9" w:rsidRPr="00CF2CE2">
        <w:t xml:space="preserve"> is a PHP framework have the fast speed</w:t>
      </w:r>
      <w:r w:rsidR="00122495">
        <w:t>.</w:t>
      </w:r>
    </w:p>
    <w:p w14:paraId="66421E39" w14:textId="3333AC83" w:rsidR="00150FB9" w:rsidRPr="00CF2CE2" w:rsidRDefault="00353965" w:rsidP="00887B51">
      <w:pPr>
        <w:pStyle w:val="ListParagraph"/>
        <w:numPr>
          <w:ilvl w:val="0"/>
          <w:numId w:val="10"/>
        </w:numPr>
      </w:pPr>
      <w:r>
        <w:t xml:space="preserve">   </w:t>
      </w:r>
      <w:r w:rsidR="0045705A">
        <w:t>Laravel</w:t>
      </w:r>
      <w:r w:rsidR="00150FB9" w:rsidRPr="00CF2CE2">
        <w:t xml:space="preserve"> provides libraries cater to the most common tasks in web programming, such as database access, email, data checking, session management, image processing ... to the high function as XML-RPC, encryption, security ...</w:t>
      </w:r>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r w:rsidR="00E8428D">
        <w:t>Laravel</w:t>
      </w:r>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r w:rsidR="00E8428D">
        <w:rPr>
          <w:rStyle w:val="Strong"/>
        </w:rPr>
        <w:t>Laravel</w:t>
      </w:r>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448968261"/>
      <w:bookmarkStart w:id="61" w:name="_Toc448970347"/>
      <w:bookmarkStart w:id="62" w:name="_Toc504442105"/>
      <w:r w:rsidRPr="00CF2CE2">
        <w:t>Architectural Representation</w:t>
      </w:r>
      <w:bookmarkEnd w:id="58"/>
      <w:bookmarkEnd w:id="59"/>
      <w:bookmarkEnd w:id="60"/>
      <w:bookmarkEnd w:id="61"/>
    </w:p>
    <w:p w14:paraId="62B4A7DB" w14:textId="77777777" w:rsidR="001574DA" w:rsidRPr="001574DA" w:rsidRDefault="001574DA" w:rsidP="00887B51"/>
    <w:p w14:paraId="65C0BAAF" w14:textId="520124A7" w:rsidR="00150FB9" w:rsidRPr="00CF2CE2" w:rsidRDefault="009640EC" w:rsidP="00887B51">
      <w:r>
        <w:rPr>
          <w:noProof/>
          <w:lang w:eastAsia="ja-JP"/>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448970348"/>
      <w:r w:rsidRPr="00535798">
        <w:t>Architectural Goals and Constraints</w:t>
      </w:r>
      <w:bookmarkEnd w:id="62"/>
      <w:bookmarkEnd w:id="63"/>
      <w:bookmarkEnd w:id="64"/>
      <w:bookmarkEnd w:id="65"/>
      <w:r w:rsidRPr="00535798">
        <w:t xml:space="preserve"> </w:t>
      </w:r>
    </w:p>
    <w:p w14:paraId="5B098B44" w14:textId="00C0DE8F" w:rsidR="00A13ED8" w:rsidRPr="00CF2CE2" w:rsidRDefault="00A13ED8" w:rsidP="00887B51">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Web browser with internet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448970349"/>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448970350"/>
      <w:r>
        <w:t xml:space="preserve">User </w:t>
      </w:r>
      <w:r w:rsidRPr="00886CBA">
        <w:t>module</w:t>
      </w:r>
      <w:bookmarkEnd w:id="70"/>
      <w:bookmarkEnd w:id="71"/>
      <w:bookmarkEnd w:id="72"/>
    </w:p>
    <w:p w14:paraId="71EA27DA" w14:textId="5A0DFC34" w:rsidR="001574DA" w:rsidRPr="00887B51" w:rsidRDefault="001574DA" w:rsidP="00F72C23">
      <w:pPr>
        <w:pStyle w:val="Heading3"/>
        <w:rPr>
          <w:lang w:val="vi-VN"/>
        </w:rPr>
      </w:pPr>
      <w:bookmarkStart w:id="73" w:name="_Toc448970351"/>
      <w:r w:rsidRPr="00887B51">
        <w:rPr>
          <w:rStyle w:val="Strong"/>
          <w:b/>
        </w:rPr>
        <w:t>Authentication</w:t>
      </w:r>
      <w:r w:rsidRPr="00887B51">
        <w:rPr>
          <w:lang w:val="vi-VN"/>
        </w:rPr>
        <w:t xml:space="preserve"> </w:t>
      </w:r>
      <w:r w:rsidRPr="00887B51">
        <w:rPr>
          <w:rStyle w:val="Strong"/>
          <w:b/>
        </w:rPr>
        <w:t>module</w:t>
      </w:r>
      <w:bookmarkEnd w:id="73"/>
    </w:p>
    <w:p w14:paraId="53C3DC26" w14:textId="2DAB37D1" w:rsidR="00E65D11" w:rsidRDefault="00375B9F" w:rsidP="00887B51">
      <w:bookmarkStart w:id="74" w:name="_Toc504442108"/>
      <w:r>
        <w:rPr>
          <w:noProof/>
          <w:lang w:eastAsia="ja-JP"/>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lang w:eastAsia="ja-JP"/>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009A9098" w:rsidR="001B6D31" w:rsidRDefault="00741DC2" w:rsidP="00F72C23">
            <w:pPr>
              <w:ind w:firstLine="0"/>
            </w:pPr>
            <w:r>
              <w:t>Member</w:t>
            </w:r>
            <w:r w:rsidR="001B6D31">
              <w:t xml:space="preserve"> use this function if</w:t>
            </w:r>
            <w:r w:rsidR="00074B1B">
              <w:t xml:space="preserve"> member</w:t>
            </w:r>
            <w:r w:rsidR="001B6D31">
              <w:t xml:space="preserve"> forgot password</w:t>
            </w:r>
          </w:p>
        </w:tc>
      </w:tr>
    </w:tbl>
    <w:p w14:paraId="1183F2B3" w14:textId="77777777" w:rsidR="003278BB" w:rsidRDefault="009C5EFA" w:rsidP="00887B51">
      <w:pPr>
        <w:pStyle w:val="Heading2"/>
      </w:pPr>
      <w:bookmarkStart w:id="75" w:name="_Toc322788130"/>
      <w:bookmarkStart w:id="76" w:name="_Toc448968266"/>
      <w:bookmarkStart w:id="77" w:name="_Toc448970352"/>
      <w:r>
        <w:lastRenderedPageBreak/>
        <w:t>Medicinal plant</w:t>
      </w:r>
      <w:r w:rsidR="003278BB">
        <w:t xml:space="preserve"> module</w:t>
      </w:r>
      <w:bookmarkEnd w:id="75"/>
      <w:bookmarkEnd w:id="76"/>
      <w:bookmarkEnd w:id="77"/>
    </w:p>
    <w:p w14:paraId="0E027E38" w14:textId="7BD1C801" w:rsidR="009E1BCA" w:rsidRPr="00E82974" w:rsidRDefault="009E1BCA" w:rsidP="00F72C23">
      <w:pPr>
        <w:pStyle w:val="Heading3"/>
      </w:pPr>
      <w:bookmarkStart w:id="78" w:name="_Toc322788131"/>
      <w:bookmarkStart w:id="79" w:name="_Toc448968267"/>
      <w:r w:rsidRPr="00E82974">
        <w:t xml:space="preserve"> </w:t>
      </w:r>
      <w:bookmarkStart w:id="80" w:name="_Toc448970353"/>
      <w:r w:rsidR="00C97365">
        <w:t>Medicinal plant information</w:t>
      </w:r>
      <w:bookmarkEnd w:id="78"/>
      <w:bookmarkEnd w:id="79"/>
      <w:bookmarkEnd w:id="80"/>
    </w:p>
    <w:p w14:paraId="10B0DEDF" w14:textId="1273AA2F" w:rsidR="009E1BCA" w:rsidRDefault="005C2B85" w:rsidP="00887B51">
      <w:r>
        <w:rPr>
          <w:noProof/>
          <w:lang w:eastAsia="ja-JP"/>
        </w:rPr>
        <w:drawing>
          <wp:inline distT="0" distB="0" distL="0" distR="0" wp14:anchorId="5CE30E68" wp14:editId="0FE60E92">
            <wp:extent cx="4955177" cy="4592955"/>
            <wp:effectExtent l="0" t="0" r="0" b="0"/>
            <wp:docPr id="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1053" cy="459840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Member and Guest</w:t>
            </w:r>
          </w:p>
        </w:tc>
        <w:tc>
          <w:tcPr>
            <w:tcW w:w="2450" w:type="pct"/>
          </w:tcPr>
          <w:p w14:paraId="1F8C9EA1" w14:textId="77777777" w:rsidR="00EF6C29" w:rsidRDefault="00EF6C29" w:rsidP="000B627D">
            <w:pPr>
              <w:ind w:firstLine="0"/>
            </w:pPr>
            <w:r>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4730A77B" w:rsidR="001B65EF" w:rsidRDefault="000B627D" w:rsidP="000B627D">
      <w:pPr>
        <w:pStyle w:val="Heading3"/>
        <w:jc w:val="left"/>
      </w:pPr>
      <w:bookmarkStart w:id="81" w:name="_Toc322788132"/>
      <w:bookmarkStart w:id="82" w:name="_Toc448968268"/>
      <w:bookmarkStart w:id="83" w:name="_Toc448970354"/>
      <w:r>
        <w:t>Medicinal</w:t>
      </w:r>
      <w:r>
        <w:rPr>
          <w:lang w:val="vi-VN"/>
        </w:rPr>
        <w:t xml:space="preserve"> </w:t>
      </w:r>
      <w:r>
        <w:t>Plant</w:t>
      </w:r>
      <w:r>
        <w:rPr>
          <w:lang w:val="vi-VN"/>
        </w:rPr>
        <w:t xml:space="preserve">s </w:t>
      </w:r>
      <w:r w:rsidR="00C97365">
        <w:t>conten</w:t>
      </w:r>
      <w:r>
        <w:t>t</w:t>
      </w:r>
      <w:r>
        <w:rPr>
          <w:lang w:val="vi-VN"/>
        </w:rPr>
        <w:t xml:space="preserve"> </w:t>
      </w:r>
      <w:r w:rsidR="00C97365">
        <w:t>mana</w:t>
      </w:r>
      <w:bookmarkEnd w:id="81"/>
      <w:r w:rsidR="005C2B85">
        <w:rPr>
          <w:noProof/>
          <w:lang w:eastAsia="ja-JP"/>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 xml:space="preserve">Approve change </w:t>
            </w:r>
            <w:r>
              <w:lastRenderedPageBreak/>
              <w:t>article content</w:t>
            </w:r>
          </w:p>
        </w:tc>
        <w:tc>
          <w:tcPr>
            <w:tcW w:w="972" w:type="pct"/>
            <w:vAlign w:val="center"/>
          </w:tcPr>
          <w:p w14:paraId="68DEDDE2" w14:textId="588CF4C3" w:rsidR="00BD3AD9" w:rsidRDefault="00BD3AD9" w:rsidP="000B627D">
            <w:pPr>
              <w:ind w:firstLine="0"/>
            </w:pPr>
            <w:r>
              <w:lastRenderedPageBreak/>
              <w:t>Mod</w:t>
            </w:r>
          </w:p>
        </w:tc>
        <w:tc>
          <w:tcPr>
            <w:tcW w:w="2450" w:type="pct"/>
            <w:vAlign w:val="center"/>
          </w:tcPr>
          <w:p w14:paraId="48F308CF" w14:textId="6C705030" w:rsidR="00BD3AD9" w:rsidRDefault="00BD3AD9" w:rsidP="000B627D">
            <w:pPr>
              <w:ind w:firstLine="0"/>
            </w:pPr>
            <w:r>
              <w:t xml:space="preserve">Approve change medicinal plant request from </w:t>
            </w:r>
            <w:r>
              <w:lastRenderedPageBreak/>
              <w:t>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448970355"/>
      <w:r>
        <w:lastRenderedPageBreak/>
        <w:t>Remedy module</w:t>
      </w:r>
      <w:bookmarkStart w:id="87" w:name="_Toc322788134"/>
      <w:bookmarkEnd w:id="84"/>
      <w:bookmarkEnd w:id="85"/>
      <w:bookmarkEnd w:id="86"/>
    </w:p>
    <w:p w14:paraId="46D32E8D" w14:textId="70922E9C" w:rsidR="009E1BCA" w:rsidRDefault="00FB7B33" w:rsidP="00F72C23">
      <w:pPr>
        <w:pStyle w:val="Heading3"/>
      </w:pPr>
      <w:bookmarkStart w:id="88" w:name="_Toc448968270"/>
      <w:bookmarkStart w:id="89" w:name="_Toc448970356"/>
      <w:r>
        <w:t>Remedy Information</w:t>
      </w:r>
      <w:bookmarkEnd w:id="87"/>
      <w:bookmarkEnd w:id="88"/>
      <w:bookmarkEnd w:id="89"/>
    </w:p>
    <w:p w14:paraId="2EADB6D5" w14:textId="1F72354E" w:rsidR="00FB7B33" w:rsidRDefault="006A3281" w:rsidP="00887B51">
      <w:r>
        <w:rPr>
          <w:noProof/>
          <w:lang w:eastAsia="ja-JP"/>
        </w:rPr>
        <w:drawing>
          <wp:inline distT="0" distB="0" distL="0" distR="0" wp14:anchorId="43AF307B" wp14:editId="165A68F0">
            <wp:extent cx="5274945" cy="6944902"/>
            <wp:effectExtent l="0" t="0" r="8255" b="0"/>
            <wp:docPr id="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r>
              <w:t>Users like this article through</w:t>
            </w:r>
            <w:r w:rsidR="00A223E0">
              <w:t xml:space="preserve"> Facebook</w:t>
            </w:r>
          </w:p>
        </w:tc>
      </w:tr>
    </w:tbl>
    <w:p w14:paraId="3EBD36F0" w14:textId="5BB53E5D" w:rsidR="009E1BCA" w:rsidRDefault="00166801" w:rsidP="00F72C23">
      <w:pPr>
        <w:pStyle w:val="Heading3"/>
      </w:pPr>
      <w:bookmarkStart w:id="90" w:name="_Toc322788135"/>
      <w:bookmarkStart w:id="91" w:name="_Toc448968271"/>
      <w:bookmarkStart w:id="92" w:name="_Toc448970357"/>
      <w:r>
        <w:t>Remedy content management</w:t>
      </w:r>
      <w:bookmarkEnd w:id="90"/>
      <w:bookmarkEnd w:id="91"/>
      <w:bookmarkEnd w:id="92"/>
    </w:p>
    <w:p w14:paraId="7BF16EA6" w14:textId="3C0DD1F0" w:rsidR="00166801" w:rsidRDefault="00407BED" w:rsidP="00887B51">
      <w:r>
        <w:rPr>
          <w:noProof/>
          <w:lang w:eastAsia="ja-JP"/>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3" w:name="_Toc322788136"/>
      <w:bookmarkStart w:id="94" w:name="_Toc448968272"/>
      <w:bookmarkStart w:id="95" w:name="_Toc448970358"/>
      <w:r>
        <w:t>Herb</w:t>
      </w:r>
      <w:r w:rsidR="004643D4">
        <w:t>al</w:t>
      </w:r>
      <w:r>
        <w:t xml:space="preserve"> medicine store module</w:t>
      </w:r>
      <w:bookmarkEnd w:id="93"/>
      <w:bookmarkEnd w:id="94"/>
      <w:bookmarkEnd w:id="95"/>
    </w:p>
    <w:p w14:paraId="4EC15971" w14:textId="239224B0" w:rsidR="00645369" w:rsidRDefault="00645369" w:rsidP="00F72C23">
      <w:pPr>
        <w:pStyle w:val="Heading3"/>
      </w:pPr>
      <w:bookmarkStart w:id="96" w:name="_Toc322788137"/>
      <w:bookmarkStart w:id="97" w:name="_Toc448968273"/>
      <w:bookmarkStart w:id="98" w:name="_Toc448970359"/>
      <w:r>
        <w:t>Herb</w:t>
      </w:r>
      <w:r w:rsidR="004643D4">
        <w:t>al</w:t>
      </w:r>
      <w:r>
        <w:t xml:space="preserve"> medicine store module</w:t>
      </w:r>
      <w:bookmarkEnd w:id="96"/>
      <w:bookmarkEnd w:id="97"/>
      <w:bookmarkEnd w:id="98"/>
    </w:p>
    <w:p w14:paraId="6A91309F" w14:textId="65C9720E" w:rsidR="00645369" w:rsidRDefault="00E371BD" w:rsidP="00887B51">
      <w:r>
        <w:rPr>
          <w:noProof/>
          <w:lang w:eastAsia="ja-JP"/>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31ED6EBC" w:rsidR="007D2D8B" w:rsidRDefault="007D2D8B" w:rsidP="000650F4">
            <w:pPr>
              <w:ind w:firstLine="0"/>
            </w:pPr>
            <w:r>
              <w:t xml:space="preserve">Member can search herb medicine store in </w:t>
            </w:r>
            <w:r w:rsidR="00424005">
              <w:t xml:space="preserve">VMN </w:t>
            </w:r>
            <w:r>
              <w:t>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99" w:name="_Toc322788138"/>
      <w:bookmarkStart w:id="100" w:name="_Toc448968274"/>
      <w:bookmarkStart w:id="101" w:name="_Toc448970360"/>
      <w:r>
        <w:t>Member module</w:t>
      </w:r>
      <w:bookmarkEnd w:id="99"/>
      <w:bookmarkEnd w:id="100"/>
      <w:bookmarkEnd w:id="101"/>
    </w:p>
    <w:p w14:paraId="2D1CE3B9" w14:textId="77777777" w:rsidR="002D1611" w:rsidRDefault="002D1611" w:rsidP="00F72C23">
      <w:pPr>
        <w:pStyle w:val="Heading3"/>
      </w:pPr>
      <w:bookmarkStart w:id="102" w:name="_Toc322788139"/>
      <w:bookmarkStart w:id="103" w:name="_Toc448968275"/>
      <w:bookmarkStart w:id="104" w:name="_Toc448970361"/>
      <w:r>
        <w:t>Member profile</w:t>
      </w:r>
      <w:bookmarkEnd w:id="102"/>
      <w:bookmarkEnd w:id="103"/>
      <w:bookmarkEnd w:id="104"/>
    </w:p>
    <w:p w14:paraId="4858FCB5" w14:textId="4E2A8066" w:rsidR="002D1611" w:rsidRDefault="00A2294F" w:rsidP="00887B51">
      <w:r>
        <w:rPr>
          <w:noProof/>
          <w:lang w:eastAsia="ja-JP"/>
        </w:rPr>
        <w:drawing>
          <wp:inline distT="0" distB="0" distL="0" distR="0" wp14:anchorId="0EBCBC4E" wp14:editId="0E3E85FC">
            <wp:extent cx="5274945" cy="3749313"/>
            <wp:effectExtent l="0" t="0" r="8255" b="10160"/>
            <wp:docPr id="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67A556CF" w:rsidR="008E0712" w:rsidRPr="002D1611" w:rsidRDefault="00424005" w:rsidP="00424005">
            <w:pPr>
              <w:ind w:firstLine="0"/>
            </w:pPr>
            <w:r>
              <w:t>To v</w:t>
            </w:r>
            <w:r w:rsidR="008E0712">
              <w:t xml:space="preserve">iew </w:t>
            </w:r>
            <w:r>
              <w:t>member’s profile</w:t>
            </w:r>
          </w:p>
        </w:tc>
      </w:tr>
    </w:tbl>
    <w:p w14:paraId="61AA809C" w14:textId="77777777" w:rsidR="002D1611" w:rsidRDefault="00D422FE" w:rsidP="00F72C23">
      <w:pPr>
        <w:pStyle w:val="Heading3"/>
      </w:pPr>
      <w:bookmarkStart w:id="105" w:name="_Toc322788140"/>
      <w:bookmarkStart w:id="106" w:name="_Toc448968276"/>
      <w:bookmarkStart w:id="107" w:name="_Toc448970362"/>
      <w:r>
        <w:lastRenderedPageBreak/>
        <w:t>Member management</w:t>
      </w:r>
      <w:bookmarkEnd w:id="105"/>
      <w:bookmarkEnd w:id="106"/>
      <w:bookmarkEnd w:id="107"/>
    </w:p>
    <w:p w14:paraId="6514D902" w14:textId="63E3DD5C" w:rsidR="00D422FE" w:rsidRDefault="00EF6C29" w:rsidP="00887B51">
      <w:r>
        <w:rPr>
          <w:noProof/>
          <w:lang w:eastAsia="ja-JP"/>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8" w:name="_Toc322788141"/>
      <w:bookmarkStart w:id="109" w:name="_Toc448968277"/>
      <w:bookmarkStart w:id="110" w:name="_Toc448970363"/>
      <w:r w:rsidRPr="00535798">
        <w:t>Logical View</w:t>
      </w:r>
      <w:bookmarkEnd w:id="74"/>
      <w:bookmarkEnd w:id="108"/>
      <w:bookmarkEnd w:id="109"/>
      <w:bookmarkEnd w:id="110"/>
      <w:r w:rsidRPr="00535798">
        <w:t xml:space="preserve"> </w:t>
      </w:r>
    </w:p>
    <w:p w14:paraId="35DECF05" w14:textId="77777777" w:rsidR="00816047" w:rsidRDefault="00816047" w:rsidP="00887B51">
      <w:pPr>
        <w:pStyle w:val="Heading2"/>
      </w:pPr>
      <w:bookmarkStart w:id="111" w:name="_Toc504442109"/>
      <w:bookmarkStart w:id="112" w:name="_Toc322788142"/>
      <w:bookmarkStart w:id="113" w:name="_Toc448968278"/>
      <w:bookmarkStart w:id="114" w:name="_Toc448970364"/>
      <w:r w:rsidRPr="00535798">
        <w:t>Overview</w:t>
      </w:r>
      <w:bookmarkEnd w:id="111"/>
      <w:bookmarkEnd w:id="112"/>
      <w:bookmarkEnd w:id="113"/>
      <w:bookmarkEnd w:id="114"/>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5" w:name="_Toc504442110"/>
      <w:bookmarkStart w:id="116" w:name="_Toc322788143"/>
      <w:bookmarkStart w:id="117" w:name="_Toc448968279"/>
      <w:bookmarkStart w:id="118" w:name="_Toc448970365"/>
      <w:r w:rsidRPr="00535798">
        <w:lastRenderedPageBreak/>
        <w:t>Architecturally Significant Design Packages</w:t>
      </w:r>
      <w:bookmarkEnd w:id="115"/>
      <w:bookmarkEnd w:id="116"/>
      <w:bookmarkEnd w:id="117"/>
      <w:bookmarkEnd w:id="118"/>
    </w:p>
    <w:p w14:paraId="2B5DFB31" w14:textId="758B5270" w:rsidR="00613BE5" w:rsidRPr="00CF2CE2" w:rsidRDefault="002F29A5" w:rsidP="00887B51">
      <w:r>
        <w:rPr>
          <w:noProof/>
          <w:lang w:eastAsia="ja-JP"/>
        </w:rPr>
        <w:drawing>
          <wp:inline distT="0" distB="0" distL="0" distR="0" wp14:anchorId="3B8645F3" wp14:editId="53742327">
            <wp:extent cx="5441950" cy="763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919" cy="7642847"/>
                    </a:xfrm>
                    <a:prstGeom prst="rect">
                      <a:avLst/>
                    </a:prstGeom>
                    <a:noFill/>
                    <a:ln>
                      <a:noFill/>
                    </a:ln>
                  </pic:spPr>
                </pic:pic>
              </a:graphicData>
            </a:graphic>
          </wp:inline>
        </w:drawing>
      </w:r>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lastRenderedPageBreak/>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r>
              <w:t>MemberFlow</w:t>
            </w:r>
          </w:p>
        </w:tc>
        <w:tc>
          <w:tcPr>
            <w:tcW w:w="2857" w:type="pct"/>
          </w:tcPr>
          <w:p w14:paraId="5A25B398" w14:textId="474BC1A4" w:rsidR="00153A38" w:rsidRDefault="00153A38" w:rsidP="00887B51">
            <w:pPr>
              <w:ind w:firstLine="0"/>
            </w:pPr>
            <w:r w:rsidRPr="00FC5F59">
              <w:t xml:space="preserve">Description entity of </w:t>
            </w:r>
            <w:r w:rsidR="001263D3">
              <w:t>MemberFlow</w:t>
            </w:r>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r>
              <w:t>ModFlow</w:t>
            </w:r>
          </w:p>
        </w:tc>
        <w:tc>
          <w:tcPr>
            <w:tcW w:w="2857" w:type="pct"/>
          </w:tcPr>
          <w:p w14:paraId="42BD86F6" w14:textId="2637B476" w:rsidR="00153A38" w:rsidRDefault="001263D3" w:rsidP="00887B51">
            <w:pPr>
              <w:ind w:firstLine="0"/>
            </w:pPr>
            <w:r>
              <w:t>Description entity of ModFlow</w:t>
            </w:r>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r>
              <w:t>ArticleFindingService</w:t>
            </w:r>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r>
              <w:t>ArticleReportingService</w:t>
            </w:r>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r>
              <w:t>Uploader</w:t>
            </w:r>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r w:rsidRPr="00213AA8">
              <w:t>UploadServiceServiceProvider</w:t>
            </w:r>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r>
              <w:t>FileUrlMapper</w:t>
            </w:r>
          </w:p>
        </w:tc>
        <w:tc>
          <w:tcPr>
            <w:tcW w:w="2857" w:type="pct"/>
          </w:tcPr>
          <w:p w14:paraId="4E91D564" w14:textId="28C27525" w:rsidR="00153A38" w:rsidRDefault="00153A38" w:rsidP="00887B51">
            <w:pPr>
              <w:ind w:firstLine="0"/>
            </w:pPr>
            <w:r w:rsidRPr="00FC5F59">
              <w:t xml:space="preserve">Description entity of </w:t>
            </w:r>
            <w:r w:rsidR="001263D3">
              <w:t>url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r w:rsidRPr="003D4538">
              <w:t>UniqueFileNameGenerator</w:t>
            </w:r>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r>
              <w:t>RegisterController</w:t>
            </w:r>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r>
              <w:t>Article</w:t>
            </w:r>
            <w:r w:rsidR="00BC7B45">
              <w:t>Editing</w:t>
            </w:r>
            <w:r>
              <w:t>Controller</w:t>
            </w:r>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w:t>
            </w:r>
            <w:r>
              <w:lastRenderedPageBreak/>
              <w:t xml:space="preserve">add new, change content, delete or approve and 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r>
              <w:t>Article</w:t>
            </w:r>
            <w:r w:rsidR="00BC7B45">
              <w:t>Finding</w:t>
            </w:r>
            <w:r>
              <w:t>Controller</w:t>
            </w:r>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r>
              <w:t>ArticleReportingController</w:t>
            </w:r>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r>
              <w:t>ArticleReviewingController</w:t>
            </w:r>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r>
              <w:t>PageShowingController</w:t>
            </w:r>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r>
              <w:t>LoginController</w:t>
            </w:r>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r>
              <w:t>ProfileController</w:t>
            </w:r>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r>
              <w:t>AdminUsersDataController</w:t>
            </w:r>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lastRenderedPageBreak/>
              <w:t>Handle request from admin and call management 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r>
              <w:t>AdminProceedController</w:t>
            </w:r>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Handle request from admin and call admin proceed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r>
              <w:t>ModArticleDataFindingController</w:t>
            </w:r>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r>
              <w:t>ModProceedController</w:t>
            </w:r>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Handle request from mod and call mod proceed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r w:rsidR="001D4690" w:rsidRPr="00041EA3">
        <w:rPr>
          <w:highlight w:val="yellow"/>
        </w:rPr>
        <w:t>blade</w:t>
      </w:r>
      <w:r w:rsidRPr="00041EA3">
        <w:rPr>
          <w:highlight w:val="yellow"/>
        </w:rPr>
        <w:t>.php files</w:t>
      </w:r>
    </w:p>
    <w:p w14:paraId="551FAE48" w14:textId="7BB5C304" w:rsidR="00E878A1" w:rsidRPr="00D31EE9" w:rsidRDefault="00816047" w:rsidP="00887B51">
      <w:pPr>
        <w:pStyle w:val="Heading1"/>
      </w:pPr>
      <w:bookmarkStart w:id="119" w:name="_Toc504442111"/>
      <w:bookmarkStart w:id="120" w:name="_Toc322788144"/>
      <w:bookmarkStart w:id="121" w:name="_Toc448968280"/>
      <w:bookmarkStart w:id="122" w:name="_Toc448970366"/>
      <w:r w:rsidRPr="00535798">
        <w:t>Process View</w:t>
      </w:r>
      <w:bookmarkEnd w:id="119"/>
      <w:bookmarkEnd w:id="120"/>
      <w:bookmarkEnd w:id="121"/>
      <w:bookmarkEnd w:id="122"/>
      <w:r w:rsidRPr="00535798">
        <w:t xml:space="preserve"> </w:t>
      </w:r>
    </w:p>
    <w:p w14:paraId="7A5850B7" w14:textId="32F310F8" w:rsidR="00150FB9" w:rsidRDefault="00F1760B" w:rsidP="00887B51">
      <w:r>
        <w:rPr>
          <w:noProof/>
          <w:lang w:eastAsia="ja-JP"/>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29156482" w14:textId="62BF5C41" w:rsidR="00424005" w:rsidRDefault="00424005" w:rsidP="00887B51">
      <w:r>
        <w:t>The u</w:t>
      </w:r>
      <w:r w:rsidR="00953349">
        <w:t>ser</w:t>
      </w:r>
      <w:r>
        <w:t xml:space="preserve"> enter</w:t>
      </w:r>
      <w:r w:rsidR="00953349">
        <w:t>s</w:t>
      </w:r>
      <w:r>
        <w:t xml:space="preserve"> </w:t>
      </w:r>
      <w:hyperlink r:id="rId25" w:history="1">
        <w:r w:rsidRPr="006D58FD">
          <w:rPr>
            <w:rStyle w:val="Hyperlink"/>
          </w:rPr>
          <w:t>http://vmn.vnvalley.com/</w:t>
        </w:r>
      </w:hyperlink>
      <w:r>
        <w:t xml:space="preserve"> into browser. </w:t>
      </w:r>
    </w:p>
    <w:p w14:paraId="6BF74F4D" w14:textId="28ADB671" w:rsidR="0088633B" w:rsidRDefault="0088633B" w:rsidP="00424005">
      <w:pPr>
        <w:ind w:left="630" w:firstLine="0"/>
      </w:pPr>
      <w:r>
        <w:lastRenderedPageBreak/>
        <w:t>User input</w:t>
      </w:r>
      <w:r w:rsidR="00953349">
        <w:t>s</w:t>
      </w:r>
      <w:r>
        <w:t xml:space="preserve"> data</w:t>
      </w:r>
      <w:r w:rsidR="00C67FD2">
        <w:t xml:space="preserve"> </w:t>
      </w:r>
      <w:r>
        <w:t>(username, password) and click “</w:t>
      </w:r>
      <w:r w:rsidRPr="0088633B">
        <w:rPr>
          <w:rFonts w:hint="eastAsia"/>
        </w:rPr>
        <w:t>Đă</w:t>
      </w:r>
      <w:r w:rsidRPr="0088633B">
        <w:t>ng nhập</w:t>
      </w:r>
      <w:r>
        <w:t>” button</w:t>
      </w:r>
      <w:r w:rsidR="004938CE">
        <w:t>, user</w:t>
      </w:r>
      <w:r w:rsidR="00953349">
        <w:t xml:space="preserve"> </w:t>
      </w:r>
      <w:r w:rsidR="004938CE">
        <w:t>send</w:t>
      </w:r>
      <w:r w:rsidR="00953349">
        <w:t>s</w:t>
      </w:r>
      <w:r w:rsidR="004938CE">
        <w:t xml:space="preserve"> a request </w:t>
      </w:r>
      <w:r w:rsidR="000B15EA">
        <w:t xml:space="preserve">login </w:t>
      </w:r>
      <w:r w:rsidR="00120435">
        <w:t xml:space="preserve">to server, </w:t>
      </w:r>
      <w:r w:rsidR="00A25B40">
        <w:t>and middleware</w:t>
      </w:r>
      <w:r w:rsidR="00120435">
        <w:t xml:space="preserve"> will check data</w:t>
      </w:r>
      <w:r w:rsidR="00C67FD2">
        <w:t>.</w:t>
      </w:r>
    </w:p>
    <w:p w14:paraId="09AA2A5F" w14:textId="3A2163DD" w:rsidR="004938CE" w:rsidRDefault="0088633B" w:rsidP="00887B51">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424005">
      <w:pPr>
        <w:ind w:left="630" w:firstLine="0"/>
      </w:pPr>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49C99E32" w:rsidR="00120435" w:rsidRDefault="0088633B" w:rsidP="00887B51">
      <w:r>
        <w:t xml:space="preserve">If </w:t>
      </w:r>
      <w:r w:rsidR="00A25B40">
        <w:t>user account</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750A2B2B" w:rsidR="00F1760B" w:rsidRDefault="00F1760B" w:rsidP="00887B51">
      <w:r>
        <w:rPr>
          <w:noProof/>
          <w:lang w:eastAsia="ja-JP"/>
        </w:rPr>
        <w:drawing>
          <wp:inline distT="0" distB="0" distL="0" distR="0" wp14:anchorId="3733BAC8" wp14:editId="565A5FDF">
            <wp:extent cx="5274945" cy="2694168"/>
            <wp:effectExtent l="0" t="0" r="8255" b="0"/>
            <wp:docPr id="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694168"/>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70190E0F" w14:textId="77777777" w:rsidR="00953349" w:rsidRDefault="00953349" w:rsidP="00953349">
      <w:r>
        <w:t xml:space="preserve">The user enters </w:t>
      </w:r>
      <w:hyperlink r:id="rId27" w:history="1">
        <w:r w:rsidRPr="006D58FD">
          <w:rPr>
            <w:rStyle w:val="Hyperlink"/>
          </w:rPr>
          <w:t>http://vmn.vnvalley.com/</w:t>
        </w:r>
      </w:hyperlink>
      <w:r>
        <w:t xml:space="preserve"> into browser. </w:t>
      </w:r>
    </w:p>
    <w:p w14:paraId="3736DB1E" w14:textId="42B72A4A" w:rsidR="00804754" w:rsidRDefault="00822F63" w:rsidP="00822F63">
      <w:pPr>
        <w:ind w:left="630" w:firstLine="0"/>
      </w:pPr>
      <w:r>
        <w:t>Use</w:t>
      </w:r>
      <w:r w:rsidR="00804754">
        <w:t>r</w:t>
      </w:r>
      <w:r>
        <w:t xml:space="preserve"> has 2 choices: Click on “Đăng ký” button to register as common member or click on “Đăng ký nhà thuốc” to register as HMS</w:t>
      </w:r>
      <w:r w:rsidR="00804754">
        <w:t>.</w:t>
      </w:r>
    </w:p>
    <w:p w14:paraId="164F8734" w14:textId="77777777" w:rsidR="00804754" w:rsidRDefault="00804754" w:rsidP="00822F63">
      <w:pPr>
        <w:ind w:left="630" w:firstLine="0"/>
      </w:pPr>
      <w:r>
        <w:t>User inputs data and click “Đăng ký” button.</w:t>
      </w:r>
    </w:p>
    <w:p w14:paraId="44865D56" w14:textId="77777777" w:rsidR="00804754" w:rsidRDefault="00804754" w:rsidP="00822F63">
      <w:pPr>
        <w:ind w:left="630" w:firstLine="0"/>
      </w:pPr>
      <w:r>
        <w:t>VMN system will validate data. If fail, show error message and redirect to register page.</w:t>
      </w:r>
    </w:p>
    <w:p w14:paraId="2E863794" w14:textId="0D523636" w:rsidR="00822F63" w:rsidRDefault="00804754" w:rsidP="00822F63">
      <w:pPr>
        <w:ind w:left="630" w:firstLine="0"/>
      </w:pPr>
      <w:r>
        <w:t xml:space="preserve">If pass, redirect to </w:t>
      </w:r>
      <w:r w:rsidR="00A05B95">
        <w:t>l</w:t>
      </w:r>
      <w:r>
        <w:t>ogin page.</w:t>
      </w:r>
    </w:p>
    <w:p w14:paraId="641CC3CE" w14:textId="55501E92" w:rsidR="00F1760B" w:rsidRDefault="00F1760B" w:rsidP="00887B51">
      <w:r>
        <w:rPr>
          <w:noProof/>
          <w:lang w:eastAsia="ja-JP"/>
        </w:rPr>
        <w:lastRenderedPageBreak/>
        <w:drawing>
          <wp:inline distT="0" distB="0" distL="0" distR="0" wp14:anchorId="628EBFBF" wp14:editId="4439D89F">
            <wp:extent cx="5274945" cy="2385267"/>
            <wp:effectExtent l="0" t="0" r="8255" b="2540"/>
            <wp:docPr id="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385267"/>
                    </a:xfrm>
                    <a:prstGeom prst="rect">
                      <a:avLst/>
                    </a:prstGeom>
                    <a:noFill/>
                    <a:ln>
                      <a:noFill/>
                    </a:ln>
                  </pic:spPr>
                </pic:pic>
              </a:graphicData>
            </a:graphic>
          </wp:inline>
        </w:drawing>
      </w:r>
    </w:p>
    <w:p w14:paraId="3A18B576" w14:textId="3DDF6854" w:rsidR="00114CC9" w:rsidRDefault="00114CC9" w:rsidP="00887B51">
      <w:r>
        <w:t>Figure 14: Add new medicinal plant activity diagram</w:t>
      </w:r>
      <w:r w:rsidR="00713C76">
        <w:t>.</w:t>
      </w:r>
    </w:p>
    <w:p w14:paraId="1922D36D" w14:textId="77777777" w:rsidR="00A05B95" w:rsidRDefault="00A05B95" w:rsidP="00A05B95">
      <w:r>
        <w:t xml:space="preserve">The user enters </w:t>
      </w:r>
      <w:hyperlink r:id="rId29" w:history="1">
        <w:r w:rsidRPr="006D58FD">
          <w:rPr>
            <w:rStyle w:val="Hyperlink"/>
          </w:rPr>
          <w:t>http://vmn.vnvalley.com/</w:t>
        </w:r>
      </w:hyperlink>
      <w:r>
        <w:t xml:space="preserve"> into browser. </w:t>
      </w:r>
    </w:p>
    <w:p w14:paraId="3933F3F5" w14:textId="662168D3" w:rsidR="00A05B95" w:rsidRDefault="00A05B95" w:rsidP="00887B51">
      <w:r>
        <w:t>Click on “Đăng nhập” and login successful.</w:t>
      </w:r>
    </w:p>
    <w:p w14:paraId="6815B2C5" w14:textId="08BA9530" w:rsidR="00A05B95" w:rsidRDefault="00A05B95" w:rsidP="00887B51">
      <w:r>
        <w:t>Click on medicinal plant buton in header to go to medicinal plant page.</w:t>
      </w:r>
    </w:p>
    <w:p w14:paraId="2ABF5207" w14:textId="29E73D83" w:rsidR="00A05B95" w:rsidRDefault="00A05B95" w:rsidP="00887B51">
      <w:r>
        <w:t>In medicinal plant page, click on add new medicinal plant button.</w:t>
      </w:r>
    </w:p>
    <w:p w14:paraId="78FA0037" w14:textId="70740A27" w:rsidR="00A05B95" w:rsidRDefault="00A05B95" w:rsidP="00887B51">
      <w:r>
        <w:t>In add new medicinal plant page, user inputs data and click submit button.</w:t>
      </w:r>
    </w:p>
    <w:p w14:paraId="03E12C7B" w14:textId="7E987997" w:rsidR="00A05B95" w:rsidRDefault="00A05B95" w:rsidP="00887B51">
      <w:r>
        <w:t>VMN system will validate data. If fail, redirect to add new medicinal plant page.</w:t>
      </w:r>
    </w:p>
    <w:p w14:paraId="7913906C" w14:textId="3A7D8786" w:rsidR="00A05B95" w:rsidRDefault="00A05B95" w:rsidP="00887B51">
      <w:r>
        <w:t>If pass redirect to medicinal plant page.</w:t>
      </w:r>
      <w:bookmarkStart w:id="123" w:name="_GoBack"/>
      <w:bookmarkEnd w:id="123"/>
    </w:p>
    <w:p w14:paraId="775A31D1" w14:textId="77777777" w:rsidR="004C0CC1" w:rsidRPr="00535798" w:rsidRDefault="004C0CC1" w:rsidP="00887B51">
      <w:pPr>
        <w:pStyle w:val="Heading1"/>
      </w:pPr>
      <w:bookmarkStart w:id="124" w:name="_Toc322788145"/>
      <w:bookmarkStart w:id="125" w:name="_Toc448968281"/>
      <w:bookmarkStart w:id="126" w:name="_Toc448970367"/>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lang w:eastAsia="ja-JP"/>
        </w:rPr>
        <w:lastRenderedPageBreak/>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448970368"/>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r w:rsidR="00C10AF3" w:rsidRPr="00E272F5">
        <w:rPr>
          <w:highlight w:val="yellow"/>
        </w:rPr>
        <w:t>VMN</w:t>
      </w:r>
      <w:r w:rsidRPr="00E272F5">
        <w:rPr>
          <w:highlight w:val="yellow"/>
        </w:rPr>
        <w:t xml:space="preserve">_VN_Software requirement </w:t>
      </w:r>
      <w:r w:rsidR="004C7BF5" w:rsidRPr="00E272F5">
        <w:rPr>
          <w:highlight w:val="yellow"/>
        </w:rPr>
        <w:t>specification_v1.2</w:t>
      </w:r>
      <w:r w:rsidRPr="00E272F5">
        <w:rPr>
          <w:highlight w:val="yellow"/>
        </w:rPr>
        <w:t>_EN”</w:t>
      </w:r>
    </w:p>
    <w:sectPr w:rsidR="004F56EF" w:rsidRPr="00D866E2" w:rsidSect="000650F4">
      <w:headerReference w:type="default" r:id="rId31"/>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3B1E8" w14:textId="77777777" w:rsidR="00265879" w:rsidRDefault="00265879" w:rsidP="00887B51">
      <w:r>
        <w:separator/>
      </w:r>
    </w:p>
    <w:p w14:paraId="7B2CE4D3" w14:textId="77777777" w:rsidR="00265879" w:rsidRDefault="00265879" w:rsidP="00887B51"/>
    <w:p w14:paraId="04536C44" w14:textId="77777777" w:rsidR="00265879" w:rsidRDefault="00265879" w:rsidP="00887B51"/>
    <w:p w14:paraId="0F6D18B0" w14:textId="77777777" w:rsidR="00265879" w:rsidRDefault="00265879" w:rsidP="00887B51"/>
    <w:p w14:paraId="6758E350" w14:textId="77777777" w:rsidR="00265879" w:rsidRDefault="00265879" w:rsidP="00887B51"/>
    <w:p w14:paraId="581569EC" w14:textId="77777777" w:rsidR="00265879" w:rsidRDefault="00265879" w:rsidP="00887B51"/>
    <w:p w14:paraId="488D7839" w14:textId="77777777" w:rsidR="00265879" w:rsidRDefault="00265879" w:rsidP="00887B51"/>
    <w:p w14:paraId="7649F55A" w14:textId="77777777" w:rsidR="00265879" w:rsidRDefault="00265879" w:rsidP="00887B51"/>
    <w:p w14:paraId="0E5664F3" w14:textId="77777777" w:rsidR="00265879" w:rsidRDefault="00265879" w:rsidP="00887B51"/>
    <w:p w14:paraId="236B7D72" w14:textId="77777777" w:rsidR="00265879" w:rsidRDefault="00265879" w:rsidP="00887B51"/>
    <w:p w14:paraId="6DB8369C" w14:textId="77777777" w:rsidR="00265879" w:rsidRDefault="00265879" w:rsidP="00887B51"/>
    <w:p w14:paraId="4F13E15A" w14:textId="77777777" w:rsidR="00265879" w:rsidRDefault="00265879" w:rsidP="00887B51"/>
    <w:p w14:paraId="48B91C13" w14:textId="77777777" w:rsidR="00265879" w:rsidRDefault="00265879" w:rsidP="00887B51"/>
    <w:p w14:paraId="0076F1B4" w14:textId="77777777" w:rsidR="00265879" w:rsidRDefault="00265879" w:rsidP="00887B51"/>
    <w:p w14:paraId="6E232FF9" w14:textId="77777777" w:rsidR="00265879" w:rsidRDefault="00265879" w:rsidP="00887B51"/>
    <w:p w14:paraId="56F45C64" w14:textId="77777777" w:rsidR="00265879" w:rsidRDefault="00265879" w:rsidP="00887B51"/>
    <w:p w14:paraId="77895426" w14:textId="77777777" w:rsidR="00265879" w:rsidRDefault="00265879" w:rsidP="00887B51"/>
    <w:p w14:paraId="6A6E1E41" w14:textId="77777777" w:rsidR="00265879" w:rsidRDefault="00265879" w:rsidP="00887B51"/>
    <w:p w14:paraId="1D8B858C" w14:textId="77777777" w:rsidR="00265879" w:rsidRDefault="00265879" w:rsidP="00887B51"/>
    <w:p w14:paraId="0C8F0ED9" w14:textId="77777777" w:rsidR="00265879" w:rsidRDefault="00265879" w:rsidP="00887B51"/>
    <w:p w14:paraId="67395D24" w14:textId="77777777" w:rsidR="00265879" w:rsidRDefault="00265879" w:rsidP="00887B51"/>
    <w:p w14:paraId="1EB724C4" w14:textId="77777777" w:rsidR="00265879" w:rsidRDefault="00265879" w:rsidP="00887B51"/>
    <w:p w14:paraId="730A4240" w14:textId="77777777" w:rsidR="00265879" w:rsidRDefault="00265879" w:rsidP="00887B51"/>
    <w:p w14:paraId="6B9C834A" w14:textId="77777777" w:rsidR="00265879" w:rsidRDefault="00265879" w:rsidP="00887B51"/>
    <w:p w14:paraId="6E659967" w14:textId="77777777" w:rsidR="00265879" w:rsidRDefault="00265879" w:rsidP="00887B51"/>
    <w:p w14:paraId="4ABAF76F" w14:textId="77777777" w:rsidR="00265879" w:rsidRDefault="00265879" w:rsidP="00887B51"/>
    <w:p w14:paraId="01B33046" w14:textId="77777777" w:rsidR="00265879" w:rsidRDefault="00265879" w:rsidP="00887B51"/>
    <w:p w14:paraId="524FA3D4" w14:textId="77777777" w:rsidR="00265879" w:rsidRDefault="00265879" w:rsidP="00887B51"/>
    <w:p w14:paraId="544CD0E9" w14:textId="77777777" w:rsidR="00265879" w:rsidRDefault="00265879" w:rsidP="00887B51"/>
    <w:p w14:paraId="21F763C5" w14:textId="77777777" w:rsidR="00265879" w:rsidRDefault="00265879" w:rsidP="00887B51"/>
    <w:p w14:paraId="2ABB5056" w14:textId="77777777" w:rsidR="00265879" w:rsidRDefault="00265879" w:rsidP="00887B51"/>
    <w:p w14:paraId="6F05CFED" w14:textId="77777777" w:rsidR="00265879" w:rsidRDefault="00265879" w:rsidP="00887B51"/>
    <w:p w14:paraId="4D06AB63" w14:textId="77777777" w:rsidR="00265879" w:rsidRDefault="00265879" w:rsidP="00887B51"/>
    <w:p w14:paraId="13E9CB36" w14:textId="77777777" w:rsidR="00265879" w:rsidRDefault="00265879" w:rsidP="00887B51"/>
    <w:p w14:paraId="0B258CB8" w14:textId="77777777" w:rsidR="00265879" w:rsidRDefault="00265879" w:rsidP="00887B51"/>
    <w:p w14:paraId="3A9427DD" w14:textId="77777777" w:rsidR="00265879" w:rsidRDefault="00265879" w:rsidP="00887B51"/>
    <w:p w14:paraId="60CA2BE4" w14:textId="77777777" w:rsidR="00265879" w:rsidRDefault="00265879" w:rsidP="00887B51"/>
    <w:p w14:paraId="4702A52A" w14:textId="77777777" w:rsidR="00265879" w:rsidRDefault="00265879" w:rsidP="00887B51"/>
    <w:p w14:paraId="4B872635" w14:textId="77777777" w:rsidR="00265879" w:rsidRDefault="00265879" w:rsidP="00887B51"/>
    <w:p w14:paraId="1AD192F4" w14:textId="77777777" w:rsidR="00265879" w:rsidRDefault="00265879" w:rsidP="00887B51"/>
    <w:p w14:paraId="74FF49FE" w14:textId="77777777" w:rsidR="00265879" w:rsidRDefault="00265879" w:rsidP="00887B51"/>
    <w:p w14:paraId="00C68DB0" w14:textId="77777777" w:rsidR="00265879" w:rsidRDefault="00265879" w:rsidP="00887B51"/>
    <w:p w14:paraId="5C364884" w14:textId="77777777" w:rsidR="00265879" w:rsidRDefault="00265879" w:rsidP="00887B51"/>
    <w:p w14:paraId="2988D6E8" w14:textId="77777777" w:rsidR="00265879" w:rsidRDefault="00265879" w:rsidP="00887B51"/>
    <w:p w14:paraId="01A95741" w14:textId="77777777" w:rsidR="00265879" w:rsidRDefault="00265879" w:rsidP="00887B51"/>
    <w:p w14:paraId="58850B57" w14:textId="77777777" w:rsidR="00265879" w:rsidRDefault="00265879" w:rsidP="00887B51"/>
    <w:p w14:paraId="0310E153" w14:textId="77777777" w:rsidR="00265879" w:rsidRDefault="00265879" w:rsidP="00887B51"/>
    <w:p w14:paraId="39A0EE7E" w14:textId="77777777" w:rsidR="00265879" w:rsidRDefault="00265879" w:rsidP="00887B51"/>
    <w:p w14:paraId="6DEA1A3C" w14:textId="77777777" w:rsidR="00265879" w:rsidRDefault="00265879" w:rsidP="00887B51"/>
    <w:p w14:paraId="48FD650F" w14:textId="77777777" w:rsidR="00265879" w:rsidRDefault="00265879" w:rsidP="00887B51"/>
    <w:p w14:paraId="3C1AD4A1" w14:textId="77777777" w:rsidR="00265879" w:rsidRDefault="00265879" w:rsidP="00887B51"/>
    <w:p w14:paraId="6C5BF8B5" w14:textId="77777777" w:rsidR="00265879" w:rsidRDefault="00265879" w:rsidP="00887B51"/>
    <w:p w14:paraId="1F6117E4" w14:textId="77777777" w:rsidR="00265879" w:rsidRDefault="00265879" w:rsidP="00887B51"/>
    <w:p w14:paraId="6ADE3B1A" w14:textId="77777777" w:rsidR="00265879" w:rsidRDefault="00265879" w:rsidP="00887B51"/>
    <w:p w14:paraId="6A8E33E7" w14:textId="77777777" w:rsidR="00265879" w:rsidRDefault="00265879" w:rsidP="00887B51"/>
    <w:p w14:paraId="6C6A0EA4" w14:textId="77777777" w:rsidR="00265879" w:rsidRDefault="00265879" w:rsidP="00887B51"/>
    <w:p w14:paraId="3BC08EBB" w14:textId="77777777" w:rsidR="00265879" w:rsidRDefault="00265879" w:rsidP="00887B51"/>
    <w:p w14:paraId="65307E2A" w14:textId="77777777" w:rsidR="00265879" w:rsidRDefault="00265879" w:rsidP="00887B51"/>
    <w:p w14:paraId="1064F01F" w14:textId="77777777" w:rsidR="00265879" w:rsidRDefault="00265879" w:rsidP="00887B51"/>
    <w:p w14:paraId="0B5C8718" w14:textId="77777777" w:rsidR="00265879" w:rsidRDefault="00265879" w:rsidP="00887B51"/>
    <w:p w14:paraId="77B74F2D" w14:textId="77777777" w:rsidR="00265879" w:rsidRDefault="00265879" w:rsidP="00887B51"/>
    <w:p w14:paraId="4E6558AC" w14:textId="77777777" w:rsidR="00265879" w:rsidRDefault="00265879" w:rsidP="00887B51"/>
    <w:p w14:paraId="2107AAE8" w14:textId="77777777" w:rsidR="00265879" w:rsidRDefault="00265879" w:rsidP="00887B51"/>
    <w:p w14:paraId="3E3459C0" w14:textId="77777777" w:rsidR="00265879" w:rsidRDefault="00265879" w:rsidP="00887B51"/>
    <w:p w14:paraId="796401EC" w14:textId="77777777" w:rsidR="00265879" w:rsidRDefault="00265879" w:rsidP="00887B51"/>
    <w:p w14:paraId="0CAABF83" w14:textId="77777777" w:rsidR="00265879" w:rsidRDefault="00265879" w:rsidP="00887B51"/>
    <w:p w14:paraId="0D81B2F9" w14:textId="77777777" w:rsidR="00265879" w:rsidRDefault="00265879" w:rsidP="00887B51"/>
    <w:p w14:paraId="43BBBEA4" w14:textId="77777777" w:rsidR="00265879" w:rsidRDefault="00265879" w:rsidP="00887B51"/>
    <w:p w14:paraId="148D7EA9" w14:textId="77777777" w:rsidR="00265879" w:rsidRDefault="00265879" w:rsidP="00887B51"/>
    <w:p w14:paraId="1340CE26" w14:textId="77777777" w:rsidR="00265879" w:rsidRDefault="00265879" w:rsidP="00887B51"/>
    <w:p w14:paraId="3831367C" w14:textId="77777777" w:rsidR="00265879" w:rsidRDefault="00265879" w:rsidP="00887B51"/>
    <w:p w14:paraId="5304131B" w14:textId="77777777" w:rsidR="00265879" w:rsidRDefault="00265879" w:rsidP="00887B51"/>
    <w:p w14:paraId="5E5DC767" w14:textId="77777777" w:rsidR="00265879" w:rsidRDefault="00265879" w:rsidP="00887B51"/>
    <w:p w14:paraId="4EB79707" w14:textId="77777777" w:rsidR="00265879" w:rsidRDefault="00265879" w:rsidP="00887B51"/>
    <w:p w14:paraId="7429D4DC" w14:textId="77777777" w:rsidR="00265879" w:rsidRDefault="00265879" w:rsidP="00887B51"/>
    <w:p w14:paraId="03D7FCA7" w14:textId="77777777" w:rsidR="00265879" w:rsidRDefault="00265879" w:rsidP="00887B51"/>
    <w:p w14:paraId="1004488B" w14:textId="77777777" w:rsidR="00265879" w:rsidRDefault="00265879" w:rsidP="00887B51"/>
    <w:p w14:paraId="0F5FC6FA" w14:textId="77777777" w:rsidR="00265879" w:rsidRDefault="00265879" w:rsidP="00887B51"/>
    <w:p w14:paraId="68612D6C" w14:textId="77777777" w:rsidR="00265879" w:rsidRDefault="00265879" w:rsidP="00887B51"/>
    <w:p w14:paraId="731888CF" w14:textId="77777777" w:rsidR="00265879" w:rsidRDefault="00265879" w:rsidP="00887B51"/>
    <w:p w14:paraId="0F4561B7" w14:textId="77777777" w:rsidR="00265879" w:rsidRDefault="00265879" w:rsidP="00887B51"/>
    <w:p w14:paraId="73C26E56" w14:textId="77777777" w:rsidR="00265879" w:rsidRDefault="00265879" w:rsidP="00887B51"/>
    <w:p w14:paraId="050FD6AD" w14:textId="77777777" w:rsidR="00265879" w:rsidRDefault="00265879" w:rsidP="00887B51"/>
    <w:p w14:paraId="4BAB6105" w14:textId="77777777" w:rsidR="00265879" w:rsidRDefault="00265879" w:rsidP="00887B51"/>
    <w:p w14:paraId="08B5E32C" w14:textId="77777777" w:rsidR="00265879" w:rsidRDefault="00265879" w:rsidP="00887B51"/>
    <w:p w14:paraId="44D8C71B" w14:textId="77777777" w:rsidR="00265879" w:rsidRDefault="00265879" w:rsidP="00887B51"/>
    <w:p w14:paraId="4B5B3285" w14:textId="77777777" w:rsidR="00265879" w:rsidRDefault="00265879" w:rsidP="00887B51"/>
    <w:p w14:paraId="04ADFEBF" w14:textId="77777777" w:rsidR="00265879" w:rsidRDefault="00265879" w:rsidP="00887B51"/>
    <w:p w14:paraId="2212A47A" w14:textId="77777777" w:rsidR="00265879" w:rsidRDefault="00265879" w:rsidP="00887B51"/>
    <w:p w14:paraId="403CB3E9" w14:textId="77777777" w:rsidR="00265879" w:rsidRDefault="00265879" w:rsidP="00887B51"/>
    <w:p w14:paraId="73CED871" w14:textId="77777777" w:rsidR="00265879" w:rsidRDefault="00265879" w:rsidP="00887B51"/>
    <w:p w14:paraId="61526F58" w14:textId="77777777" w:rsidR="00265879" w:rsidRDefault="00265879" w:rsidP="00887B51"/>
    <w:p w14:paraId="32866C65" w14:textId="77777777" w:rsidR="00265879" w:rsidRDefault="00265879" w:rsidP="00887B51"/>
    <w:p w14:paraId="69F927F8" w14:textId="77777777" w:rsidR="00265879" w:rsidRDefault="00265879" w:rsidP="00887B51"/>
    <w:p w14:paraId="167F47A9" w14:textId="77777777" w:rsidR="00265879" w:rsidRDefault="00265879" w:rsidP="00887B51"/>
    <w:p w14:paraId="2BECEDD2" w14:textId="77777777" w:rsidR="00265879" w:rsidRDefault="00265879" w:rsidP="00887B51"/>
    <w:p w14:paraId="3B6C5972" w14:textId="77777777" w:rsidR="00265879" w:rsidRDefault="00265879" w:rsidP="00887B51"/>
    <w:p w14:paraId="46B0412E" w14:textId="77777777" w:rsidR="00265879" w:rsidRDefault="00265879" w:rsidP="00887B51"/>
    <w:p w14:paraId="72C16896" w14:textId="77777777" w:rsidR="00265879" w:rsidRDefault="00265879" w:rsidP="00887B51"/>
    <w:p w14:paraId="00D62B65" w14:textId="77777777" w:rsidR="00265879" w:rsidRDefault="00265879" w:rsidP="00887B51"/>
    <w:p w14:paraId="334B808F" w14:textId="77777777" w:rsidR="00265879" w:rsidRDefault="00265879" w:rsidP="00887B51"/>
    <w:p w14:paraId="728FB0A2" w14:textId="77777777" w:rsidR="00265879" w:rsidRDefault="00265879" w:rsidP="00887B51"/>
    <w:p w14:paraId="0D783585" w14:textId="77777777" w:rsidR="00265879" w:rsidRDefault="00265879" w:rsidP="00887B51"/>
    <w:p w14:paraId="57A9F885" w14:textId="77777777" w:rsidR="00265879" w:rsidRDefault="00265879" w:rsidP="00887B51"/>
    <w:p w14:paraId="2EAFF1EA" w14:textId="77777777" w:rsidR="00265879" w:rsidRDefault="00265879" w:rsidP="00887B51"/>
    <w:p w14:paraId="2EE0718E" w14:textId="77777777" w:rsidR="00265879" w:rsidRDefault="00265879" w:rsidP="00887B51"/>
    <w:p w14:paraId="73711C5D" w14:textId="77777777" w:rsidR="00265879" w:rsidRDefault="00265879" w:rsidP="00887B51"/>
    <w:p w14:paraId="555A1C70" w14:textId="77777777" w:rsidR="00265879" w:rsidRDefault="00265879" w:rsidP="00887B51"/>
    <w:p w14:paraId="7D01C9E1" w14:textId="77777777" w:rsidR="00265879" w:rsidRDefault="00265879" w:rsidP="00887B51"/>
    <w:p w14:paraId="48AAAABC" w14:textId="77777777" w:rsidR="00265879" w:rsidRDefault="00265879" w:rsidP="00887B51"/>
    <w:p w14:paraId="5664BAA6" w14:textId="77777777" w:rsidR="00265879" w:rsidRDefault="00265879" w:rsidP="00887B51"/>
    <w:p w14:paraId="71594FAA" w14:textId="77777777" w:rsidR="00265879" w:rsidRDefault="00265879" w:rsidP="00887B51"/>
    <w:p w14:paraId="0A52130A" w14:textId="77777777" w:rsidR="00265879" w:rsidRDefault="00265879" w:rsidP="00887B51"/>
    <w:p w14:paraId="09B117DD" w14:textId="77777777" w:rsidR="00265879" w:rsidRDefault="00265879" w:rsidP="00887B51"/>
    <w:p w14:paraId="69ED39B9" w14:textId="77777777" w:rsidR="00265879" w:rsidRDefault="00265879" w:rsidP="00887B51"/>
    <w:p w14:paraId="4CCC5023" w14:textId="77777777" w:rsidR="00265879" w:rsidRDefault="00265879" w:rsidP="00887B51"/>
    <w:p w14:paraId="552B3810" w14:textId="77777777" w:rsidR="00265879" w:rsidRDefault="00265879" w:rsidP="00887B51"/>
    <w:p w14:paraId="7612A67C" w14:textId="77777777" w:rsidR="00265879" w:rsidRDefault="00265879" w:rsidP="00887B51"/>
    <w:p w14:paraId="4489D9BC" w14:textId="77777777" w:rsidR="00265879" w:rsidRDefault="00265879" w:rsidP="00887B51"/>
    <w:p w14:paraId="7772D058" w14:textId="77777777" w:rsidR="00265879" w:rsidRDefault="00265879" w:rsidP="00887B51"/>
    <w:p w14:paraId="0AAFB203" w14:textId="77777777" w:rsidR="00265879" w:rsidRDefault="00265879" w:rsidP="00887B51"/>
    <w:p w14:paraId="114CE240" w14:textId="77777777" w:rsidR="00265879" w:rsidRDefault="00265879" w:rsidP="00887B51"/>
    <w:p w14:paraId="4D907DD4" w14:textId="77777777" w:rsidR="00265879" w:rsidRDefault="00265879" w:rsidP="00887B51"/>
    <w:p w14:paraId="3B37F9EB" w14:textId="77777777" w:rsidR="00265879" w:rsidRDefault="00265879" w:rsidP="00887B51"/>
    <w:p w14:paraId="6D7B8648" w14:textId="77777777" w:rsidR="00265879" w:rsidRDefault="00265879" w:rsidP="00887B51"/>
    <w:p w14:paraId="36DB7729" w14:textId="77777777" w:rsidR="00265879" w:rsidRDefault="00265879" w:rsidP="00887B51"/>
    <w:p w14:paraId="1C77353E" w14:textId="77777777" w:rsidR="00265879" w:rsidRDefault="00265879" w:rsidP="00887B51"/>
    <w:p w14:paraId="24423ABB" w14:textId="77777777" w:rsidR="00265879" w:rsidRDefault="00265879" w:rsidP="00887B51"/>
    <w:p w14:paraId="1BD3DC0C" w14:textId="77777777" w:rsidR="00265879" w:rsidRDefault="00265879" w:rsidP="00887B51"/>
    <w:p w14:paraId="29AD701C" w14:textId="77777777" w:rsidR="00265879" w:rsidRDefault="00265879" w:rsidP="00887B51"/>
    <w:p w14:paraId="7DB29B0A" w14:textId="77777777" w:rsidR="00265879" w:rsidRDefault="00265879" w:rsidP="00887B51"/>
    <w:p w14:paraId="47F2C9AA" w14:textId="77777777" w:rsidR="00265879" w:rsidRDefault="00265879" w:rsidP="00887B51"/>
    <w:p w14:paraId="482F627D" w14:textId="77777777" w:rsidR="00265879" w:rsidRDefault="00265879" w:rsidP="00887B51"/>
    <w:p w14:paraId="5CE2262E" w14:textId="77777777" w:rsidR="00265879" w:rsidRDefault="00265879" w:rsidP="00887B51"/>
    <w:p w14:paraId="6ADFAB91" w14:textId="77777777" w:rsidR="00265879" w:rsidRDefault="00265879" w:rsidP="00887B51"/>
    <w:p w14:paraId="21C5D95B" w14:textId="77777777" w:rsidR="00265879" w:rsidRDefault="00265879" w:rsidP="00887B51"/>
    <w:p w14:paraId="3E303F51" w14:textId="77777777" w:rsidR="00265879" w:rsidRDefault="00265879" w:rsidP="00887B51"/>
    <w:p w14:paraId="5BF9D64C" w14:textId="77777777" w:rsidR="00265879" w:rsidRDefault="00265879" w:rsidP="00887B51"/>
    <w:p w14:paraId="1A9F1394" w14:textId="77777777" w:rsidR="00265879" w:rsidRDefault="00265879" w:rsidP="00887B51"/>
    <w:p w14:paraId="63BED2CE" w14:textId="77777777" w:rsidR="00265879" w:rsidRDefault="00265879" w:rsidP="00887B51"/>
    <w:p w14:paraId="2AAA11F6" w14:textId="77777777" w:rsidR="00265879" w:rsidRDefault="00265879" w:rsidP="00887B51"/>
    <w:p w14:paraId="597FDE23" w14:textId="77777777" w:rsidR="00265879" w:rsidRDefault="00265879" w:rsidP="00887B51"/>
    <w:p w14:paraId="1979C167" w14:textId="77777777" w:rsidR="00265879" w:rsidRDefault="00265879" w:rsidP="00887B51"/>
    <w:p w14:paraId="6EFD5A57" w14:textId="77777777" w:rsidR="00265879" w:rsidRDefault="00265879" w:rsidP="00887B51"/>
    <w:p w14:paraId="087FB837" w14:textId="77777777" w:rsidR="00265879" w:rsidRDefault="00265879" w:rsidP="00887B51"/>
    <w:p w14:paraId="26CACC28" w14:textId="77777777" w:rsidR="00265879" w:rsidRDefault="00265879" w:rsidP="00887B51"/>
    <w:p w14:paraId="4D06DA85" w14:textId="77777777" w:rsidR="00265879" w:rsidRDefault="00265879" w:rsidP="00887B51"/>
    <w:p w14:paraId="1AF9FECE" w14:textId="77777777" w:rsidR="00265879" w:rsidRDefault="00265879" w:rsidP="00887B51"/>
    <w:p w14:paraId="03B0DA30" w14:textId="77777777" w:rsidR="00265879" w:rsidRDefault="00265879" w:rsidP="00887B51"/>
    <w:p w14:paraId="32AF2381" w14:textId="77777777" w:rsidR="00265879" w:rsidRDefault="00265879" w:rsidP="00887B51"/>
    <w:p w14:paraId="03F1CAF5" w14:textId="77777777" w:rsidR="00265879" w:rsidRDefault="00265879" w:rsidP="00887B51"/>
    <w:p w14:paraId="6E03CA3B" w14:textId="77777777" w:rsidR="00265879" w:rsidRDefault="00265879" w:rsidP="00887B51"/>
    <w:p w14:paraId="2272203D" w14:textId="77777777" w:rsidR="00265879" w:rsidRDefault="00265879" w:rsidP="00887B51"/>
    <w:p w14:paraId="0F4B7FBB" w14:textId="77777777" w:rsidR="00265879" w:rsidRDefault="00265879" w:rsidP="00887B51"/>
    <w:p w14:paraId="5E6FEBEB" w14:textId="77777777" w:rsidR="00265879" w:rsidRDefault="00265879" w:rsidP="00887B51"/>
    <w:p w14:paraId="06BA7F0D" w14:textId="77777777" w:rsidR="00265879" w:rsidRDefault="00265879" w:rsidP="00887B51"/>
    <w:p w14:paraId="3BA8BFAF" w14:textId="77777777" w:rsidR="00265879" w:rsidRDefault="00265879" w:rsidP="00887B51"/>
    <w:p w14:paraId="53CE6B9F" w14:textId="77777777" w:rsidR="00265879" w:rsidRDefault="00265879" w:rsidP="00887B51"/>
    <w:p w14:paraId="3103A4CE" w14:textId="77777777" w:rsidR="00265879" w:rsidRDefault="00265879" w:rsidP="00887B51"/>
    <w:p w14:paraId="73D637D8" w14:textId="77777777" w:rsidR="00265879" w:rsidRDefault="00265879" w:rsidP="00887B51"/>
    <w:p w14:paraId="7C293E78" w14:textId="77777777" w:rsidR="00265879" w:rsidRDefault="00265879" w:rsidP="00887B51"/>
    <w:p w14:paraId="554E7C1A" w14:textId="77777777" w:rsidR="00265879" w:rsidRDefault="00265879" w:rsidP="00887B51"/>
    <w:p w14:paraId="3EFBCAAF" w14:textId="77777777" w:rsidR="00265879" w:rsidRDefault="00265879" w:rsidP="00887B51"/>
    <w:p w14:paraId="5C9B8239" w14:textId="77777777" w:rsidR="00265879" w:rsidRDefault="00265879" w:rsidP="00887B51"/>
    <w:p w14:paraId="54DFBF10" w14:textId="77777777" w:rsidR="00265879" w:rsidRDefault="00265879" w:rsidP="00887B51"/>
    <w:p w14:paraId="26B1BA68" w14:textId="77777777" w:rsidR="00265879" w:rsidRDefault="00265879" w:rsidP="00887B51"/>
    <w:p w14:paraId="0B48E959" w14:textId="77777777" w:rsidR="00265879" w:rsidRDefault="00265879" w:rsidP="00887B51"/>
    <w:p w14:paraId="072CAC57" w14:textId="77777777" w:rsidR="00265879" w:rsidRDefault="00265879" w:rsidP="00887B51"/>
    <w:p w14:paraId="57DC3123" w14:textId="77777777" w:rsidR="00265879" w:rsidRDefault="00265879" w:rsidP="00887B51"/>
    <w:p w14:paraId="3555FA03" w14:textId="77777777" w:rsidR="00265879" w:rsidRDefault="00265879" w:rsidP="00887B51"/>
    <w:p w14:paraId="3E6506F4" w14:textId="77777777" w:rsidR="00265879" w:rsidRDefault="00265879" w:rsidP="00887B51"/>
    <w:p w14:paraId="44C88B84" w14:textId="77777777" w:rsidR="00265879" w:rsidRDefault="00265879" w:rsidP="00887B51"/>
    <w:p w14:paraId="5C9D2EBA" w14:textId="77777777" w:rsidR="00265879" w:rsidRDefault="00265879" w:rsidP="00887B51"/>
    <w:p w14:paraId="1516855E" w14:textId="77777777" w:rsidR="00265879" w:rsidRDefault="00265879" w:rsidP="00887B51"/>
    <w:p w14:paraId="1C071AED" w14:textId="77777777" w:rsidR="00265879" w:rsidRDefault="00265879" w:rsidP="00887B51"/>
    <w:p w14:paraId="57A0BD47" w14:textId="77777777" w:rsidR="00265879" w:rsidRDefault="00265879" w:rsidP="00887B51"/>
    <w:p w14:paraId="4C8A3C10" w14:textId="77777777" w:rsidR="00265879" w:rsidRDefault="00265879" w:rsidP="00887B51"/>
    <w:p w14:paraId="6E2F0189" w14:textId="77777777" w:rsidR="00265879" w:rsidRDefault="00265879" w:rsidP="00887B51"/>
    <w:p w14:paraId="1C5AC8CD" w14:textId="77777777" w:rsidR="00265879" w:rsidRDefault="00265879" w:rsidP="00887B51"/>
    <w:p w14:paraId="61D626D4" w14:textId="77777777" w:rsidR="00265879" w:rsidRDefault="00265879" w:rsidP="00887B51"/>
    <w:p w14:paraId="6F9C825B" w14:textId="77777777" w:rsidR="00265879" w:rsidRDefault="00265879" w:rsidP="00887B51"/>
    <w:p w14:paraId="6241DA1D" w14:textId="77777777" w:rsidR="00265879" w:rsidRDefault="00265879" w:rsidP="00887B51"/>
    <w:p w14:paraId="13596A85" w14:textId="77777777" w:rsidR="00265879" w:rsidRDefault="00265879" w:rsidP="00887B51"/>
    <w:p w14:paraId="68583DF1" w14:textId="77777777" w:rsidR="00265879" w:rsidRDefault="00265879" w:rsidP="00887B51"/>
    <w:p w14:paraId="1C4D2749" w14:textId="77777777" w:rsidR="00265879" w:rsidRDefault="00265879" w:rsidP="00887B51"/>
    <w:p w14:paraId="56E8E21A" w14:textId="77777777" w:rsidR="00265879" w:rsidRDefault="00265879" w:rsidP="00887B51"/>
    <w:p w14:paraId="3F36DD55" w14:textId="77777777" w:rsidR="00265879" w:rsidRDefault="00265879" w:rsidP="00887B51"/>
    <w:p w14:paraId="36D5D035" w14:textId="77777777" w:rsidR="00265879" w:rsidRDefault="00265879" w:rsidP="00887B51"/>
    <w:p w14:paraId="43A16249" w14:textId="77777777" w:rsidR="00265879" w:rsidRDefault="00265879" w:rsidP="00887B51"/>
    <w:p w14:paraId="21446CFA" w14:textId="77777777" w:rsidR="00265879" w:rsidRDefault="00265879" w:rsidP="00887B51"/>
    <w:p w14:paraId="59158038" w14:textId="77777777" w:rsidR="00265879" w:rsidRDefault="00265879" w:rsidP="00887B51"/>
    <w:p w14:paraId="28E4D689" w14:textId="77777777" w:rsidR="00265879" w:rsidRDefault="00265879" w:rsidP="00887B51"/>
    <w:p w14:paraId="6E0718B6" w14:textId="77777777" w:rsidR="00265879" w:rsidRDefault="00265879" w:rsidP="00887B51"/>
    <w:p w14:paraId="214C013E" w14:textId="77777777" w:rsidR="00265879" w:rsidRDefault="00265879" w:rsidP="00887B51"/>
    <w:p w14:paraId="7BD87C90" w14:textId="77777777" w:rsidR="00265879" w:rsidRDefault="00265879" w:rsidP="000650F4"/>
  </w:endnote>
  <w:endnote w:type="continuationSeparator" w:id="0">
    <w:p w14:paraId="2E1C4F0B" w14:textId="77777777" w:rsidR="00265879" w:rsidRDefault="00265879" w:rsidP="00887B51">
      <w:r>
        <w:continuationSeparator/>
      </w:r>
    </w:p>
    <w:p w14:paraId="0F111D2F" w14:textId="77777777" w:rsidR="00265879" w:rsidRDefault="00265879" w:rsidP="00887B51"/>
    <w:p w14:paraId="1E9952CB" w14:textId="77777777" w:rsidR="00265879" w:rsidRDefault="00265879" w:rsidP="00887B51"/>
    <w:p w14:paraId="7B09EA7E" w14:textId="77777777" w:rsidR="00265879" w:rsidRDefault="00265879" w:rsidP="00887B51"/>
    <w:p w14:paraId="4675DF2E" w14:textId="77777777" w:rsidR="00265879" w:rsidRDefault="00265879" w:rsidP="00887B51"/>
    <w:p w14:paraId="32FFC7D8" w14:textId="77777777" w:rsidR="00265879" w:rsidRDefault="00265879" w:rsidP="00887B51"/>
    <w:p w14:paraId="19A28509" w14:textId="77777777" w:rsidR="00265879" w:rsidRDefault="00265879" w:rsidP="00887B51"/>
    <w:p w14:paraId="0AD65C66" w14:textId="77777777" w:rsidR="00265879" w:rsidRDefault="00265879" w:rsidP="00887B51"/>
    <w:p w14:paraId="5CA37C63" w14:textId="77777777" w:rsidR="00265879" w:rsidRDefault="00265879" w:rsidP="00887B51"/>
    <w:p w14:paraId="06E7B8CF" w14:textId="77777777" w:rsidR="00265879" w:rsidRDefault="00265879" w:rsidP="00887B51"/>
    <w:p w14:paraId="02A9A4AF" w14:textId="77777777" w:rsidR="00265879" w:rsidRDefault="00265879" w:rsidP="00887B51"/>
    <w:p w14:paraId="411F8BFD" w14:textId="77777777" w:rsidR="00265879" w:rsidRDefault="00265879" w:rsidP="00887B51"/>
    <w:p w14:paraId="724A4E83" w14:textId="77777777" w:rsidR="00265879" w:rsidRDefault="00265879" w:rsidP="00887B51"/>
    <w:p w14:paraId="27B2F41F" w14:textId="77777777" w:rsidR="00265879" w:rsidRDefault="00265879" w:rsidP="00887B51"/>
    <w:p w14:paraId="174C1EE8" w14:textId="77777777" w:rsidR="00265879" w:rsidRDefault="00265879" w:rsidP="00887B51"/>
    <w:p w14:paraId="5E4A755C" w14:textId="77777777" w:rsidR="00265879" w:rsidRDefault="00265879" w:rsidP="00887B51"/>
    <w:p w14:paraId="69852469" w14:textId="77777777" w:rsidR="00265879" w:rsidRDefault="00265879" w:rsidP="00887B51"/>
    <w:p w14:paraId="33D2AFC1" w14:textId="77777777" w:rsidR="00265879" w:rsidRDefault="00265879" w:rsidP="00887B51"/>
    <w:p w14:paraId="34AD5043" w14:textId="77777777" w:rsidR="00265879" w:rsidRDefault="00265879" w:rsidP="00887B51"/>
    <w:p w14:paraId="77ECE950" w14:textId="77777777" w:rsidR="00265879" w:rsidRDefault="00265879" w:rsidP="00887B51"/>
    <w:p w14:paraId="56BF8D22" w14:textId="77777777" w:rsidR="00265879" w:rsidRDefault="00265879" w:rsidP="00887B51"/>
    <w:p w14:paraId="0D9640EC" w14:textId="77777777" w:rsidR="00265879" w:rsidRDefault="00265879" w:rsidP="00887B51"/>
    <w:p w14:paraId="584562F8" w14:textId="77777777" w:rsidR="00265879" w:rsidRDefault="00265879" w:rsidP="00887B51"/>
    <w:p w14:paraId="78F297A3" w14:textId="77777777" w:rsidR="00265879" w:rsidRDefault="00265879" w:rsidP="00887B51"/>
    <w:p w14:paraId="0DB0365D" w14:textId="77777777" w:rsidR="00265879" w:rsidRDefault="00265879" w:rsidP="00887B51"/>
    <w:p w14:paraId="3C2241DC" w14:textId="77777777" w:rsidR="00265879" w:rsidRDefault="00265879" w:rsidP="00887B51"/>
    <w:p w14:paraId="094577FB" w14:textId="77777777" w:rsidR="00265879" w:rsidRDefault="00265879" w:rsidP="00887B51"/>
    <w:p w14:paraId="4918909B" w14:textId="77777777" w:rsidR="00265879" w:rsidRDefault="00265879" w:rsidP="00887B51"/>
    <w:p w14:paraId="4E705B88" w14:textId="77777777" w:rsidR="00265879" w:rsidRDefault="00265879" w:rsidP="00887B51"/>
    <w:p w14:paraId="47744659" w14:textId="77777777" w:rsidR="00265879" w:rsidRDefault="00265879" w:rsidP="00887B51"/>
    <w:p w14:paraId="52BBAB48" w14:textId="77777777" w:rsidR="00265879" w:rsidRDefault="00265879" w:rsidP="00887B51"/>
    <w:p w14:paraId="04A6D907" w14:textId="77777777" w:rsidR="00265879" w:rsidRDefault="00265879" w:rsidP="00887B51"/>
    <w:p w14:paraId="0FE09C4A" w14:textId="77777777" w:rsidR="00265879" w:rsidRDefault="00265879" w:rsidP="00887B51"/>
    <w:p w14:paraId="36D885F2" w14:textId="77777777" w:rsidR="00265879" w:rsidRDefault="00265879" w:rsidP="00887B51"/>
    <w:p w14:paraId="2B975E32" w14:textId="77777777" w:rsidR="00265879" w:rsidRDefault="00265879" w:rsidP="00887B51"/>
    <w:p w14:paraId="6905705D" w14:textId="77777777" w:rsidR="00265879" w:rsidRDefault="00265879" w:rsidP="00887B51"/>
    <w:p w14:paraId="10B49593" w14:textId="77777777" w:rsidR="00265879" w:rsidRDefault="00265879" w:rsidP="00887B51"/>
    <w:p w14:paraId="7ADAF08E" w14:textId="77777777" w:rsidR="00265879" w:rsidRDefault="00265879" w:rsidP="00887B51"/>
    <w:p w14:paraId="3C4B74B7" w14:textId="77777777" w:rsidR="00265879" w:rsidRDefault="00265879" w:rsidP="00887B51"/>
    <w:p w14:paraId="35C97782" w14:textId="77777777" w:rsidR="00265879" w:rsidRDefault="00265879" w:rsidP="00887B51"/>
    <w:p w14:paraId="0CFA86B4" w14:textId="77777777" w:rsidR="00265879" w:rsidRDefault="00265879" w:rsidP="00887B51"/>
    <w:p w14:paraId="020E5E04" w14:textId="77777777" w:rsidR="00265879" w:rsidRDefault="00265879" w:rsidP="00887B51"/>
    <w:p w14:paraId="7C3982E3" w14:textId="77777777" w:rsidR="00265879" w:rsidRDefault="00265879" w:rsidP="00887B51"/>
    <w:p w14:paraId="455F2A97" w14:textId="77777777" w:rsidR="00265879" w:rsidRDefault="00265879" w:rsidP="00887B51"/>
    <w:p w14:paraId="6EF1B174" w14:textId="77777777" w:rsidR="00265879" w:rsidRDefault="00265879" w:rsidP="00887B51"/>
    <w:p w14:paraId="49319DBC" w14:textId="77777777" w:rsidR="00265879" w:rsidRDefault="00265879" w:rsidP="00887B51"/>
    <w:p w14:paraId="0F7D1309" w14:textId="77777777" w:rsidR="00265879" w:rsidRDefault="00265879" w:rsidP="00887B51"/>
    <w:p w14:paraId="4C4FFCA9" w14:textId="77777777" w:rsidR="00265879" w:rsidRDefault="00265879" w:rsidP="00887B51"/>
    <w:p w14:paraId="339CC8AB" w14:textId="77777777" w:rsidR="00265879" w:rsidRDefault="00265879" w:rsidP="00887B51"/>
    <w:p w14:paraId="20CB29D4" w14:textId="77777777" w:rsidR="00265879" w:rsidRDefault="00265879" w:rsidP="00887B51"/>
    <w:p w14:paraId="2D107E76" w14:textId="77777777" w:rsidR="00265879" w:rsidRDefault="00265879" w:rsidP="00887B51"/>
    <w:p w14:paraId="6CD0438A" w14:textId="77777777" w:rsidR="00265879" w:rsidRDefault="00265879" w:rsidP="00887B51"/>
    <w:p w14:paraId="0CBBFAB3" w14:textId="77777777" w:rsidR="00265879" w:rsidRDefault="00265879" w:rsidP="00887B51"/>
    <w:p w14:paraId="228D585B" w14:textId="77777777" w:rsidR="00265879" w:rsidRDefault="00265879" w:rsidP="00887B51"/>
    <w:p w14:paraId="23835ECC" w14:textId="77777777" w:rsidR="00265879" w:rsidRDefault="00265879" w:rsidP="00887B51"/>
    <w:p w14:paraId="01D87362" w14:textId="77777777" w:rsidR="00265879" w:rsidRDefault="00265879" w:rsidP="00887B51"/>
    <w:p w14:paraId="67CF1DB6" w14:textId="77777777" w:rsidR="00265879" w:rsidRDefault="00265879" w:rsidP="00887B51"/>
    <w:p w14:paraId="0FB3C848" w14:textId="77777777" w:rsidR="00265879" w:rsidRDefault="00265879" w:rsidP="00887B51"/>
    <w:p w14:paraId="7F17319E" w14:textId="77777777" w:rsidR="00265879" w:rsidRDefault="00265879" w:rsidP="00887B51"/>
    <w:p w14:paraId="37D774D5" w14:textId="77777777" w:rsidR="00265879" w:rsidRDefault="00265879" w:rsidP="00887B51"/>
    <w:p w14:paraId="5FA9E1B9" w14:textId="77777777" w:rsidR="00265879" w:rsidRDefault="00265879" w:rsidP="00887B51"/>
    <w:p w14:paraId="134567F4" w14:textId="77777777" w:rsidR="00265879" w:rsidRDefault="00265879" w:rsidP="00887B51"/>
    <w:p w14:paraId="68B1A4C6" w14:textId="77777777" w:rsidR="00265879" w:rsidRDefault="00265879" w:rsidP="00887B51"/>
    <w:p w14:paraId="020B356C" w14:textId="77777777" w:rsidR="00265879" w:rsidRDefault="00265879" w:rsidP="00887B51"/>
    <w:p w14:paraId="030D1C85" w14:textId="77777777" w:rsidR="00265879" w:rsidRDefault="00265879" w:rsidP="00887B51"/>
    <w:p w14:paraId="290BDB35" w14:textId="77777777" w:rsidR="00265879" w:rsidRDefault="00265879" w:rsidP="00887B51"/>
    <w:p w14:paraId="46E55644" w14:textId="77777777" w:rsidR="00265879" w:rsidRDefault="00265879" w:rsidP="00887B51"/>
    <w:p w14:paraId="672B54FA" w14:textId="77777777" w:rsidR="00265879" w:rsidRDefault="00265879" w:rsidP="00887B51"/>
    <w:p w14:paraId="0467F8B4" w14:textId="77777777" w:rsidR="00265879" w:rsidRDefault="00265879" w:rsidP="00887B51"/>
    <w:p w14:paraId="23BCCADD" w14:textId="77777777" w:rsidR="00265879" w:rsidRDefault="00265879" w:rsidP="00887B51"/>
    <w:p w14:paraId="1CBF3FFA" w14:textId="77777777" w:rsidR="00265879" w:rsidRDefault="00265879" w:rsidP="00887B51"/>
    <w:p w14:paraId="70061C6E" w14:textId="77777777" w:rsidR="00265879" w:rsidRDefault="00265879" w:rsidP="00887B51"/>
    <w:p w14:paraId="357D9429" w14:textId="77777777" w:rsidR="00265879" w:rsidRDefault="00265879" w:rsidP="00887B51"/>
    <w:p w14:paraId="2DA9A776" w14:textId="77777777" w:rsidR="00265879" w:rsidRDefault="00265879" w:rsidP="00887B51"/>
    <w:p w14:paraId="608A270B" w14:textId="77777777" w:rsidR="00265879" w:rsidRDefault="00265879" w:rsidP="00887B51"/>
    <w:p w14:paraId="2F08AE48" w14:textId="77777777" w:rsidR="00265879" w:rsidRDefault="00265879" w:rsidP="00887B51"/>
    <w:p w14:paraId="7B12DF76" w14:textId="77777777" w:rsidR="00265879" w:rsidRDefault="00265879" w:rsidP="00887B51"/>
    <w:p w14:paraId="1E13B3DF" w14:textId="77777777" w:rsidR="00265879" w:rsidRDefault="00265879" w:rsidP="00887B51"/>
    <w:p w14:paraId="74E82B2E" w14:textId="77777777" w:rsidR="00265879" w:rsidRDefault="00265879" w:rsidP="00887B51"/>
    <w:p w14:paraId="09CD7442" w14:textId="77777777" w:rsidR="00265879" w:rsidRDefault="00265879" w:rsidP="00887B51"/>
    <w:p w14:paraId="29F1B4DC" w14:textId="77777777" w:rsidR="00265879" w:rsidRDefault="00265879" w:rsidP="00887B51"/>
    <w:p w14:paraId="38B42E32" w14:textId="77777777" w:rsidR="00265879" w:rsidRDefault="00265879" w:rsidP="00887B51"/>
    <w:p w14:paraId="735CF892" w14:textId="77777777" w:rsidR="00265879" w:rsidRDefault="00265879" w:rsidP="00887B51"/>
    <w:p w14:paraId="50B8F306" w14:textId="77777777" w:rsidR="00265879" w:rsidRDefault="00265879" w:rsidP="00887B51"/>
    <w:p w14:paraId="624FFBED" w14:textId="77777777" w:rsidR="00265879" w:rsidRDefault="00265879" w:rsidP="00887B51"/>
    <w:p w14:paraId="3180AFA1" w14:textId="77777777" w:rsidR="00265879" w:rsidRDefault="00265879" w:rsidP="00887B51"/>
    <w:p w14:paraId="30DE88FC" w14:textId="77777777" w:rsidR="00265879" w:rsidRDefault="00265879" w:rsidP="00887B51"/>
    <w:p w14:paraId="6439E8B0" w14:textId="77777777" w:rsidR="00265879" w:rsidRDefault="00265879" w:rsidP="00887B51"/>
    <w:p w14:paraId="1CA08A2C" w14:textId="77777777" w:rsidR="00265879" w:rsidRDefault="00265879" w:rsidP="00887B51"/>
    <w:p w14:paraId="55E1727B" w14:textId="77777777" w:rsidR="00265879" w:rsidRDefault="00265879" w:rsidP="00887B51"/>
    <w:p w14:paraId="44F1B0E0" w14:textId="77777777" w:rsidR="00265879" w:rsidRDefault="00265879" w:rsidP="00887B51"/>
    <w:p w14:paraId="071B5333" w14:textId="77777777" w:rsidR="00265879" w:rsidRDefault="00265879" w:rsidP="00887B51"/>
    <w:p w14:paraId="3E538C7E" w14:textId="77777777" w:rsidR="00265879" w:rsidRDefault="00265879" w:rsidP="00887B51"/>
    <w:p w14:paraId="264183C2" w14:textId="77777777" w:rsidR="00265879" w:rsidRDefault="00265879" w:rsidP="00887B51"/>
    <w:p w14:paraId="3A6875FB" w14:textId="77777777" w:rsidR="00265879" w:rsidRDefault="00265879" w:rsidP="00887B51"/>
    <w:p w14:paraId="5482E31E" w14:textId="77777777" w:rsidR="00265879" w:rsidRDefault="00265879" w:rsidP="00887B51"/>
    <w:p w14:paraId="3C4FD3EF" w14:textId="77777777" w:rsidR="00265879" w:rsidRDefault="00265879" w:rsidP="00887B51"/>
    <w:p w14:paraId="5D825017" w14:textId="77777777" w:rsidR="00265879" w:rsidRDefault="00265879" w:rsidP="00887B51"/>
    <w:p w14:paraId="6B475B25" w14:textId="77777777" w:rsidR="00265879" w:rsidRDefault="00265879" w:rsidP="00887B51"/>
    <w:p w14:paraId="2B807DA6" w14:textId="77777777" w:rsidR="00265879" w:rsidRDefault="00265879" w:rsidP="00887B51"/>
    <w:p w14:paraId="7B610FA9" w14:textId="77777777" w:rsidR="00265879" w:rsidRDefault="00265879" w:rsidP="00887B51"/>
    <w:p w14:paraId="55A2B5BD" w14:textId="77777777" w:rsidR="00265879" w:rsidRDefault="00265879" w:rsidP="00887B51"/>
    <w:p w14:paraId="5E22EA80" w14:textId="77777777" w:rsidR="00265879" w:rsidRDefault="00265879" w:rsidP="00887B51"/>
    <w:p w14:paraId="7C8B1E57" w14:textId="77777777" w:rsidR="00265879" w:rsidRDefault="00265879" w:rsidP="00887B51"/>
    <w:p w14:paraId="0017FAC0" w14:textId="77777777" w:rsidR="00265879" w:rsidRDefault="00265879" w:rsidP="00887B51"/>
    <w:p w14:paraId="32FB5711" w14:textId="77777777" w:rsidR="00265879" w:rsidRDefault="00265879" w:rsidP="00887B51"/>
    <w:p w14:paraId="6F47ED4F" w14:textId="77777777" w:rsidR="00265879" w:rsidRDefault="00265879" w:rsidP="00887B51"/>
    <w:p w14:paraId="3567D7C7" w14:textId="77777777" w:rsidR="00265879" w:rsidRDefault="00265879" w:rsidP="00887B51"/>
    <w:p w14:paraId="6BCDAC4E" w14:textId="77777777" w:rsidR="00265879" w:rsidRDefault="00265879" w:rsidP="00887B51"/>
    <w:p w14:paraId="4C582352" w14:textId="77777777" w:rsidR="00265879" w:rsidRDefault="00265879" w:rsidP="00887B51"/>
    <w:p w14:paraId="6C4FEBB6" w14:textId="77777777" w:rsidR="00265879" w:rsidRDefault="00265879" w:rsidP="00887B51"/>
    <w:p w14:paraId="511286AC" w14:textId="77777777" w:rsidR="00265879" w:rsidRDefault="00265879" w:rsidP="00887B51"/>
    <w:p w14:paraId="4EC56181" w14:textId="77777777" w:rsidR="00265879" w:rsidRDefault="00265879" w:rsidP="00887B51"/>
    <w:p w14:paraId="053A76B8" w14:textId="77777777" w:rsidR="00265879" w:rsidRDefault="00265879" w:rsidP="00887B51"/>
    <w:p w14:paraId="2EE9370E" w14:textId="77777777" w:rsidR="00265879" w:rsidRDefault="00265879" w:rsidP="00887B51"/>
    <w:p w14:paraId="43F1CF21" w14:textId="77777777" w:rsidR="00265879" w:rsidRDefault="00265879" w:rsidP="00887B51"/>
    <w:p w14:paraId="2EA403EC" w14:textId="77777777" w:rsidR="00265879" w:rsidRDefault="00265879" w:rsidP="00887B51"/>
    <w:p w14:paraId="653753E4" w14:textId="77777777" w:rsidR="00265879" w:rsidRDefault="00265879" w:rsidP="00887B51"/>
    <w:p w14:paraId="169A45E5" w14:textId="77777777" w:rsidR="00265879" w:rsidRDefault="00265879" w:rsidP="00887B51"/>
    <w:p w14:paraId="37782388" w14:textId="77777777" w:rsidR="00265879" w:rsidRDefault="00265879" w:rsidP="00887B51"/>
    <w:p w14:paraId="16F7DADF" w14:textId="77777777" w:rsidR="00265879" w:rsidRDefault="00265879" w:rsidP="00887B51"/>
    <w:p w14:paraId="3D9454E9" w14:textId="77777777" w:rsidR="00265879" w:rsidRDefault="00265879" w:rsidP="00887B51"/>
    <w:p w14:paraId="7E8A3573" w14:textId="77777777" w:rsidR="00265879" w:rsidRDefault="00265879" w:rsidP="00887B51"/>
    <w:p w14:paraId="17316F92" w14:textId="77777777" w:rsidR="00265879" w:rsidRDefault="00265879" w:rsidP="00887B51"/>
    <w:p w14:paraId="5E91F201" w14:textId="77777777" w:rsidR="00265879" w:rsidRDefault="00265879" w:rsidP="00887B51"/>
    <w:p w14:paraId="1FFDF286" w14:textId="77777777" w:rsidR="00265879" w:rsidRDefault="00265879" w:rsidP="00887B51"/>
    <w:p w14:paraId="6C4DB034" w14:textId="77777777" w:rsidR="00265879" w:rsidRDefault="00265879" w:rsidP="00887B51"/>
    <w:p w14:paraId="7B6DBD90" w14:textId="77777777" w:rsidR="00265879" w:rsidRDefault="00265879" w:rsidP="00887B51"/>
    <w:p w14:paraId="3C0E3520" w14:textId="77777777" w:rsidR="00265879" w:rsidRDefault="00265879" w:rsidP="00887B51"/>
    <w:p w14:paraId="0818D130" w14:textId="77777777" w:rsidR="00265879" w:rsidRDefault="00265879" w:rsidP="00887B51"/>
    <w:p w14:paraId="3B1DD9A2" w14:textId="77777777" w:rsidR="00265879" w:rsidRDefault="00265879" w:rsidP="00887B51"/>
    <w:p w14:paraId="0332E25D" w14:textId="77777777" w:rsidR="00265879" w:rsidRDefault="00265879" w:rsidP="00887B51"/>
    <w:p w14:paraId="5222BA57" w14:textId="77777777" w:rsidR="00265879" w:rsidRDefault="00265879" w:rsidP="00887B51"/>
    <w:p w14:paraId="19536A0F" w14:textId="77777777" w:rsidR="00265879" w:rsidRDefault="00265879" w:rsidP="00887B51"/>
    <w:p w14:paraId="301892BF" w14:textId="77777777" w:rsidR="00265879" w:rsidRDefault="00265879" w:rsidP="00887B51"/>
    <w:p w14:paraId="39C2864C" w14:textId="77777777" w:rsidR="00265879" w:rsidRDefault="00265879" w:rsidP="00887B51"/>
    <w:p w14:paraId="76A6F470" w14:textId="77777777" w:rsidR="00265879" w:rsidRDefault="00265879" w:rsidP="00887B51"/>
    <w:p w14:paraId="7DFC5CED" w14:textId="77777777" w:rsidR="00265879" w:rsidRDefault="00265879" w:rsidP="00887B51"/>
    <w:p w14:paraId="5585F432" w14:textId="77777777" w:rsidR="00265879" w:rsidRDefault="00265879" w:rsidP="00887B51"/>
    <w:p w14:paraId="0EF604FF" w14:textId="77777777" w:rsidR="00265879" w:rsidRDefault="00265879" w:rsidP="00887B51"/>
    <w:p w14:paraId="0F2A7485" w14:textId="77777777" w:rsidR="00265879" w:rsidRDefault="00265879" w:rsidP="00887B51"/>
    <w:p w14:paraId="6AC4C989" w14:textId="77777777" w:rsidR="00265879" w:rsidRDefault="00265879" w:rsidP="00887B51"/>
    <w:p w14:paraId="1A7487F4" w14:textId="77777777" w:rsidR="00265879" w:rsidRDefault="00265879" w:rsidP="00887B51"/>
    <w:p w14:paraId="039066CC" w14:textId="77777777" w:rsidR="00265879" w:rsidRDefault="00265879" w:rsidP="00887B51"/>
    <w:p w14:paraId="55C45AB4" w14:textId="77777777" w:rsidR="00265879" w:rsidRDefault="00265879" w:rsidP="00887B51"/>
    <w:p w14:paraId="68D886E0" w14:textId="77777777" w:rsidR="00265879" w:rsidRDefault="00265879" w:rsidP="00887B51"/>
    <w:p w14:paraId="55BB3742" w14:textId="77777777" w:rsidR="00265879" w:rsidRDefault="00265879" w:rsidP="00887B51"/>
    <w:p w14:paraId="0A43D0CC" w14:textId="77777777" w:rsidR="00265879" w:rsidRDefault="00265879" w:rsidP="00887B51"/>
    <w:p w14:paraId="66ADD236" w14:textId="77777777" w:rsidR="00265879" w:rsidRDefault="00265879" w:rsidP="00887B51"/>
    <w:p w14:paraId="356652FC" w14:textId="77777777" w:rsidR="00265879" w:rsidRDefault="00265879" w:rsidP="00887B51"/>
    <w:p w14:paraId="318A6092" w14:textId="77777777" w:rsidR="00265879" w:rsidRDefault="00265879" w:rsidP="00887B51"/>
    <w:p w14:paraId="24A77E68" w14:textId="77777777" w:rsidR="00265879" w:rsidRDefault="00265879" w:rsidP="00887B51"/>
    <w:p w14:paraId="48A92C8E" w14:textId="77777777" w:rsidR="00265879" w:rsidRDefault="00265879" w:rsidP="00887B51"/>
    <w:p w14:paraId="1D1F1616" w14:textId="77777777" w:rsidR="00265879" w:rsidRDefault="00265879" w:rsidP="00887B51"/>
    <w:p w14:paraId="4C9EFCF1" w14:textId="77777777" w:rsidR="00265879" w:rsidRDefault="00265879" w:rsidP="00887B51"/>
    <w:p w14:paraId="0A5A972D" w14:textId="77777777" w:rsidR="00265879" w:rsidRDefault="00265879" w:rsidP="00887B51"/>
    <w:p w14:paraId="506642DB" w14:textId="77777777" w:rsidR="00265879" w:rsidRDefault="00265879" w:rsidP="00887B51"/>
    <w:p w14:paraId="7E1FBD85" w14:textId="77777777" w:rsidR="00265879" w:rsidRDefault="00265879" w:rsidP="00887B51"/>
    <w:p w14:paraId="22B6A216" w14:textId="77777777" w:rsidR="00265879" w:rsidRDefault="00265879" w:rsidP="00887B51"/>
    <w:p w14:paraId="5374E8C1" w14:textId="77777777" w:rsidR="00265879" w:rsidRDefault="00265879" w:rsidP="00887B51"/>
    <w:p w14:paraId="471207E2" w14:textId="77777777" w:rsidR="00265879" w:rsidRDefault="00265879" w:rsidP="00887B51"/>
    <w:p w14:paraId="19C545CA" w14:textId="77777777" w:rsidR="00265879" w:rsidRDefault="00265879" w:rsidP="00887B51"/>
    <w:p w14:paraId="4013244F" w14:textId="77777777" w:rsidR="00265879" w:rsidRDefault="00265879" w:rsidP="00887B51"/>
    <w:p w14:paraId="3964C0F1" w14:textId="77777777" w:rsidR="00265879" w:rsidRDefault="00265879" w:rsidP="00887B51"/>
    <w:p w14:paraId="694ABA03" w14:textId="77777777" w:rsidR="00265879" w:rsidRDefault="00265879" w:rsidP="00887B51"/>
    <w:p w14:paraId="72CEE479" w14:textId="77777777" w:rsidR="00265879" w:rsidRDefault="00265879" w:rsidP="00887B51"/>
    <w:p w14:paraId="061FD891" w14:textId="77777777" w:rsidR="00265879" w:rsidRDefault="00265879" w:rsidP="00887B51"/>
    <w:p w14:paraId="0EC3E7A7" w14:textId="77777777" w:rsidR="00265879" w:rsidRDefault="00265879" w:rsidP="00887B51"/>
    <w:p w14:paraId="0C9AB542" w14:textId="77777777" w:rsidR="00265879" w:rsidRDefault="00265879" w:rsidP="00887B51"/>
    <w:p w14:paraId="2628524F" w14:textId="77777777" w:rsidR="00265879" w:rsidRDefault="00265879" w:rsidP="00887B51"/>
    <w:p w14:paraId="73EA766A" w14:textId="77777777" w:rsidR="00265879" w:rsidRDefault="00265879" w:rsidP="00887B51"/>
    <w:p w14:paraId="04CDB8EC" w14:textId="77777777" w:rsidR="00265879" w:rsidRDefault="00265879" w:rsidP="00887B51"/>
    <w:p w14:paraId="633BE550" w14:textId="77777777" w:rsidR="00265879" w:rsidRDefault="00265879" w:rsidP="00887B51"/>
    <w:p w14:paraId="0BD91504" w14:textId="77777777" w:rsidR="00265879" w:rsidRDefault="00265879" w:rsidP="00887B51"/>
    <w:p w14:paraId="220803F6" w14:textId="77777777" w:rsidR="00265879" w:rsidRDefault="00265879" w:rsidP="00887B51"/>
    <w:p w14:paraId="288CAF1D" w14:textId="77777777" w:rsidR="00265879" w:rsidRDefault="00265879" w:rsidP="00887B51"/>
    <w:p w14:paraId="3826AE99" w14:textId="77777777" w:rsidR="00265879" w:rsidRDefault="00265879" w:rsidP="00887B51"/>
    <w:p w14:paraId="3F04ECDD" w14:textId="77777777" w:rsidR="00265879" w:rsidRDefault="00265879" w:rsidP="00887B51"/>
    <w:p w14:paraId="3AFFA67D" w14:textId="77777777" w:rsidR="00265879" w:rsidRDefault="00265879" w:rsidP="00887B51"/>
    <w:p w14:paraId="7CA2D8D5" w14:textId="77777777" w:rsidR="00265879" w:rsidRDefault="00265879" w:rsidP="00887B51"/>
    <w:p w14:paraId="0E6551E7" w14:textId="77777777" w:rsidR="00265879" w:rsidRDefault="00265879" w:rsidP="00887B51"/>
    <w:p w14:paraId="6003BB65" w14:textId="77777777" w:rsidR="00265879" w:rsidRDefault="00265879" w:rsidP="00887B51"/>
    <w:p w14:paraId="0A38FF8A" w14:textId="77777777" w:rsidR="00265879" w:rsidRDefault="00265879" w:rsidP="00887B51"/>
    <w:p w14:paraId="47B00F8C" w14:textId="77777777" w:rsidR="00265879" w:rsidRDefault="00265879" w:rsidP="00887B51"/>
    <w:p w14:paraId="48515376" w14:textId="77777777" w:rsidR="00265879" w:rsidRDefault="00265879" w:rsidP="00887B51"/>
    <w:p w14:paraId="72FBBB64" w14:textId="77777777" w:rsidR="00265879" w:rsidRDefault="00265879" w:rsidP="00887B51"/>
    <w:p w14:paraId="3E50F040" w14:textId="77777777" w:rsidR="00265879" w:rsidRDefault="00265879" w:rsidP="00887B51"/>
    <w:p w14:paraId="421DAA15" w14:textId="77777777" w:rsidR="00265879" w:rsidRDefault="00265879" w:rsidP="00887B51"/>
    <w:p w14:paraId="0712B183" w14:textId="77777777" w:rsidR="00265879" w:rsidRDefault="00265879" w:rsidP="00887B51"/>
    <w:p w14:paraId="7330A5CF" w14:textId="77777777" w:rsidR="00265879" w:rsidRDefault="00265879" w:rsidP="00887B51"/>
    <w:p w14:paraId="2C55F162" w14:textId="77777777" w:rsidR="00265879" w:rsidRDefault="00265879" w:rsidP="00887B51"/>
    <w:p w14:paraId="781A07C0" w14:textId="77777777" w:rsidR="00265879" w:rsidRDefault="00265879" w:rsidP="00887B51"/>
    <w:p w14:paraId="19A85813" w14:textId="77777777" w:rsidR="00265879" w:rsidRDefault="00265879" w:rsidP="00887B51"/>
    <w:p w14:paraId="6A47862D" w14:textId="77777777" w:rsidR="00265879" w:rsidRDefault="00265879" w:rsidP="00887B51"/>
    <w:p w14:paraId="54F34BCE" w14:textId="77777777" w:rsidR="00265879" w:rsidRDefault="00265879"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panose1 w:val="020B7200000000000000"/>
    <w:charset w:val="00"/>
    <w:family w:val="swiss"/>
    <w:pitch w:val="variable"/>
    <w:sig w:usb0="00000007" w:usb1="00000000" w:usb2="00000000" w:usb3="00000000" w:csb0="00000013" w:csb1="00000000"/>
  </w:font>
  <w:font w:name="Helvetica">
    <w:panose1 w:val="020B0604020202020204"/>
    <w:charset w:val="00"/>
    <w:family w:val="swiss"/>
    <w:pitch w:val="variable"/>
    <w:sig w:usb0="E0002EFF" w:usb1="C0007843" w:usb2="00000009" w:usb3="00000000" w:csb0="000001FF" w:csb1="00000000"/>
  </w:font>
  <w:font w:name=".VnArialH">
    <w:altName w:val="Courier New"/>
    <w:panose1 w:val="020B7200000000000000"/>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3E061" w14:textId="1DC5C18B" w:rsidR="00741DC2" w:rsidRPr="0018501A" w:rsidRDefault="00741DC2"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A05B95">
      <w:rPr>
        <w:rStyle w:val="PageNumber"/>
        <w:noProof/>
      </w:rPr>
      <w:t>28</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A05B95">
      <w:rPr>
        <w:rStyle w:val="PageNumber"/>
        <w:noProof/>
      </w:rPr>
      <w:t>29</w:t>
    </w:r>
    <w:r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FB87D" w14:textId="77777777" w:rsidR="00741DC2" w:rsidRDefault="00741DC2" w:rsidP="00887B51">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FD2B5" w14:textId="77777777" w:rsidR="00265879" w:rsidRDefault="00265879" w:rsidP="00887B51">
      <w:r>
        <w:separator/>
      </w:r>
    </w:p>
    <w:p w14:paraId="7E835400" w14:textId="77777777" w:rsidR="00265879" w:rsidRDefault="00265879" w:rsidP="00887B51"/>
    <w:p w14:paraId="0F3A73B9" w14:textId="77777777" w:rsidR="00265879" w:rsidRDefault="00265879" w:rsidP="00887B51"/>
    <w:p w14:paraId="50762D17" w14:textId="77777777" w:rsidR="00265879" w:rsidRDefault="00265879" w:rsidP="00887B51"/>
    <w:p w14:paraId="60AC9DA0" w14:textId="77777777" w:rsidR="00265879" w:rsidRDefault="00265879" w:rsidP="00887B51"/>
    <w:p w14:paraId="5927EDE6" w14:textId="77777777" w:rsidR="00265879" w:rsidRDefault="00265879" w:rsidP="00887B51"/>
    <w:p w14:paraId="6BDE642C" w14:textId="77777777" w:rsidR="00265879" w:rsidRDefault="00265879" w:rsidP="00887B51"/>
    <w:p w14:paraId="4DB5E119" w14:textId="77777777" w:rsidR="00265879" w:rsidRDefault="00265879" w:rsidP="00887B51"/>
    <w:p w14:paraId="55895253" w14:textId="77777777" w:rsidR="00265879" w:rsidRDefault="00265879" w:rsidP="00887B51"/>
    <w:p w14:paraId="1028169E" w14:textId="77777777" w:rsidR="00265879" w:rsidRDefault="00265879" w:rsidP="00887B51"/>
    <w:p w14:paraId="6CF8646B" w14:textId="77777777" w:rsidR="00265879" w:rsidRDefault="00265879" w:rsidP="00887B51"/>
    <w:p w14:paraId="10313F7B" w14:textId="77777777" w:rsidR="00265879" w:rsidRDefault="00265879" w:rsidP="00887B51"/>
    <w:p w14:paraId="4C5D06A8" w14:textId="77777777" w:rsidR="00265879" w:rsidRDefault="00265879" w:rsidP="00887B51"/>
    <w:p w14:paraId="27D544FB" w14:textId="77777777" w:rsidR="00265879" w:rsidRDefault="00265879" w:rsidP="00887B51"/>
    <w:p w14:paraId="3BC424E1" w14:textId="77777777" w:rsidR="00265879" w:rsidRDefault="00265879" w:rsidP="00887B51"/>
    <w:p w14:paraId="6EC7A174" w14:textId="77777777" w:rsidR="00265879" w:rsidRDefault="00265879" w:rsidP="00887B51"/>
    <w:p w14:paraId="7B89D78C" w14:textId="77777777" w:rsidR="00265879" w:rsidRDefault="00265879" w:rsidP="00887B51"/>
    <w:p w14:paraId="721F122A" w14:textId="77777777" w:rsidR="00265879" w:rsidRDefault="00265879" w:rsidP="00887B51"/>
    <w:p w14:paraId="2D08BC49" w14:textId="77777777" w:rsidR="00265879" w:rsidRDefault="00265879" w:rsidP="00887B51"/>
    <w:p w14:paraId="432C0D11" w14:textId="77777777" w:rsidR="00265879" w:rsidRDefault="00265879" w:rsidP="00887B51"/>
    <w:p w14:paraId="0BFE2922" w14:textId="77777777" w:rsidR="00265879" w:rsidRDefault="00265879" w:rsidP="00887B51"/>
    <w:p w14:paraId="307CBCAB" w14:textId="77777777" w:rsidR="00265879" w:rsidRDefault="00265879" w:rsidP="00887B51"/>
    <w:p w14:paraId="3C5EB241" w14:textId="77777777" w:rsidR="00265879" w:rsidRDefault="00265879" w:rsidP="00887B51"/>
    <w:p w14:paraId="17E9420E" w14:textId="77777777" w:rsidR="00265879" w:rsidRDefault="00265879" w:rsidP="00887B51"/>
    <w:p w14:paraId="6A97CFC7" w14:textId="77777777" w:rsidR="00265879" w:rsidRDefault="00265879" w:rsidP="00887B51"/>
    <w:p w14:paraId="5D0AE413" w14:textId="77777777" w:rsidR="00265879" w:rsidRDefault="00265879" w:rsidP="00887B51"/>
    <w:p w14:paraId="05DCA47E" w14:textId="77777777" w:rsidR="00265879" w:rsidRDefault="00265879" w:rsidP="00887B51"/>
    <w:p w14:paraId="7C9F2559" w14:textId="77777777" w:rsidR="00265879" w:rsidRDefault="00265879" w:rsidP="00887B51"/>
    <w:p w14:paraId="0068D4A7" w14:textId="77777777" w:rsidR="00265879" w:rsidRDefault="00265879" w:rsidP="00887B51"/>
    <w:p w14:paraId="50B2ADF5" w14:textId="77777777" w:rsidR="00265879" w:rsidRDefault="00265879" w:rsidP="00887B51"/>
    <w:p w14:paraId="71C87F0C" w14:textId="77777777" w:rsidR="00265879" w:rsidRDefault="00265879" w:rsidP="00887B51"/>
    <w:p w14:paraId="33BEDEEE" w14:textId="77777777" w:rsidR="00265879" w:rsidRDefault="00265879" w:rsidP="00887B51"/>
    <w:p w14:paraId="3C7B15C5" w14:textId="77777777" w:rsidR="00265879" w:rsidRDefault="00265879" w:rsidP="00887B51"/>
    <w:p w14:paraId="58FF0114" w14:textId="77777777" w:rsidR="00265879" w:rsidRDefault="00265879" w:rsidP="00887B51"/>
    <w:p w14:paraId="49D9464A" w14:textId="77777777" w:rsidR="00265879" w:rsidRDefault="00265879" w:rsidP="00887B51"/>
    <w:p w14:paraId="2F6A5F8C" w14:textId="77777777" w:rsidR="00265879" w:rsidRDefault="00265879" w:rsidP="00887B51"/>
    <w:p w14:paraId="1EE04F75" w14:textId="77777777" w:rsidR="00265879" w:rsidRDefault="00265879" w:rsidP="00887B51"/>
    <w:p w14:paraId="1E550DED" w14:textId="77777777" w:rsidR="00265879" w:rsidRDefault="00265879" w:rsidP="00887B51"/>
    <w:p w14:paraId="40040F72" w14:textId="77777777" w:rsidR="00265879" w:rsidRDefault="00265879" w:rsidP="00887B51"/>
    <w:p w14:paraId="76D153CA" w14:textId="77777777" w:rsidR="00265879" w:rsidRDefault="00265879" w:rsidP="00887B51"/>
    <w:p w14:paraId="5788623E" w14:textId="77777777" w:rsidR="00265879" w:rsidRDefault="00265879" w:rsidP="00887B51"/>
    <w:p w14:paraId="262DDA16" w14:textId="77777777" w:rsidR="00265879" w:rsidRDefault="00265879" w:rsidP="00887B51"/>
    <w:p w14:paraId="4814579B" w14:textId="77777777" w:rsidR="00265879" w:rsidRDefault="00265879" w:rsidP="00887B51"/>
    <w:p w14:paraId="4F71B870" w14:textId="77777777" w:rsidR="00265879" w:rsidRDefault="00265879" w:rsidP="00887B51"/>
    <w:p w14:paraId="58BD8670" w14:textId="77777777" w:rsidR="00265879" w:rsidRDefault="00265879" w:rsidP="00887B51"/>
    <w:p w14:paraId="79DB6A26" w14:textId="77777777" w:rsidR="00265879" w:rsidRDefault="00265879" w:rsidP="00887B51"/>
    <w:p w14:paraId="7184307C" w14:textId="77777777" w:rsidR="00265879" w:rsidRDefault="00265879" w:rsidP="00887B51"/>
    <w:p w14:paraId="7744E879" w14:textId="77777777" w:rsidR="00265879" w:rsidRDefault="00265879" w:rsidP="00887B51"/>
    <w:p w14:paraId="29976BA9" w14:textId="77777777" w:rsidR="00265879" w:rsidRDefault="00265879" w:rsidP="00887B51"/>
    <w:p w14:paraId="3109F60E" w14:textId="77777777" w:rsidR="00265879" w:rsidRDefault="00265879" w:rsidP="00887B51"/>
    <w:p w14:paraId="663151BF" w14:textId="77777777" w:rsidR="00265879" w:rsidRDefault="00265879" w:rsidP="00887B51"/>
    <w:p w14:paraId="0D1A045A" w14:textId="77777777" w:rsidR="00265879" w:rsidRDefault="00265879" w:rsidP="00887B51"/>
    <w:p w14:paraId="3A259CC1" w14:textId="77777777" w:rsidR="00265879" w:rsidRDefault="00265879" w:rsidP="00887B51"/>
    <w:p w14:paraId="4FFB6A75" w14:textId="77777777" w:rsidR="00265879" w:rsidRDefault="00265879" w:rsidP="00887B51"/>
    <w:p w14:paraId="7B2FFC3E" w14:textId="77777777" w:rsidR="00265879" w:rsidRDefault="00265879" w:rsidP="00887B51"/>
    <w:p w14:paraId="7AECCC62" w14:textId="77777777" w:rsidR="00265879" w:rsidRDefault="00265879" w:rsidP="00887B51"/>
    <w:p w14:paraId="6969C129" w14:textId="77777777" w:rsidR="00265879" w:rsidRDefault="00265879" w:rsidP="00887B51"/>
    <w:p w14:paraId="192441F3" w14:textId="77777777" w:rsidR="00265879" w:rsidRDefault="00265879" w:rsidP="00887B51"/>
    <w:p w14:paraId="1F02CB04" w14:textId="77777777" w:rsidR="00265879" w:rsidRDefault="00265879" w:rsidP="00887B51"/>
    <w:p w14:paraId="493313B9" w14:textId="77777777" w:rsidR="00265879" w:rsidRDefault="00265879" w:rsidP="00887B51"/>
    <w:p w14:paraId="47886DAF" w14:textId="77777777" w:rsidR="00265879" w:rsidRDefault="00265879" w:rsidP="00887B51"/>
    <w:p w14:paraId="57E4A55E" w14:textId="77777777" w:rsidR="00265879" w:rsidRDefault="00265879" w:rsidP="00887B51"/>
    <w:p w14:paraId="79A8FC55" w14:textId="77777777" w:rsidR="00265879" w:rsidRDefault="00265879" w:rsidP="00887B51"/>
    <w:p w14:paraId="62E54C60" w14:textId="77777777" w:rsidR="00265879" w:rsidRDefault="00265879" w:rsidP="00887B51"/>
    <w:p w14:paraId="11AFF6B0" w14:textId="77777777" w:rsidR="00265879" w:rsidRDefault="00265879" w:rsidP="00887B51"/>
    <w:p w14:paraId="2697826D" w14:textId="77777777" w:rsidR="00265879" w:rsidRDefault="00265879" w:rsidP="00887B51"/>
    <w:p w14:paraId="1D7343D3" w14:textId="77777777" w:rsidR="00265879" w:rsidRDefault="00265879" w:rsidP="00887B51"/>
    <w:p w14:paraId="69FDC047" w14:textId="77777777" w:rsidR="00265879" w:rsidRDefault="00265879" w:rsidP="00887B51"/>
    <w:p w14:paraId="46C660B3" w14:textId="77777777" w:rsidR="00265879" w:rsidRDefault="00265879" w:rsidP="00887B51"/>
    <w:p w14:paraId="43788500" w14:textId="77777777" w:rsidR="00265879" w:rsidRDefault="00265879" w:rsidP="00887B51"/>
    <w:p w14:paraId="01931FE7" w14:textId="77777777" w:rsidR="00265879" w:rsidRDefault="00265879" w:rsidP="00887B51"/>
    <w:p w14:paraId="043B9EAA" w14:textId="77777777" w:rsidR="00265879" w:rsidRDefault="00265879" w:rsidP="00887B51"/>
    <w:p w14:paraId="7E4286A5" w14:textId="77777777" w:rsidR="00265879" w:rsidRDefault="00265879" w:rsidP="00887B51"/>
    <w:p w14:paraId="593457B1" w14:textId="77777777" w:rsidR="00265879" w:rsidRDefault="00265879" w:rsidP="00887B51"/>
    <w:p w14:paraId="48150388" w14:textId="77777777" w:rsidR="00265879" w:rsidRDefault="00265879" w:rsidP="00887B51"/>
    <w:p w14:paraId="69355743" w14:textId="77777777" w:rsidR="00265879" w:rsidRDefault="00265879" w:rsidP="00887B51"/>
    <w:p w14:paraId="3E61A3E5" w14:textId="77777777" w:rsidR="00265879" w:rsidRDefault="00265879" w:rsidP="00887B51"/>
    <w:p w14:paraId="42D95A03" w14:textId="77777777" w:rsidR="00265879" w:rsidRDefault="00265879" w:rsidP="00887B51"/>
    <w:p w14:paraId="275F0C6B" w14:textId="77777777" w:rsidR="00265879" w:rsidRDefault="00265879" w:rsidP="00887B51"/>
    <w:p w14:paraId="046C2ADC" w14:textId="77777777" w:rsidR="00265879" w:rsidRDefault="00265879" w:rsidP="00887B51"/>
    <w:p w14:paraId="44B4E00F" w14:textId="77777777" w:rsidR="00265879" w:rsidRDefault="00265879" w:rsidP="00887B51"/>
    <w:p w14:paraId="6A048ABF" w14:textId="77777777" w:rsidR="00265879" w:rsidRDefault="00265879" w:rsidP="00887B51"/>
    <w:p w14:paraId="4B4B9F6C" w14:textId="77777777" w:rsidR="00265879" w:rsidRDefault="00265879" w:rsidP="00887B51"/>
    <w:p w14:paraId="2F2FCA80" w14:textId="77777777" w:rsidR="00265879" w:rsidRDefault="00265879" w:rsidP="00887B51"/>
    <w:p w14:paraId="5778694A" w14:textId="77777777" w:rsidR="00265879" w:rsidRDefault="00265879" w:rsidP="00887B51"/>
    <w:p w14:paraId="416C1F17" w14:textId="77777777" w:rsidR="00265879" w:rsidRDefault="00265879" w:rsidP="00887B51"/>
    <w:p w14:paraId="6BF17BB6" w14:textId="77777777" w:rsidR="00265879" w:rsidRDefault="00265879" w:rsidP="00887B51"/>
    <w:p w14:paraId="2A23E476" w14:textId="77777777" w:rsidR="00265879" w:rsidRDefault="00265879" w:rsidP="00887B51"/>
    <w:p w14:paraId="3E0059B6" w14:textId="77777777" w:rsidR="00265879" w:rsidRDefault="00265879" w:rsidP="00887B51"/>
    <w:p w14:paraId="2E7E629A" w14:textId="77777777" w:rsidR="00265879" w:rsidRDefault="00265879" w:rsidP="00887B51"/>
    <w:p w14:paraId="41996C5C" w14:textId="77777777" w:rsidR="00265879" w:rsidRDefault="00265879" w:rsidP="00887B51"/>
    <w:p w14:paraId="35DEEB07" w14:textId="77777777" w:rsidR="00265879" w:rsidRDefault="00265879" w:rsidP="00887B51"/>
    <w:p w14:paraId="43EB2AB5" w14:textId="77777777" w:rsidR="00265879" w:rsidRDefault="00265879" w:rsidP="00887B51"/>
    <w:p w14:paraId="2FD24051" w14:textId="77777777" w:rsidR="00265879" w:rsidRDefault="00265879" w:rsidP="00887B51"/>
    <w:p w14:paraId="2FFA1FBF" w14:textId="77777777" w:rsidR="00265879" w:rsidRDefault="00265879" w:rsidP="00887B51"/>
    <w:p w14:paraId="29A09E55" w14:textId="77777777" w:rsidR="00265879" w:rsidRDefault="00265879" w:rsidP="00887B51"/>
    <w:p w14:paraId="11E6E259" w14:textId="77777777" w:rsidR="00265879" w:rsidRDefault="00265879" w:rsidP="00887B51"/>
    <w:p w14:paraId="61861E09" w14:textId="77777777" w:rsidR="00265879" w:rsidRDefault="00265879" w:rsidP="00887B51"/>
    <w:p w14:paraId="713B37D4" w14:textId="77777777" w:rsidR="00265879" w:rsidRDefault="00265879" w:rsidP="00887B51"/>
    <w:p w14:paraId="07D9A3D3" w14:textId="77777777" w:rsidR="00265879" w:rsidRDefault="00265879" w:rsidP="00887B51"/>
    <w:p w14:paraId="436E8708" w14:textId="77777777" w:rsidR="00265879" w:rsidRDefault="00265879" w:rsidP="00887B51"/>
    <w:p w14:paraId="023F0C49" w14:textId="77777777" w:rsidR="00265879" w:rsidRDefault="00265879" w:rsidP="00887B51"/>
    <w:p w14:paraId="47C6FFD8" w14:textId="77777777" w:rsidR="00265879" w:rsidRDefault="00265879" w:rsidP="00887B51"/>
    <w:p w14:paraId="3851EB92" w14:textId="77777777" w:rsidR="00265879" w:rsidRDefault="00265879" w:rsidP="00887B51"/>
    <w:p w14:paraId="39C71250" w14:textId="77777777" w:rsidR="00265879" w:rsidRDefault="00265879" w:rsidP="00887B51"/>
    <w:p w14:paraId="25164B79" w14:textId="77777777" w:rsidR="00265879" w:rsidRDefault="00265879" w:rsidP="00887B51"/>
    <w:p w14:paraId="635A3493" w14:textId="77777777" w:rsidR="00265879" w:rsidRDefault="00265879" w:rsidP="00887B51"/>
    <w:p w14:paraId="169FE085" w14:textId="77777777" w:rsidR="00265879" w:rsidRDefault="00265879" w:rsidP="00887B51"/>
    <w:p w14:paraId="0E74FE20" w14:textId="77777777" w:rsidR="00265879" w:rsidRDefault="00265879" w:rsidP="00887B51"/>
    <w:p w14:paraId="3945C0C1" w14:textId="77777777" w:rsidR="00265879" w:rsidRDefault="00265879" w:rsidP="00887B51"/>
    <w:p w14:paraId="44008F9E" w14:textId="77777777" w:rsidR="00265879" w:rsidRDefault="00265879" w:rsidP="00887B51"/>
    <w:p w14:paraId="649282A1" w14:textId="77777777" w:rsidR="00265879" w:rsidRDefault="00265879" w:rsidP="00887B51"/>
    <w:p w14:paraId="63AA3958" w14:textId="77777777" w:rsidR="00265879" w:rsidRDefault="00265879" w:rsidP="00887B51"/>
    <w:p w14:paraId="1466E387" w14:textId="77777777" w:rsidR="00265879" w:rsidRDefault="00265879" w:rsidP="00887B51"/>
    <w:p w14:paraId="4A335D80" w14:textId="77777777" w:rsidR="00265879" w:rsidRDefault="00265879" w:rsidP="00887B51"/>
    <w:p w14:paraId="2F96DED4" w14:textId="77777777" w:rsidR="00265879" w:rsidRDefault="00265879" w:rsidP="00887B51"/>
    <w:p w14:paraId="49EF3100" w14:textId="77777777" w:rsidR="00265879" w:rsidRDefault="00265879" w:rsidP="00887B51"/>
    <w:p w14:paraId="78379980" w14:textId="77777777" w:rsidR="00265879" w:rsidRDefault="00265879" w:rsidP="00887B51"/>
    <w:p w14:paraId="0808AECD" w14:textId="77777777" w:rsidR="00265879" w:rsidRDefault="00265879" w:rsidP="00887B51"/>
    <w:p w14:paraId="5026A625" w14:textId="77777777" w:rsidR="00265879" w:rsidRDefault="00265879" w:rsidP="00887B51"/>
    <w:p w14:paraId="75C0B1B4" w14:textId="77777777" w:rsidR="00265879" w:rsidRDefault="00265879" w:rsidP="00887B51"/>
    <w:p w14:paraId="7C6E458A" w14:textId="77777777" w:rsidR="00265879" w:rsidRDefault="00265879" w:rsidP="00887B51"/>
    <w:p w14:paraId="2D6EC8C7" w14:textId="77777777" w:rsidR="00265879" w:rsidRDefault="00265879" w:rsidP="00887B51"/>
    <w:p w14:paraId="0E1947B3" w14:textId="77777777" w:rsidR="00265879" w:rsidRDefault="00265879" w:rsidP="00887B51"/>
    <w:p w14:paraId="7AE0437D" w14:textId="77777777" w:rsidR="00265879" w:rsidRDefault="00265879" w:rsidP="00887B51"/>
    <w:p w14:paraId="088A0BB9" w14:textId="77777777" w:rsidR="00265879" w:rsidRDefault="00265879" w:rsidP="00887B51"/>
    <w:p w14:paraId="32F06EAE" w14:textId="77777777" w:rsidR="00265879" w:rsidRDefault="00265879" w:rsidP="00887B51"/>
    <w:p w14:paraId="4CD2E513" w14:textId="77777777" w:rsidR="00265879" w:rsidRDefault="00265879" w:rsidP="00887B51"/>
    <w:p w14:paraId="51AAD7E7" w14:textId="77777777" w:rsidR="00265879" w:rsidRDefault="00265879" w:rsidP="00887B51"/>
    <w:p w14:paraId="22299622" w14:textId="77777777" w:rsidR="00265879" w:rsidRDefault="00265879" w:rsidP="00887B51"/>
    <w:p w14:paraId="30714854" w14:textId="77777777" w:rsidR="00265879" w:rsidRDefault="00265879" w:rsidP="00887B51"/>
    <w:p w14:paraId="04F09E47" w14:textId="77777777" w:rsidR="00265879" w:rsidRDefault="00265879" w:rsidP="00887B51"/>
    <w:p w14:paraId="1DF4C284" w14:textId="77777777" w:rsidR="00265879" w:rsidRDefault="00265879" w:rsidP="00887B51"/>
    <w:p w14:paraId="51D708AF" w14:textId="77777777" w:rsidR="00265879" w:rsidRDefault="00265879" w:rsidP="00887B51"/>
    <w:p w14:paraId="41750D65" w14:textId="77777777" w:rsidR="00265879" w:rsidRDefault="00265879" w:rsidP="00887B51"/>
    <w:p w14:paraId="428FC424" w14:textId="77777777" w:rsidR="00265879" w:rsidRDefault="00265879" w:rsidP="00887B51"/>
    <w:p w14:paraId="20647ADD" w14:textId="77777777" w:rsidR="00265879" w:rsidRDefault="00265879" w:rsidP="00887B51"/>
    <w:p w14:paraId="49CA2556" w14:textId="77777777" w:rsidR="00265879" w:rsidRDefault="00265879" w:rsidP="00887B51"/>
    <w:p w14:paraId="6B071ECB" w14:textId="77777777" w:rsidR="00265879" w:rsidRDefault="00265879" w:rsidP="00887B51"/>
    <w:p w14:paraId="0B3547B0" w14:textId="77777777" w:rsidR="00265879" w:rsidRDefault="00265879" w:rsidP="00887B51"/>
    <w:p w14:paraId="160BDAD2" w14:textId="77777777" w:rsidR="00265879" w:rsidRDefault="00265879" w:rsidP="00887B51"/>
    <w:p w14:paraId="5FD66063" w14:textId="77777777" w:rsidR="00265879" w:rsidRDefault="00265879" w:rsidP="00887B51"/>
    <w:p w14:paraId="3E3C9559" w14:textId="77777777" w:rsidR="00265879" w:rsidRDefault="00265879" w:rsidP="00887B51"/>
    <w:p w14:paraId="353A59F0" w14:textId="77777777" w:rsidR="00265879" w:rsidRDefault="00265879" w:rsidP="00887B51"/>
    <w:p w14:paraId="1A992787" w14:textId="77777777" w:rsidR="00265879" w:rsidRDefault="00265879" w:rsidP="00887B51"/>
    <w:p w14:paraId="008E29A2" w14:textId="77777777" w:rsidR="00265879" w:rsidRDefault="00265879" w:rsidP="00887B51"/>
    <w:p w14:paraId="68DFD92E" w14:textId="77777777" w:rsidR="00265879" w:rsidRDefault="00265879" w:rsidP="00887B51"/>
    <w:p w14:paraId="6E9BB5CA" w14:textId="77777777" w:rsidR="00265879" w:rsidRDefault="00265879" w:rsidP="00887B51"/>
    <w:p w14:paraId="669A0A41" w14:textId="77777777" w:rsidR="00265879" w:rsidRDefault="00265879" w:rsidP="00887B51"/>
    <w:p w14:paraId="3E8853D4" w14:textId="77777777" w:rsidR="00265879" w:rsidRDefault="00265879" w:rsidP="00887B51"/>
    <w:p w14:paraId="0F04BB4B" w14:textId="77777777" w:rsidR="00265879" w:rsidRDefault="00265879" w:rsidP="00887B51"/>
    <w:p w14:paraId="4391E677" w14:textId="77777777" w:rsidR="00265879" w:rsidRDefault="00265879" w:rsidP="00887B51"/>
    <w:p w14:paraId="4F43423D" w14:textId="77777777" w:rsidR="00265879" w:rsidRDefault="00265879" w:rsidP="00887B51"/>
    <w:p w14:paraId="62510449" w14:textId="77777777" w:rsidR="00265879" w:rsidRDefault="00265879" w:rsidP="00887B51"/>
    <w:p w14:paraId="591E5476" w14:textId="77777777" w:rsidR="00265879" w:rsidRDefault="00265879" w:rsidP="00887B51"/>
    <w:p w14:paraId="7B9B1AF0" w14:textId="77777777" w:rsidR="00265879" w:rsidRDefault="00265879" w:rsidP="00887B51"/>
    <w:p w14:paraId="086574DC" w14:textId="77777777" w:rsidR="00265879" w:rsidRDefault="00265879" w:rsidP="00887B51"/>
    <w:p w14:paraId="3740BF37" w14:textId="77777777" w:rsidR="00265879" w:rsidRDefault="00265879" w:rsidP="00887B51"/>
    <w:p w14:paraId="49F469A9" w14:textId="77777777" w:rsidR="00265879" w:rsidRDefault="00265879" w:rsidP="00887B51"/>
    <w:p w14:paraId="40865994" w14:textId="77777777" w:rsidR="00265879" w:rsidRDefault="00265879" w:rsidP="00887B51"/>
    <w:p w14:paraId="7D274CCB" w14:textId="77777777" w:rsidR="00265879" w:rsidRDefault="00265879" w:rsidP="00887B51"/>
    <w:p w14:paraId="67B9F344" w14:textId="77777777" w:rsidR="00265879" w:rsidRDefault="00265879" w:rsidP="00887B51"/>
    <w:p w14:paraId="63B66AB7" w14:textId="77777777" w:rsidR="00265879" w:rsidRDefault="00265879" w:rsidP="00887B51"/>
    <w:p w14:paraId="6828E7B6" w14:textId="77777777" w:rsidR="00265879" w:rsidRDefault="00265879" w:rsidP="00887B51"/>
    <w:p w14:paraId="044E2D47" w14:textId="77777777" w:rsidR="00265879" w:rsidRDefault="00265879" w:rsidP="00887B51"/>
    <w:p w14:paraId="462BAF72" w14:textId="77777777" w:rsidR="00265879" w:rsidRDefault="00265879" w:rsidP="00887B51"/>
    <w:p w14:paraId="14F67A2A" w14:textId="77777777" w:rsidR="00265879" w:rsidRDefault="00265879" w:rsidP="00887B51"/>
    <w:p w14:paraId="4EB95740" w14:textId="77777777" w:rsidR="00265879" w:rsidRDefault="00265879" w:rsidP="00887B51"/>
    <w:p w14:paraId="375522B8" w14:textId="77777777" w:rsidR="00265879" w:rsidRDefault="00265879" w:rsidP="00887B51"/>
    <w:p w14:paraId="5821B8F8" w14:textId="77777777" w:rsidR="00265879" w:rsidRDefault="00265879" w:rsidP="00887B51"/>
    <w:p w14:paraId="20C1F0EA" w14:textId="77777777" w:rsidR="00265879" w:rsidRDefault="00265879" w:rsidP="00887B51"/>
    <w:p w14:paraId="4B440D49" w14:textId="77777777" w:rsidR="00265879" w:rsidRDefault="00265879" w:rsidP="00887B51"/>
    <w:p w14:paraId="0CBE7FEA" w14:textId="77777777" w:rsidR="00265879" w:rsidRDefault="00265879" w:rsidP="00887B51"/>
    <w:p w14:paraId="033DF80C" w14:textId="77777777" w:rsidR="00265879" w:rsidRDefault="00265879" w:rsidP="00887B51"/>
    <w:p w14:paraId="7B619522" w14:textId="77777777" w:rsidR="00265879" w:rsidRDefault="00265879" w:rsidP="00887B51"/>
    <w:p w14:paraId="69A34312" w14:textId="77777777" w:rsidR="00265879" w:rsidRDefault="00265879" w:rsidP="00887B51"/>
    <w:p w14:paraId="3750F4EA" w14:textId="77777777" w:rsidR="00265879" w:rsidRDefault="00265879" w:rsidP="00887B51"/>
    <w:p w14:paraId="37D073A6" w14:textId="77777777" w:rsidR="00265879" w:rsidRDefault="00265879" w:rsidP="00887B51"/>
    <w:p w14:paraId="52F17B73" w14:textId="77777777" w:rsidR="00265879" w:rsidRDefault="00265879" w:rsidP="00887B51"/>
    <w:p w14:paraId="1519C3F2" w14:textId="77777777" w:rsidR="00265879" w:rsidRDefault="00265879" w:rsidP="00887B51"/>
    <w:p w14:paraId="187ED43D" w14:textId="77777777" w:rsidR="00265879" w:rsidRDefault="00265879" w:rsidP="00887B51"/>
    <w:p w14:paraId="54A0D9E9" w14:textId="77777777" w:rsidR="00265879" w:rsidRDefault="00265879" w:rsidP="00887B51"/>
    <w:p w14:paraId="39D4B0DD" w14:textId="77777777" w:rsidR="00265879" w:rsidRDefault="00265879" w:rsidP="00887B51"/>
    <w:p w14:paraId="2F91D35F" w14:textId="77777777" w:rsidR="00265879" w:rsidRDefault="00265879" w:rsidP="00887B51"/>
    <w:p w14:paraId="0866A920" w14:textId="77777777" w:rsidR="00265879" w:rsidRDefault="00265879" w:rsidP="00887B51"/>
    <w:p w14:paraId="6572DA48" w14:textId="77777777" w:rsidR="00265879" w:rsidRDefault="00265879" w:rsidP="00887B51"/>
    <w:p w14:paraId="022CFC10" w14:textId="77777777" w:rsidR="00265879" w:rsidRDefault="00265879" w:rsidP="00887B51"/>
    <w:p w14:paraId="12CEA79D" w14:textId="77777777" w:rsidR="00265879" w:rsidRDefault="00265879" w:rsidP="00887B51"/>
    <w:p w14:paraId="1D00F58D" w14:textId="77777777" w:rsidR="00265879" w:rsidRDefault="00265879" w:rsidP="00887B51"/>
    <w:p w14:paraId="48D8DF97" w14:textId="77777777" w:rsidR="00265879" w:rsidRDefault="00265879" w:rsidP="00887B51"/>
    <w:p w14:paraId="430674A1" w14:textId="77777777" w:rsidR="00265879" w:rsidRDefault="00265879" w:rsidP="00887B51"/>
    <w:p w14:paraId="69B516FB" w14:textId="77777777" w:rsidR="00265879" w:rsidRDefault="00265879" w:rsidP="00887B51"/>
    <w:p w14:paraId="633F9ADC" w14:textId="77777777" w:rsidR="00265879" w:rsidRDefault="00265879" w:rsidP="00887B51"/>
    <w:p w14:paraId="1A24D78B" w14:textId="77777777" w:rsidR="00265879" w:rsidRDefault="00265879" w:rsidP="00887B51"/>
    <w:p w14:paraId="126DBF5F" w14:textId="77777777" w:rsidR="00265879" w:rsidRDefault="00265879" w:rsidP="000650F4"/>
  </w:footnote>
  <w:footnote w:type="continuationSeparator" w:id="0">
    <w:p w14:paraId="76411BF0" w14:textId="77777777" w:rsidR="00265879" w:rsidRDefault="00265879" w:rsidP="00887B51">
      <w:r>
        <w:continuationSeparator/>
      </w:r>
    </w:p>
    <w:p w14:paraId="3AD9AF50" w14:textId="77777777" w:rsidR="00265879" w:rsidRDefault="00265879" w:rsidP="00887B51"/>
    <w:p w14:paraId="4C2763E8" w14:textId="77777777" w:rsidR="00265879" w:rsidRDefault="00265879" w:rsidP="00887B51"/>
    <w:p w14:paraId="1E309EF0" w14:textId="77777777" w:rsidR="00265879" w:rsidRDefault="00265879" w:rsidP="00887B51"/>
    <w:p w14:paraId="4A4E26FE" w14:textId="77777777" w:rsidR="00265879" w:rsidRDefault="00265879" w:rsidP="00887B51"/>
    <w:p w14:paraId="333AB4E4" w14:textId="77777777" w:rsidR="00265879" w:rsidRDefault="00265879" w:rsidP="00887B51"/>
    <w:p w14:paraId="6E3A67C4" w14:textId="77777777" w:rsidR="00265879" w:rsidRDefault="00265879" w:rsidP="00887B51"/>
    <w:p w14:paraId="51ABBB58" w14:textId="77777777" w:rsidR="00265879" w:rsidRDefault="00265879" w:rsidP="00887B51"/>
    <w:p w14:paraId="443F0399" w14:textId="77777777" w:rsidR="00265879" w:rsidRDefault="00265879" w:rsidP="00887B51"/>
    <w:p w14:paraId="4079DC40" w14:textId="77777777" w:rsidR="00265879" w:rsidRDefault="00265879" w:rsidP="00887B51"/>
    <w:p w14:paraId="1E034AA9" w14:textId="77777777" w:rsidR="00265879" w:rsidRDefault="00265879" w:rsidP="00887B51"/>
    <w:p w14:paraId="7F53ECD7" w14:textId="77777777" w:rsidR="00265879" w:rsidRDefault="00265879" w:rsidP="00887B51"/>
    <w:p w14:paraId="51B1DDD4" w14:textId="77777777" w:rsidR="00265879" w:rsidRDefault="00265879" w:rsidP="00887B51"/>
    <w:p w14:paraId="2F97F33F" w14:textId="77777777" w:rsidR="00265879" w:rsidRDefault="00265879" w:rsidP="00887B51"/>
    <w:p w14:paraId="735B7A92" w14:textId="77777777" w:rsidR="00265879" w:rsidRDefault="00265879" w:rsidP="00887B51"/>
    <w:p w14:paraId="177A2635" w14:textId="77777777" w:rsidR="00265879" w:rsidRDefault="00265879" w:rsidP="00887B51"/>
    <w:p w14:paraId="441879C6" w14:textId="77777777" w:rsidR="00265879" w:rsidRDefault="00265879" w:rsidP="00887B51"/>
    <w:p w14:paraId="7A047572" w14:textId="77777777" w:rsidR="00265879" w:rsidRDefault="00265879" w:rsidP="00887B51"/>
    <w:p w14:paraId="181A926C" w14:textId="77777777" w:rsidR="00265879" w:rsidRDefault="00265879" w:rsidP="00887B51"/>
    <w:p w14:paraId="4E700463" w14:textId="77777777" w:rsidR="00265879" w:rsidRDefault="00265879" w:rsidP="00887B51"/>
    <w:p w14:paraId="3A652AEC" w14:textId="77777777" w:rsidR="00265879" w:rsidRDefault="00265879" w:rsidP="00887B51"/>
    <w:p w14:paraId="562C7B39" w14:textId="77777777" w:rsidR="00265879" w:rsidRDefault="00265879" w:rsidP="00887B51"/>
    <w:p w14:paraId="03800B3C" w14:textId="77777777" w:rsidR="00265879" w:rsidRDefault="00265879" w:rsidP="00887B51"/>
    <w:p w14:paraId="623BA1E2" w14:textId="77777777" w:rsidR="00265879" w:rsidRDefault="00265879" w:rsidP="00887B51"/>
    <w:p w14:paraId="24BE57EF" w14:textId="77777777" w:rsidR="00265879" w:rsidRDefault="00265879" w:rsidP="00887B51"/>
    <w:p w14:paraId="354036D4" w14:textId="77777777" w:rsidR="00265879" w:rsidRDefault="00265879" w:rsidP="00887B51"/>
    <w:p w14:paraId="7B843608" w14:textId="77777777" w:rsidR="00265879" w:rsidRDefault="00265879" w:rsidP="00887B51"/>
    <w:p w14:paraId="1A19DB00" w14:textId="77777777" w:rsidR="00265879" w:rsidRDefault="00265879" w:rsidP="00887B51"/>
    <w:p w14:paraId="6CF35FD8" w14:textId="77777777" w:rsidR="00265879" w:rsidRDefault="00265879" w:rsidP="00887B51"/>
    <w:p w14:paraId="4FB0E14C" w14:textId="77777777" w:rsidR="00265879" w:rsidRDefault="00265879" w:rsidP="00887B51"/>
    <w:p w14:paraId="4FBFF5F4" w14:textId="77777777" w:rsidR="00265879" w:rsidRDefault="00265879" w:rsidP="00887B51"/>
    <w:p w14:paraId="124B6736" w14:textId="77777777" w:rsidR="00265879" w:rsidRDefault="00265879" w:rsidP="00887B51"/>
    <w:p w14:paraId="71C346B9" w14:textId="77777777" w:rsidR="00265879" w:rsidRDefault="00265879" w:rsidP="00887B51"/>
    <w:p w14:paraId="6B7D2BAE" w14:textId="77777777" w:rsidR="00265879" w:rsidRDefault="00265879" w:rsidP="00887B51"/>
    <w:p w14:paraId="3C019172" w14:textId="77777777" w:rsidR="00265879" w:rsidRDefault="00265879" w:rsidP="00887B51"/>
    <w:p w14:paraId="23359729" w14:textId="77777777" w:rsidR="00265879" w:rsidRDefault="00265879" w:rsidP="00887B51"/>
    <w:p w14:paraId="59F4C414" w14:textId="77777777" w:rsidR="00265879" w:rsidRDefault="00265879" w:rsidP="00887B51"/>
    <w:p w14:paraId="1E131859" w14:textId="77777777" w:rsidR="00265879" w:rsidRDefault="00265879" w:rsidP="00887B51"/>
    <w:p w14:paraId="5D99C314" w14:textId="77777777" w:rsidR="00265879" w:rsidRDefault="00265879" w:rsidP="00887B51"/>
    <w:p w14:paraId="6EDDD1AC" w14:textId="77777777" w:rsidR="00265879" w:rsidRDefault="00265879" w:rsidP="00887B51"/>
    <w:p w14:paraId="4EC1938B" w14:textId="77777777" w:rsidR="00265879" w:rsidRDefault="00265879" w:rsidP="00887B51"/>
    <w:p w14:paraId="7346103D" w14:textId="77777777" w:rsidR="00265879" w:rsidRDefault="00265879" w:rsidP="00887B51"/>
    <w:p w14:paraId="61E9DEB5" w14:textId="77777777" w:rsidR="00265879" w:rsidRDefault="00265879" w:rsidP="00887B51"/>
    <w:p w14:paraId="6411AAFB" w14:textId="77777777" w:rsidR="00265879" w:rsidRDefault="00265879" w:rsidP="00887B51"/>
    <w:p w14:paraId="14D9483C" w14:textId="77777777" w:rsidR="00265879" w:rsidRDefault="00265879" w:rsidP="00887B51"/>
    <w:p w14:paraId="6EB4F299" w14:textId="77777777" w:rsidR="00265879" w:rsidRDefault="00265879" w:rsidP="00887B51"/>
    <w:p w14:paraId="2ECBB864" w14:textId="77777777" w:rsidR="00265879" w:rsidRDefault="00265879" w:rsidP="00887B51"/>
    <w:p w14:paraId="586DA1E1" w14:textId="77777777" w:rsidR="00265879" w:rsidRDefault="00265879" w:rsidP="00887B51"/>
    <w:p w14:paraId="00E80E82" w14:textId="77777777" w:rsidR="00265879" w:rsidRDefault="00265879" w:rsidP="00887B51"/>
    <w:p w14:paraId="61813591" w14:textId="77777777" w:rsidR="00265879" w:rsidRDefault="00265879" w:rsidP="00887B51"/>
    <w:p w14:paraId="34F0D930" w14:textId="77777777" w:rsidR="00265879" w:rsidRDefault="00265879" w:rsidP="00887B51"/>
    <w:p w14:paraId="16C8DFC1" w14:textId="77777777" w:rsidR="00265879" w:rsidRDefault="00265879" w:rsidP="00887B51"/>
    <w:p w14:paraId="333CB65F" w14:textId="77777777" w:rsidR="00265879" w:rsidRDefault="00265879" w:rsidP="00887B51"/>
    <w:p w14:paraId="3B2D2A63" w14:textId="77777777" w:rsidR="00265879" w:rsidRDefault="00265879" w:rsidP="00887B51"/>
    <w:p w14:paraId="4EBFE391" w14:textId="77777777" w:rsidR="00265879" w:rsidRDefault="00265879" w:rsidP="00887B51"/>
    <w:p w14:paraId="328A1615" w14:textId="77777777" w:rsidR="00265879" w:rsidRDefault="00265879" w:rsidP="00887B51"/>
    <w:p w14:paraId="767DE663" w14:textId="77777777" w:rsidR="00265879" w:rsidRDefault="00265879" w:rsidP="00887B51"/>
    <w:p w14:paraId="56FC5E19" w14:textId="77777777" w:rsidR="00265879" w:rsidRDefault="00265879" w:rsidP="00887B51"/>
    <w:p w14:paraId="2AB2C1EB" w14:textId="77777777" w:rsidR="00265879" w:rsidRDefault="00265879" w:rsidP="00887B51"/>
    <w:p w14:paraId="26C6303C" w14:textId="77777777" w:rsidR="00265879" w:rsidRDefault="00265879" w:rsidP="00887B51"/>
    <w:p w14:paraId="1C353BCD" w14:textId="77777777" w:rsidR="00265879" w:rsidRDefault="00265879" w:rsidP="00887B51"/>
    <w:p w14:paraId="4143DE52" w14:textId="77777777" w:rsidR="00265879" w:rsidRDefault="00265879" w:rsidP="00887B51"/>
    <w:p w14:paraId="63B4C821" w14:textId="77777777" w:rsidR="00265879" w:rsidRDefault="00265879" w:rsidP="00887B51"/>
    <w:p w14:paraId="296E79C0" w14:textId="77777777" w:rsidR="00265879" w:rsidRDefault="00265879" w:rsidP="00887B51"/>
    <w:p w14:paraId="0E417379" w14:textId="77777777" w:rsidR="00265879" w:rsidRDefault="00265879" w:rsidP="00887B51"/>
    <w:p w14:paraId="7FF7AFB0" w14:textId="77777777" w:rsidR="00265879" w:rsidRDefault="00265879" w:rsidP="00887B51"/>
    <w:p w14:paraId="5C1BDEC2" w14:textId="77777777" w:rsidR="00265879" w:rsidRDefault="00265879" w:rsidP="00887B51"/>
    <w:p w14:paraId="343DA101" w14:textId="77777777" w:rsidR="00265879" w:rsidRDefault="00265879" w:rsidP="00887B51"/>
    <w:p w14:paraId="3B5665C0" w14:textId="77777777" w:rsidR="00265879" w:rsidRDefault="00265879" w:rsidP="00887B51"/>
    <w:p w14:paraId="7C8A4E0A" w14:textId="77777777" w:rsidR="00265879" w:rsidRDefault="00265879" w:rsidP="00887B51"/>
    <w:p w14:paraId="60E0C6EC" w14:textId="77777777" w:rsidR="00265879" w:rsidRDefault="00265879" w:rsidP="00887B51"/>
    <w:p w14:paraId="2A3C3E27" w14:textId="77777777" w:rsidR="00265879" w:rsidRDefault="00265879" w:rsidP="00887B51"/>
    <w:p w14:paraId="64291FA7" w14:textId="77777777" w:rsidR="00265879" w:rsidRDefault="00265879" w:rsidP="00887B51"/>
    <w:p w14:paraId="18B0406F" w14:textId="77777777" w:rsidR="00265879" w:rsidRDefault="00265879" w:rsidP="00887B51"/>
    <w:p w14:paraId="3CA491FB" w14:textId="77777777" w:rsidR="00265879" w:rsidRDefault="00265879" w:rsidP="00887B51"/>
    <w:p w14:paraId="108111BE" w14:textId="77777777" w:rsidR="00265879" w:rsidRDefault="00265879" w:rsidP="00887B51"/>
    <w:p w14:paraId="42926B68" w14:textId="77777777" w:rsidR="00265879" w:rsidRDefault="00265879" w:rsidP="00887B51"/>
    <w:p w14:paraId="062F5644" w14:textId="77777777" w:rsidR="00265879" w:rsidRDefault="00265879" w:rsidP="00887B51"/>
    <w:p w14:paraId="610D2E3E" w14:textId="77777777" w:rsidR="00265879" w:rsidRDefault="00265879" w:rsidP="00887B51"/>
    <w:p w14:paraId="51B3DB90" w14:textId="77777777" w:rsidR="00265879" w:rsidRDefault="00265879" w:rsidP="00887B51"/>
    <w:p w14:paraId="7BFAF162" w14:textId="77777777" w:rsidR="00265879" w:rsidRDefault="00265879" w:rsidP="00887B51"/>
    <w:p w14:paraId="650B4724" w14:textId="77777777" w:rsidR="00265879" w:rsidRDefault="00265879" w:rsidP="00887B51"/>
    <w:p w14:paraId="7CB52ABB" w14:textId="77777777" w:rsidR="00265879" w:rsidRDefault="00265879" w:rsidP="00887B51"/>
    <w:p w14:paraId="4D355566" w14:textId="77777777" w:rsidR="00265879" w:rsidRDefault="00265879" w:rsidP="00887B51"/>
    <w:p w14:paraId="121A0180" w14:textId="77777777" w:rsidR="00265879" w:rsidRDefault="00265879" w:rsidP="00887B51"/>
    <w:p w14:paraId="0AB83E01" w14:textId="77777777" w:rsidR="00265879" w:rsidRDefault="00265879" w:rsidP="00887B51"/>
    <w:p w14:paraId="592F702C" w14:textId="77777777" w:rsidR="00265879" w:rsidRDefault="00265879" w:rsidP="00887B51"/>
    <w:p w14:paraId="0BEF3096" w14:textId="77777777" w:rsidR="00265879" w:rsidRDefault="00265879" w:rsidP="00887B51"/>
    <w:p w14:paraId="7227B3D8" w14:textId="77777777" w:rsidR="00265879" w:rsidRDefault="00265879" w:rsidP="00887B51"/>
    <w:p w14:paraId="782B5F00" w14:textId="77777777" w:rsidR="00265879" w:rsidRDefault="00265879" w:rsidP="00887B51"/>
    <w:p w14:paraId="32E874D1" w14:textId="77777777" w:rsidR="00265879" w:rsidRDefault="00265879" w:rsidP="00887B51"/>
    <w:p w14:paraId="1AD64C78" w14:textId="77777777" w:rsidR="00265879" w:rsidRDefault="00265879" w:rsidP="00887B51"/>
    <w:p w14:paraId="2A406991" w14:textId="77777777" w:rsidR="00265879" w:rsidRDefault="00265879" w:rsidP="00887B51"/>
    <w:p w14:paraId="041EAE94" w14:textId="77777777" w:rsidR="00265879" w:rsidRDefault="00265879" w:rsidP="00887B51"/>
    <w:p w14:paraId="281C2182" w14:textId="77777777" w:rsidR="00265879" w:rsidRDefault="00265879" w:rsidP="00887B51"/>
    <w:p w14:paraId="5A3E457A" w14:textId="77777777" w:rsidR="00265879" w:rsidRDefault="00265879" w:rsidP="00887B51"/>
    <w:p w14:paraId="21FC3D94" w14:textId="77777777" w:rsidR="00265879" w:rsidRDefault="00265879" w:rsidP="00887B51"/>
    <w:p w14:paraId="64D30B97" w14:textId="77777777" w:rsidR="00265879" w:rsidRDefault="00265879" w:rsidP="00887B51"/>
    <w:p w14:paraId="0F707BDF" w14:textId="77777777" w:rsidR="00265879" w:rsidRDefault="00265879" w:rsidP="00887B51"/>
    <w:p w14:paraId="694CCF95" w14:textId="77777777" w:rsidR="00265879" w:rsidRDefault="00265879" w:rsidP="00887B51"/>
    <w:p w14:paraId="42C48276" w14:textId="77777777" w:rsidR="00265879" w:rsidRDefault="00265879" w:rsidP="00887B51"/>
    <w:p w14:paraId="07CDC1F6" w14:textId="77777777" w:rsidR="00265879" w:rsidRDefault="00265879" w:rsidP="00887B51"/>
    <w:p w14:paraId="7B96ACB7" w14:textId="77777777" w:rsidR="00265879" w:rsidRDefault="00265879" w:rsidP="00887B51"/>
    <w:p w14:paraId="5E6CEB14" w14:textId="77777777" w:rsidR="00265879" w:rsidRDefault="00265879" w:rsidP="00887B51"/>
    <w:p w14:paraId="13834F30" w14:textId="77777777" w:rsidR="00265879" w:rsidRDefault="00265879" w:rsidP="00887B51"/>
    <w:p w14:paraId="2F818DA6" w14:textId="77777777" w:rsidR="00265879" w:rsidRDefault="00265879" w:rsidP="00887B51"/>
    <w:p w14:paraId="1823EF66" w14:textId="77777777" w:rsidR="00265879" w:rsidRDefault="00265879" w:rsidP="00887B51"/>
    <w:p w14:paraId="35A3EA95" w14:textId="77777777" w:rsidR="00265879" w:rsidRDefault="00265879" w:rsidP="00887B51"/>
    <w:p w14:paraId="6C6B1764" w14:textId="77777777" w:rsidR="00265879" w:rsidRDefault="00265879" w:rsidP="00887B51"/>
    <w:p w14:paraId="636D392F" w14:textId="77777777" w:rsidR="00265879" w:rsidRDefault="00265879" w:rsidP="00887B51"/>
    <w:p w14:paraId="7037A29A" w14:textId="77777777" w:rsidR="00265879" w:rsidRDefault="00265879" w:rsidP="00887B51"/>
    <w:p w14:paraId="2165E8AE" w14:textId="77777777" w:rsidR="00265879" w:rsidRDefault="00265879" w:rsidP="00887B51"/>
    <w:p w14:paraId="5D9C2311" w14:textId="77777777" w:rsidR="00265879" w:rsidRDefault="00265879" w:rsidP="00887B51"/>
    <w:p w14:paraId="49FA246F" w14:textId="77777777" w:rsidR="00265879" w:rsidRDefault="00265879" w:rsidP="00887B51"/>
    <w:p w14:paraId="1C548753" w14:textId="77777777" w:rsidR="00265879" w:rsidRDefault="00265879" w:rsidP="00887B51"/>
    <w:p w14:paraId="71D83C30" w14:textId="77777777" w:rsidR="00265879" w:rsidRDefault="00265879" w:rsidP="00887B51"/>
    <w:p w14:paraId="0F89F0C1" w14:textId="77777777" w:rsidR="00265879" w:rsidRDefault="00265879" w:rsidP="00887B51"/>
    <w:p w14:paraId="39E5E492" w14:textId="77777777" w:rsidR="00265879" w:rsidRDefault="00265879" w:rsidP="00887B51"/>
    <w:p w14:paraId="437E8151" w14:textId="77777777" w:rsidR="00265879" w:rsidRDefault="00265879" w:rsidP="00887B51"/>
    <w:p w14:paraId="6733D6D1" w14:textId="77777777" w:rsidR="00265879" w:rsidRDefault="00265879" w:rsidP="00887B51"/>
    <w:p w14:paraId="4AC4FA53" w14:textId="77777777" w:rsidR="00265879" w:rsidRDefault="00265879" w:rsidP="00887B51"/>
    <w:p w14:paraId="01C4194C" w14:textId="77777777" w:rsidR="00265879" w:rsidRDefault="00265879" w:rsidP="00887B51"/>
    <w:p w14:paraId="5B0B359A" w14:textId="77777777" w:rsidR="00265879" w:rsidRDefault="00265879" w:rsidP="00887B51"/>
    <w:p w14:paraId="5814293E" w14:textId="77777777" w:rsidR="00265879" w:rsidRDefault="00265879" w:rsidP="00887B51"/>
    <w:p w14:paraId="187F0744" w14:textId="77777777" w:rsidR="00265879" w:rsidRDefault="00265879" w:rsidP="00887B51"/>
    <w:p w14:paraId="5C468A14" w14:textId="77777777" w:rsidR="00265879" w:rsidRDefault="00265879" w:rsidP="00887B51"/>
    <w:p w14:paraId="192BFAF5" w14:textId="77777777" w:rsidR="00265879" w:rsidRDefault="00265879" w:rsidP="00887B51"/>
    <w:p w14:paraId="47474CBD" w14:textId="77777777" w:rsidR="00265879" w:rsidRDefault="00265879" w:rsidP="00887B51"/>
    <w:p w14:paraId="1557D04B" w14:textId="77777777" w:rsidR="00265879" w:rsidRDefault="00265879" w:rsidP="00887B51"/>
    <w:p w14:paraId="64DE9AB8" w14:textId="77777777" w:rsidR="00265879" w:rsidRDefault="00265879" w:rsidP="00887B51"/>
    <w:p w14:paraId="4AE27E01" w14:textId="77777777" w:rsidR="00265879" w:rsidRDefault="00265879" w:rsidP="00887B51"/>
    <w:p w14:paraId="6E08BB2F" w14:textId="77777777" w:rsidR="00265879" w:rsidRDefault="00265879" w:rsidP="00887B51"/>
    <w:p w14:paraId="6001FD92" w14:textId="77777777" w:rsidR="00265879" w:rsidRDefault="00265879" w:rsidP="00887B51"/>
    <w:p w14:paraId="4769C1D9" w14:textId="77777777" w:rsidR="00265879" w:rsidRDefault="00265879" w:rsidP="00887B51"/>
    <w:p w14:paraId="3F3E8CAE" w14:textId="77777777" w:rsidR="00265879" w:rsidRDefault="00265879" w:rsidP="00887B51"/>
    <w:p w14:paraId="5DA7C9CC" w14:textId="77777777" w:rsidR="00265879" w:rsidRDefault="00265879" w:rsidP="00887B51"/>
    <w:p w14:paraId="08F5881B" w14:textId="77777777" w:rsidR="00265879" w:rsidRDefault="00265879" w:rsidP="00887B51"/>
    <w:p w14:paraId="4E7323FD" w14:textId="77777777" w:rsidR="00265879" w:rsidRDefault="00265879" w:rsidP="00887B51"/>
    <w:p w14:paraId="323872E2" w14:textId="77777777" w:rsidR="00265879" w:rsidRDefault="00265879" w:rsidP="00887B51"/>
    <w:p w14:paraId="3A9C1700" w14:textId="77777777" w:rsidR="00265879" w:rsidRDefault="00265879" w:rsidP="00887B51"/>
    <w:p w14:paraId="112B3F1B" w14:textId="77777777" w:rsidR="00265879" w:rsidRDefault="00265879" w:rsidP="00887B51"/>
    <w:p w14:paraId="4320BC0F" w14:textId="77777777" w:rsidR="00265879" w:rsidRDefault="00265879" w:rsidP="00887B51"/>
    <w:p w14:paraId="59DB6FB4" w14:textId="77777777" w:rsidR="00265879" w:rsidRDefault="00265879" w:rsidP="00887B51"/>
    <w:p w14:paraId="52592794" w14:textId="77777777" w:rsidR="00265879" w:rsidRDefault="00265879" w:rsidP="00887B51"/>
    <w:p w14:paraId="415034C7" w14:textId="77777777" w:rsidR="00265879" w:rsidRDefault="00265879" w:rsidP="00887B51"/>
    <w:p w14:paraId="3D05923B" w14:textId="77777777" w:rsidR="00265879" w:rsidRDefault="00265879" w:rsidP="00887B51"/>
    <w:p w14:paraId="19C7B668" w14:textId="77777777" w:rsidR="00265879" w:rsidRDefault="00265879" w:rsidP="00887B51"/>
    <w:p w14:paraId="1DAD6683" w14:textId="77777777" w:rsidR="00265879" w:rsidRDefault="00265879" w:rsidP="00887B51"/>
    <w:p w14:paraId="204261F2" w14:textId="77777777" w:rsidR="00265879" w:rsidRDefault="00265879" w:rsidP="00887B51"/>
    <w:p w14:paraId="2DB436CA" w14:textId="77777777" w:rsidR="00265879" w:rsidRDefault="00265879" w:rsidP="00887B51"/>
    <w:p w14:paraId="75A6ADDC" w14:textId="77777777" w:rsidR="00265879" w:rsidRDefault="00265879" w:rsidP="00887B51"/>
    <w:p w14:paraId="1668BFE5" w14:textId="77777777" w:rsidR="00265879" w:rsidRDefault="00265879" w:rsidP="00887B51"/>
    <w:p w14:paraId="4B96681E" w14:textId="77777777" w:rsidR="00265879" w:rsidRDefault="00265879" w:rsidP="00887B51"/>
    <w:p w14:paraId="64251C04" w14:textId="77777777" w:rsidR="00265879" w:rsidRDefault="00265879" w:rsidP="00887B51"/>
    <w:p w14:paraId="7EB0AC7A" w14:textId="77777777" w:rsidR="00265879" w:rsidRDefault="00265879" w:rsidP="00887B51"/>
    <w:p w14:paraId="5AD5BB28" w14:textId="77777777" w:rsidR="00265879" w:rsidRDefault="00265879" w:rsidP="00887B51"/>
    <w:p w14:paraId="5479CAAB" w14:textId="77777777" w:rsidR="00265879" w:rsidRDefault="00265879" w:rsidP="00887B51"/>
    <w:p w14:paraId="5F60D37E" w14:textId="77777777" w:rsidR="00265879" w:rsidRDefault="00265879" w:rsidP="00887B51"/>
    <w:p w14:paraId="209E6CA8" w14:textId="77777777" w:rsidR="00265879" w:rsidRDefault="00265879" w:rsidP="00887B51"/>
    <w:p w14:paraId="78BB2160" w14:textId="77777777" w:rsidR="00265879" w:rsidRDefault="00265879" w:rsidP="00887B51"/>
    <w:p w14:paraId="3DFC507E" w14:textId="77777777" w:rsidR="00265879" w:rsidRDefault="00265879" w:rsidP="00887B51"/>
    <w:p w14:paraId="13A8CBEA" w14:textId="77777777" w:rsidR="00265879" w:rsidRDefault="00265879" w:rsidP="00887B51"/>
    <w:p w14:paraId="4DA39730" w14:textId="77777777" w:rsidR="00265879" w:rsidRDefault="00265879" w:rsidP="00887B51"/>
    <w:p w14:paraId="17EBFBB5" w14:textId="77777777" w:rsidR="00265879" w:rsidRDefault="00265879" w:rsidP="00887B51"/>
    <w:p w14:paraId="53241E7A" w14:textId="77777777" w:rsidR="00265879" w:rsidRDefault="00265879" w:rsidP="00887B51"/>
    <w:p w14:paraId="2BB2125A" w14:textId="77777777" w:rsidR="00265879" w:rsidRDefault="00265879" w:rsidP="00887B51"/>
    <w:p w14:paraId="6976CCFA" w14:textId="77777777" w:rsidR="00265879" w:rsidRDefault="00265879" w:rsidP="00887B51"/>
    <w:p w14:paraId="0DA27B33" w14:textId="77777777" w:rsidR="00265879" w:rsidRDefault="00265879" w:rsidP="00887B51"/>
    <w:p w14:paraId="2D5D07FB" w14:textId="77777777" w:rsidR="00265879" w:rsidRDefault="00265879" w:rsidP="00887B51"/>
    <w:p w14:paraId="6507E15A" w14:textId="77777777" w:rsidR="00265879" w:rsidRDefault="00265879" w:rsidP="00887B51"/>
    <w:p w14:paraId="7A5D2A3C" w14:textId="77777777" w:rsidR="00265879" w:rsidRDefault="00265879" w:rsidP="00887B51"/>
    <w:p w14:paraId="632A3941" w14:textId="77777777" w:rsidR="00265879" w:rsidRDefault="00265879" w:rsidP="00887B51"/>
    <w:p w14:paraId="65E35D62" w14:textId="77777777" w:rsidR="00265879" w:rsidRDefault="00265879" w:rsidP="00887B51"/>
    <w:p w14:paraId="5E827295" w14:textId="77777777" w:rsidR="00265879" w:rsidRDefault="00265879" w:rsidP="00887B51"/>
    <w:p w14:paraId="4D72B33E" w14:textId="77777777" w:rsidR="00265879" w:rsidRDefault="00265879" w:rsidP="00887B51"/>
    <w:p w14:paraId="445327B1" w14:textId="77777777" w:rsidR="00265879" w:rsidRDefault="00265879" w:rsidP="00887B51"/>
    <w:p w14:paraId="452686CB" w14:textId="77777777" w:rsidR="00265879" w:rsidRDefault="00265879" w:rsidP="00887B51"/>
    <w:p w14:paraId="720DFD40" w14:textId="77777777" w:rsidR="00265879" w:rsidRDefault="00265879" w:rsidP="00887B51"/>
    <w:p w14:paraId="1DB9627C" w14:textId="77777777" w:rsidR="00265879" w:rsidRDefault="00265879" w:rsidP="00887B51"/>
    <w:p w14:paraId="6C03E79E" w14:textId="77777777" w:rsidR="00265879" w:rsidRDefault="00265879" w:rsidP="00887B51"/>
    <w:p w14:paraId="6CD9778E" w14:textId="77777777" w:rsidR="00265879" w:rsidRDefault="00265879" w:rsidP="00887B51"/>
    <w:p w14:paraId="6DCC76CC" w14:textId="77777777" w:rsidR="00265879" w:rsidRDefault="00265879" w:rsidP="00887B51"/>
    <w:p w14:paraId="57F665D2" w14:textId="77777777" w:rsidR="00265879" w:rsidRDefault="00265879" w:rsidP="00887B51"/>
    <w:p w14:paraId="22AD10EB" w14:textId="77777777" w:rsidR="00265879" w:rsidRDefault="00265879" w:rsidP="00887B51"/>
    <w:p w14:paraId="646EC2DD" w14:textId="77777777" w:rsidR="00265879" w:rsidRDefault="00265879" w:rsidP="00887B51"/>
    <w:p w14:paraId="08367AAB" w14:textId="77777777" w:rsidR="00265879" w:rsidRDefault="00265879" w:rsidP="00887B51"/>
    <w:p w14:paraId="2D0CB88E" w14:textId="77777777" w:rsidR="00265879" w:rsidRDefault="00265879" w:rsidP="00887B51"/>
    <w:p w14:paraId="5C10EF88" w14:textId="77777777" w:rsidR="00265879" w:rsidRDefault="00265879" w:rsidP="00887B51"/>
    <w:p w14:paraId="10C22D58" w14:textId="77777777" w:rsidR="00265879" w:rsidRDefault="00265879" w:rsidP="00887B51"/>
    <w:p w14:paraId="045242E4" w14:textId="77777777" w:rsidR="00265879" w:rsidRDefault="00265879" w:rsidP="00887B51"/>
    <w:p w14:paraId="62DCE7F6" w14:textId="77777777" w:rsidR="00265879" w:rsidRDefault="00265879" w:rsidP="00887B51"/>
    <w:p w14:paraId="4FBBBEFA" w14:textId="77777777" w:rsidR="00265879" w:rsidRDefault="00265879" w:rsidP="00887B51"/>
    <w:p w14:paraId="709A6B43" w14:textId="77777777" w:rsidR="00265879" w:rsidRDefault="00265879" w:rsidP="00887B51"/>
    <w:p w14:paraId="6F11DF80" w14:textId="77777777" w:rsidR="00265879" w:rsidRDefault="00265879" w:rsidP="00887B51"/>
    <w:p w14:paraId="1BB81C93" w14:textId="77777777" w:rsidR="00265879" w:rsidRDefault="00265879" w:rsidP="000650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B9109" w14:textId="77777777" w:rsidR="00741DC2" w:rsidRPr="00721B35" w:rsidRDefault="00741DC2" w:rsidP="00887B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1">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2">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7">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1">
    <w:nsid w:val="69DE2537"/>
    <w:multiLevelType w:val="singleLevel"/>
    <w:tmpl w:val="A2B453D0"/>
    <w:name w:val="52222"/>
    <w:lvl w:ilvl="0">
      <w:start w:val="1"/>
      <w:numFmt w:val="decimal"/>
      <w:lvlText w:val="%1."/>
      <w:lvlJc w:val="left"/>
      <w:pPr>
        <w:tabs>
          <w:tab w:val="num" w:pos="360"/>
        </w:tabs>
        <w:ind w:left="216" w:hanging="216"/>
      </w:pPr>
    </w:lvl>
  </w:abstractNum>
  <w:abstractNum w:abstractNumId="42">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AE2D27"/>
    <w:multiLevelType w:val="singleLevel"/>
    <w:tmpl w:val="A2B453D0"/>
    <w:name w:val="522222"/>
    <w:lvl w:ilvl="0">
      <w:start w:val="1"/>
      <w:numFmt w:val="decimal"/>
      <w:lvlText w:val="%1."/>
      <w:lvlJc w:val="left"/>
      <w:pPr>
        <w:tabs>
          <w:tab w:val="num" w:pos="360"/>
        </w:tabs>
        <w:ind w:left="216" w:hanging="216"/>
      </w:pPr>
    </w:lvl>
  </w:abstractNum>
  <w:abstractNum w:abstractNumId="4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6">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6F554E85"/>
    <w:multiLevelType w:val="singleLevel"/>
    <w:tmpl w:val="A2B453D0"/>
    <w:name w:val="5"/>
    <w:lvl w:ilvl="0">
      <w:start w:val="1"/>
      <w:numFmt w:val="decimal"/>
      <w:lvlText w:val="%1."/>
      <w:lvlJc w:val="left"/>
      <w:pPr>
        <w:tabs>
          <w:tab w:val="num" w:pos="360"/>
        </w:tabs>
        <w:ind w:left="216" w:hanging="216"/>
      </w:pPr>
    </w:lvl>
  </w:abstractNum>
  <w:abstractNum w:abstractNumId="48">
    <w:nsid w:val="703A2D81"/>
    <w:multiLevelType w:val="singleLevel"/>
    <w:tmpl w:val="A2B453D0"/>
    <w:name w:val="5222"/>
    <w:lvl w:ilvl="0">
      <w:start w:val="1"/>
      <w:numFmt w:val="decimal"/>
      <w:lvlText w:val="%1."/>
      <w:lvlJc w:val="left"/>
      <w:pPr>
        <w:tabs>
          <w:tab w:val="num" w:pos="360"/>
        </w:tabs>
        <w:ind w:left="216" w:hanging="216"/>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8"/>
  </w:num>
  <w:num w:numId="2">
    <w:abstractNumId w:val="49"/>
  </w:num>
  <w:num w:numId="3">
    <w:abstractNumId w:val="19"/>
  </w:num>
  <w:num w:numId="4">
    <w:abstractNumId w:val="32"/>
  </w:num>
  <w:num w:numId="5">
    <w:abstractNumId w:val="34"/>
  </w:num>
  <w:num w:numId="6">
    <w:abstractNumId w:val="10"/>
  </w:num>
  <w:num w:numId="7">
    <w:abstractNumId w:val="8"/>
  </w:num>
  <w:num w:numId="8">
    <w:abstractNumId w:val="4"/>
  </w:num>
  <w:num w:numId="9">
    <w:abstractNumId w:val="35"/>
  </w:num>
  <w:num w:numId="10">
    <w:abstractNumId w:val="36"/>
  </w:num>
  <w:num w:numId="11">
    <w:abstractNumId w:val="2"/>
  </w:num>
  <w:num w:numId="12">
    <w:abstractNumId w:val="18"/>
  </w:num>
  <w:num w:numId="13">
    <w:abstractNumId w:val="26"/>
  </w:num>
  <w:num w:numId="14">
    <w:abstractNumId w:val="40"/>
  </w:num>
  <w:num w:numId="15">
    <w:abstractNumId w:val="7"/>
  </w:num>
  <w:num w:numId="16">
    <w:abstractNumId w:val="42"/>
  </w:num>
  <w:num w:numId="17">
    <w:abstractNumId w:val="15"/>
  </w:num>
  <w:num w:numId="18">
    <w:abstractNumId w:val="43"/>
  </w:num>
  <w:num w:numId="19">
    <w:abstractNumId w:val="37"/>
  </w:num>
  <w:num w:numId="20">
    <w:abstractNumId w:val="22"/>
  </w:num>
  <w:num w:numId="21">
    <w:abstractNumId w:val="25"/>
  </w:num>
  <w:num w:numId="22">
    <w:abstractNumId w:val="13"/>
  </w:num>
  <w:num w:numId="23">
    <w:abstractNumId w:val="46"/>
  </w:num>
  <w:num w:numId="24">
    <w:abstractNumId w:val="27"/>
  </w:num>
  <w:num w:numId="25">
    <w:abstractNumId w:val="28"/>
  </w:num>
  <w:num w:numId="26">
    <w:abstractNumId w:val="28"/>
  </w:num>
  <w:num w:numId="27">
    <w:abstractNumId w:val="9"/>
  </w:num>
  <w:num w:numId="28">
    <w:abstractNumId w:val="1"/>
  </w:num>
  <w:num w:numId="29">
    <w:abstractNumId w:val="23"/>
  </w:num>
  <w:num w:numId="30">
    <w:abstractNumId w:val="20"/>
  </w:num>
  <w:num w:numId="31">
    <w:abstractNumId w:val="33"/>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4B1B"/>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5879"/>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2F29A5"/>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4005"/>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1DC2"/>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4754"/>
    <w:rsid w:val="0080766B"/>
    <w:rsid w:val="00807C2D"/>
    <w:rsid w:val="00811A04"/>
    <w:rsid w:val="008139BB"/>
    <w:rsid w:val="00816047"/>
    <w:rsid w:val="00817E4C"/>
    <w:rsid w:val="00820D7B"/>
    <w:rsid w:val="00821CB6"/>
    <w:rsid w:val="00822F63"/>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349"/>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05B95"/>
    <w:rsid w:val="00A110D2"/>
    <w:rsid w:val="00A127EA"/>
    <w:rsid w:val="00A131B0"/>
    <w:rsid w:val="00A13ED8"/>
    <w:rsid w:val="00A164DE"/>
    <w:rsid w:val="00A20325"/>
    <w:rsid w:val="00A223E0"/>
    <w:rsid w:val="00A22754"/>
    <w:rsid w:val="00A2294F"/>
    <w:rsid w:val="00A23708"/>
    <w:rsid w:val="00A2403C"/>
    <w:rsid w:val="00A25A9F"/>
    <w:rsid w:val="00A25B40"/>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1F1E"/>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B7235"/>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952DB9"/>
  <w15:docId w15:val="{29478741-AF39-411D-8076-9B8E71AAF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vmn.vnvalley.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vmn.vnvalle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odel-view-controller"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vmn.vnvalley.com/" TargetMode="External"/><Relationship Id="rId30" Type="http://schemas.openxmlformats.org/officeDocument/2006/relationships/image" Target="media/image17.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1EB32-62CA-407F-B9BA-6BF59B69D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963</TotalTime>
  <Pages>29</Pages>
  <Words>3431</Words>
  <Characters>19558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22944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asusk53sd</cp:lastModifiedBy>
  <cp:revision>133</cp:revision>
  <cp:lastPrinted>1900-12-31T16:58:00Z</cp:lastPrinted>
  <dcterms:created xsi:type="dcterms:W3CDTF">2014-08-19T04:40:00Z</dcterms:created>
  <dcterms:modified xsi:type="dcterms:W3CDTF">2016-04-24T09:01:00Z</dcterms:modified>
  <cp:category/>
</cp:coreProperties>
</file>