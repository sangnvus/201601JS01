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96ACA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rPr>
        <w:drawing>
          <wp:inline distT="0" distB="0" distL="0" distR="0" wp14:anchorId="2BA29176" wp14:editId="16B327FF">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4869B4E4" w14:textId="77777777" w:rsidR="00816047" w:rsidRPr="00535798" w:rsidRDefault="00816047" w:rsidP="00C97365"/>
    <w:p w14:paraId="1A4D7A5A" w14:textId="77777777" w:rsidR="00816047" w:rsidRPr="00535798" w:rsidRDefault="00816047" w:rsidP="005A4A23">
      <w:pPr>
        <w:pStyle w:val="NormalTB"/>
        <w:spacing w:before="120"/>
        <w:jc w:val="left"/>
        <w:rPr>
          <w:rFonts w:ascii="Times New Roman" w:hAnsi="Times New Roman"/>
          <w:sz w:val="24"/>
          <w:szCs w:val="24"/>
          <w:lang w:val="en-US"/>
        </w:rPr>
      </w:pPr>
    </w:p>
    <w:p w14:paraId="295B9B46" w14:textId="77777777" w:rsidR="00816047" w:rsidRPr="00535798" w:rsidRDefault="00816047" w:rsidP="00C97365"/>
    <w:p w14:paraId="3A609855" w14:textId="77777777" w:rsidR="00816047" w:rsidRPr="00535798" w:rsidRDefault="00816047" w:rsidP="00C97365"/>
    <w:p w14:paraId="26C0CECB" w14:textId="77777777" w:rsidR="00473C48" w:rsidRPr="00BB0F0A" w:rsidRDefault="00CB59F5" w:rsidP="00BB0F0A">
      <w:pPr>
        <w:pStyle w:val="HeadingBig"/>
        <w:rPr>
          <w:rFonts w:ascii="Times New Roman" w:hAnsi="Times New Roman"/>
          <w:sz w:val="36"/>
          <w:szCs w:val="36"/>
          <w:lang w:eastAsia="ja-JP"/>
        </w:rPr>
      </w:pPr>
      <w:r>
        <w:rPr>
          <w:rFonts w:ascii="Times New Roman" w:hAnsi="Times New Roman"/>
          <w:sz w:val="36"/>
          <w:szCs w:val="36"/>
        </w:rPr>
        <w:t>VIETNAMESE MEDICINAL</w:t>
      </w:r>
      <w:r w:rsidR="00EB0D4B">
        <w:rPr>
          <w:rFonts w:ascii="Times New Roman" w:hAnsi="Times New Roman"/>
          <w:sz w:val="36"/>
          <w:szCs w:val="36"/>
        </w:rPr>
        <w:t xml:space="preserve"> PLANTS</w:t>
      </w:r>
      <w:r>
        <w:rPr>
          <w:rFonts w:ascii="Times New Roman" w:hAnsi="Times New Roman"/>
          <w:sz w:val="36"/>
          <w:szCs w:val="36"/>
        </w:rPr>
        <w:t xml:space="preserve"> NETWORK</w:t>
      </w:r>
    </w:p>
    <w:p w14:paraId="4DCA1A63" w14:textId="77777777"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14:paraId="5D631D3B" w14:textId="77777777" w:rsidR="00816047" w:rsidRPr="00535798" w:rsidRDefault="00816047" w:rsidP="00C97365"/>
    <w:p w14:paraId="3E655566" w14:textId="77777777" w:rsidR="00816047" w:rsidRPr="00886CBA" w:rsidRDefault="00816047" w:rsidP="000F5D5E">
      <w:pPr>
        <w:pStyle w:val="NormalT"/>
        <w:jc w:val="center"/>
        <w:rPr>
          <w:b/>
        </w:rPr>
      </w:pPr>
      <w:r w:rsidRPr="00886CBA">
        <w:rPr>
          <w:b/>
        </w:rPr>
        <w:t xml:space="preserve">Project Code: </w:t>
      </w:r>
      <w:r w:rsidR="0045705A">
        <w:rPr>
          <w:b/>
        </w:rPr>
        <w:t>VMN</w:t>
      </w:r>
    </w:p>
    <w:p w14:paraId="5089F249" w14:textId="2BEF1E58" w:rsidR="00816047" w:rsidRPr="00886CBA" w:rsidRDefault="00721B35" w:rsidP="000F5D5E">
      <w:pPr>
        <w:pStyle w:val="NormalT"/>
        <w:jc w:val="center"/>
        <w:rPr>
          <w:lang w:eastAsia="ja-JP"/>
        </w:rPr>
      </w:pPr>
      <w:r w:rsidRPr="00886CBA">
        <w:t xml:space="preserve">Document Code: </w:t>
      </w:r>
      <w:r w:rsidR="0045705A">
        <w:t>VMN</w:t>
      </w:r>
      <w:r w:rsidRPr="00886CBA">
        <w:rPr>
          <w:lang w:eastAsia="ja-JP"/>
        </w:rPr>
        <w:t xml:space="preserve">_ </w:t>
      </w:r>
      <w:r w:rsidR="00130386" w:rsidRPr="00886CBA">
        <w:t>Architect</w:t>
      </w:r>
      <w:r w:rsidRPr="00886CBA">
        <w:rPr>
          <w:lang w:eastAsia="ja-JP"/>
        </w:rPr>
        <w:t xml:space="preserve">ure </w:t>
      </w:r>
      <w:r w:rsidR="00F213EF" w:rsidRPr="00886CBA">
        <w:t>Design</w:t>
      </w:r>
      <w:r w:rsidR="001B65EF" w:rsidRPr="00886CBA">
        <w:rPr>
          <w:lang w:eastAsia="ja-JP"/>
        </w:rPr>
        <w:t>_v1.</w:t>
      </w:r>
      <w:r w:rsidR="009A0EE7">
        <w:rPr>
          <w:lang w:eastAsia="ja-JP"/>
        </w:rPr>
        <w:t>1</w:t>
      </w:r>
      <w:bookmarkStart w:id="2" w:name="_GoBack"/>
      <w:bookmarkEnd w:id="2"/>
      <w:r w:rsidRPr="00886CBA">
        <w:rPr>
          <w:lang w:eastAsia="ja-JP"/>
        </w:rPr>
        <w:t>_EN</w:t>
      </w:r>
    </w:p>
    <w:p w14:paraId="5720B841" w14:textId="77777777" w:rsidR="00816047" w:rsidRPr="00535798" w:rsidRDefault="00816047" w:rsidP="00C97365">
      <w:pPr>
        <w:pStyle w:val="NormalT"/>
      </w:pPr>
    </w:p>
    <w:p w14:paraId="1D49785F" w14:textId="77777777" w:rsidR="00816047" w:rsidRPr="00535798" w:rsidRDefault="00816047" w:rsidP="00C97365"/>
    <w:p w14:paraId="269B976D" w14:textId="77777777" w:rsidR="00816047" w:rsidRPr="00535798" w:rsidRDefault="00816047" w:rsidP="00C97365"/>
    <w:p w14:paraId="3A0CEBF1" w14:textId="77777777" w:rsidR="00816047" w:rsidRPr="00535798" w:rsidRDefault="00816047" w:rsidP="00C97365"/>
    <w:p w14:paraId="1CC450FF" w14:textId="77777777" w:rsidR="00816047" w:rsidRPr="00535798" w:rsidRDefault="00816047" w:rsidP="00C97365"/>
    <w:p w14:paraId="32641550" w14:textId="77777777" w:rsidR="00816047" w:rsidRPr="00535798" w:rsidRDefault="00816047" w:rsidP="00C97365"/>
    <w:p w14:paraId="44926D43" w14:textId="77777777" w:rsidR="00816047" w:rsidRPr="00535798" w:rsidRDefault="00816047" w:rsidP="00C97365">
      <w:pPr>
        <w:rPr>
          <w:lang w:eastAsia="ja-JP"/>
        </w:rPr>
      </w:pPr>
    </w:p>
    <w:p w14:paraId="40767CF4" w14:textId="77777777" w:rsidR="00721B35" w:rsidRPr="00535798" w:rsidRDefault="00721B35" w:rsidP="00C97365">
      <w:pPr>
        <w:rPr>
          <w:lang w:eastAsia="ja-JP"/>
        </w:rPr>
      </w:pPr>
    </w:p>
    <w:p w14:paraId="1CA47FC6" w14:textId="77777777" w:rsidR="00721B35" w:rsidRPr="00535798" w:rsidRDefault="00721B35" w:rsidP="00C97365">
      <w:pPr>
        <w:rPr>
          <w:lang w:eastAsia="ja-JP"/>
        </w:rPr>
      </w:pPr>
    </w:p>
    <w:p w14:paraId="6DC68E51" w14:textId="77777777"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96766A">
        <w:rPr>
          <w:rFonts w:ascii="Times New Roman" w:hAnsi="Times New Roman"/>
          <w:b/>
          <w:snapToGrid w:val="0"/>
          <w:sz w:val="24"/>
          <w:szCs w:val="24"/>
          <w:lang w:val="en-US"/>
        </w:rPr>
        <w:t>2</w:t>
      </w:r>
      <w:r w:rsidR="00593D70">
        <w:rPr>
          <w:rFonts w:ascii="Times New Roman" w:hAnsi="Times New Roman"/>
          <w:b/>
          <w:snapToGrid w:val="0"/>
          <w:sz w:val="24"/>
          <w:szCs w:val="24"/>
          <w:lang w:val="en-US"/>
        </w:rPr>
        <w:t>3</w:t>
      </w:r>
      <w:r w:rsidR="000D2B7B">
        <w:rPr>
          <w:rFonts w:ascii="Times New Roman" w:hAnsi="Times New Roman"/>
          <w:b/>
          <w:snapToGrid w:val="0"/>
          <w:sz w:val="24"/>
          <w:szCs w:val="24"/>
          <w:lang w:val="en-US"/>
        </w:rPr>
        <w:t>/0</w:t>
      </w:r>
      <w:r w:rsidR="0096766A">
        <w:rPr>
          <w:rFonts w:ascii="Times New Roman" w:hAnsi="Times New Roman"/>
          <w:b/>
          <w:snapToGrid w:val="0"/>
          <w:sz w:val="24"/>
          <w:szCs w:val="24"/>
          <w:lang w:val="en-US"/>
        </w:rPr>
        <w:t>1/2016</w:t>
      </w:r>
    </w:p>
    <w:p w14:paraId="754EACE3" w14:textId="77777777" w:rsidR="00816047" w:rsidRPr="00535798" w:rsidRDefault="00816047" w:rsidP="00C97365"/>
    <w:p w14:paraId="664B7D38" w14:textId="77777777" w:rsidR="00816047" w:rsidRPr="00535798" w:rsidRDefault="00816047" w:rsidP="00C97365"/>
    <w:p w14:paraId="790FB7D0" w14:textId="77777777" w:rsidR="00816047" w:rsidRPr="00535798" w:rsidRDefault="00816047" w:rsidP="00C97365">
      <w:pPr>
        <w:pStyle w:val="NormalH"/>
      </w:pPr>
      <w:r w:rsidRPr="00535798">
        <w:lastRenderedPageBreak/>
        <w:t>Record of change</w:t>
      </w:r>
    </w:p>
    <w:p w14:paraId="6B0BAB09" w14:textId="77777777" w:rsidR="00816047" w:rsidRPr="00535798" w:rsidRDefault="00816047" w:rsidP="00C97365">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214"/>
        <w:gridCol w:w="1998"/>
        <w:gridCol w:w="1096"/>
        <w:gridCol w:w="2241"/>
        <w:gridCol w:w="1702"/>
      </w:tblGrid>
      <w:tr w:rsidR="00816047" w:rsidRPr="002D60B0" w14:paraId="5989318F" w14:textId="77777777" w:rsidTr="00D124DA">
        <w:trPr>
          <w:trHeight w:val="982"/>
        </w:trPr>
        <w:tc>
          <w:tcPr>
            <w:tcW w:w="1214" w:type="dxa"/>
            <w:shd w:val="clear" w:color="auto" w:fill="92D050"/>
          </w:tcPr>
          <w:p w14:paraId="39AD5781" w14:textId="77777777" w:rsidR="00816047" w:rsidRPr="00886CBA" w:rsidRDefault="00816047" w:rsidP="00C97365">
            <w:pPr>
              <w:pStyle w:val="HeadingLv1"/>
            </w:pPr>
            <w:r w:rsidRPr="00886CBA">
              <w:t>Effective Date</w:t>
            </w:r>
          </w:p>
        </w:tc>
        <w:tc>
          <w:tcPr>
            <w:tcW w:w="1998" w:type="dxa"/>
            <w:shd w:val="clear" w:color="auto" w:fill="92D050"/>
          </w:tcPr>
          <w:p w14:paraId="4A02C49B" w14:textId="77777777" w:rsidR="00816047" w:rsidRPr="00886CBA" w:rsidRDefault="00816047" w:rsidP="00C97365">
            <w:pPr>
              <w:pStyle w:val="HeadingLv1"/>
            </w:pPr>
            <w:r w:rsidRPr="00886CBA">
              <w:t>Changed Items</w:t>
            </w:r>
          </w:p>
        </w:tc>
        <w:tc>
          <w:tcPr>
            <w:tcW w:w="1096" w:type="dxa"/>
            <w:shd w:val="clear" w:color="auto" w:fill="92D050"/>
          </w:tcPr>
          <w:p w14:paraId="673D58DB" w14:textId="77777777" w:rsidR="00816047" w:rsidRPr="00886CBA" w:rsidRDefault="00816047" w:rsidP="00C97365">
            <w:pPr>
              <w:pStyle w:val="HeadingLv1"/>
            </w:pPr>
            <w:r w:rsidRPr="00886CBA">
              <w:t>A</w:t>
            </w:r>
            <w:r w:rsidR="00886CBA">
              <w:t>*</w:t>
            </w:r>
            <w:r w:rsidRPr="00886CBA">
              <w:t>M, D</w:t>
            </w:r>
          </w:p>
        </w:tc>
        <w:tc>
          <w:tcPr>
            <w:tcW w:w="2241" w:type="dxa"/>
            <w:shd w:val="clear" w:color="auto" w:fill="92D050"/>
          </w:tcPr>
          <w:p w14:paraId="3786AEA3" w14:textId="77777777" w:rsidR="00816047" w:rsidRPr="00886CBA" w:rsidRDefault="00816047" w:rsidP="00C97365">
            <w:pPr>
              <w:pStyle w:val="HeadingLv1"/>
            </w:pPr>
            <w:r w:rsidRPr="00886CBA">
              <w:t>Change Description</w:t>
            </w:r>
          </w:p>
        </w:tc>
        <w:tc>
          <w:tcPr>
            <w:tcW w:w="1702" w:type="dxa"/>
            <w:shd w:val="clear" w:color="auto" w:fill="92D050"/>
          </w:tcPr>
          <w:p w14:paraId="44E67E54" w14:textId="77777777" w:rsidR="00816047" w:rsidRPr="00886CBA" w:rsidRDefault="00816047" w:rsidP="00C97365">
            <w:pPr>
              <w:pStyle w:val="HeadingLv1"/>
            </w:pPr>
            <w:r w:rsidRPr="00886CBA">
              <w:t>New Version</w:t>
            </w:r>
          </w:p>
        </w:tc>
      </w:tr>
      <w:tr w:rsidR="00816047" w:rsidRPr="002D60B0" w14:paraId="65C68D73" w14:textId="77777777" w:rsidTr="00D124DA">
        <w:tc>
          <w:tcPr>
            <w:tcW w:w="1214" w:type="dxa"/>
          </w:tcPr>
          <w:p w14:paraId="7F3F1B01" w14:textId="77777777" w:rsidR="00816047" w:rsidRPr="002D60B0" w:rsidRDefault="00593D70" w:rsidP="00C97365">
            <w:pPr>
              <w:pStyle w:val="Bang"/>
              <w:rPr>
                <w:lang w:eastAsia="ja-JP"/>
              </w:rPr>
            </w:pPr>
            <w:r>
              <w:rPr>
                <w:lang w:eastAsia="ja-JP"/>
              </w:rPr>
              <w:t>23</w:t>
            </w:r>
            <w:r w:rsidR="00482B12" w:rsidRPr="002D60B0">
              <w:rPr>
                <w:lang w:eastAsia="ja-JP"/>
              </w:rPr>
              <w:t>/</w:t>
            </w:r>
            <w:r w:rsidR="0045705A">
              <w:rPr>
                <w:lang w:eastAsia="ja-JP"/>
              </w:rPr>
              <w:t>01</w:t>
            </w:r>
            <w:r w:rsidR="00482B12" w:rsidRPr="002D60B0">
              <w:rPr>
                <w:lang w:eastAsia="ja-JP"/>
              </w:rPr>
              <w:t>/201</w:t>
            </w:r>
            <w:r>
              <w:rPr>
                <w:lang w:eastAsia="ja-JP"/>
              </w:rPr>
              <w:t>6</w:t>
            </w:r>
          </w:p>
        </w:tc>
        <w:tc>
          <w:tcPr>
            <w:tcW w:w="1998" w:type="dxa"/>
          </w:tcPr>
          <w:p w14:paraId="32FBF052" w14:textId="77777777" w:rsidR="00816047" w:rsidRPr="002D60B0" w:rsidRDefault="00816047" w:rsidP="00C97365">
            <w:pPr>
              <w:pStyle w:val="Bang"/>
              <w:rPr>
                <w:lang w:eastAsia="ja-JP"/>
              </w:rPr>
            </w:pPr>
          </w:p>
        </w:tc>
        <w:tc>
          <w:tcPr>
            <w:tcW w:w="1096" w:type="dxa"/>
          </w:tcPr>
          <w:p w14:paraId="063F567B" w14:textId="77777777" w:rsidR="00816047" w:rsidRPr="002D60B0" w:rsidRDefault="0045705A" w:rsidP="00C97365">
            <w:pPr>
              <w:pStyle w:val="Bang"/>
              <w:rPr>
                <w:lang w:eastAsia="ja-JP"/>
              </w:rPr>
            </w:pPr>
            <w:r>
              <w:rPr>
                <w:lang w:eastAsia="ja-JP"/>
              </w:rPr>
              <w:t>A</w:t>
            </w:r>
          </w:p>
        </w:tc>
        <w:tc>
          <w:tcPr>
            <w:tcW w:w="2241" w:type="dxa"/>
          </w:tcPr>
          <w:p w14:paraId="46E5543F" w14:textId="77777777" w:rsidR="00816047" w:rsidRPr="002D60B0" w:rsidRDefault="0045705A" w:rsidP="00C97365">
            <w:pPr>
              <w:pStyle w:val="Bang"/>
            </w:pPr>
            <w:r>
              <w:t>New</w:t>
            </w:r>
          </w:p>
        </w:tc>
        <w:tc>
          <w:tcPr>
            <w:tcW w:w="1702" w:type="dxa"/>
          </w:tcPr>
          <w:p w14:paraId="66DDCB21" w14:textId="77777777" w:rsidR="00816047" w:rsidRPr="002D60B0" w:rsidRDefault="002C334E" w:rsidP="00C97365">
            <w:pPr>
              <w:pStyle w:val="Bang"/>
            </w:pPr>
            <w:r w:rsidRPr="002D60B0">
              <w:t>v</w:t>
            </w:r>
            <w:r w:rsidR="00482B12" w:rsidRPr="002D60B0">
              <w:t>1.</w:t>
            </w:r>
            <w:r w:rsidR="0045705A">
              <w:t>0</w:t>
            </w:r>
          </w:p>
        </w:tc>
      </w:tr>
      <w:tr w:rsidR="00816047" w:rsidRPr="002D60B0" w14:paraId="50FD1C5B" w14:textId="77777777" w:rsidTr="00D124DA">
        <w:tc>
          <w:tcPr>
            <w:tcW w:w="1214" w:type="dxa"/>
          </w:tcPr>
          <w:p w14:paraId="0D2D542A" w14:textId="36075144" w:rsidR="00816047" w:rsidRPr="002D60B0" w:rsidRDefault="00D124DA" w:rsidP="00C97365">
            <w:pPr>
              <w:pStyle w:val="Bang"/>
            </w:pPr>
            <w:r>
              <w:t>20/03/1016</w:t>
            </w:r>
          </w:p>
        </w:tc>
        <w:tc>
          <w:tcPr>
            <w:tcW w:w="1998" w:type="dxa"/>
          </w:tcPr>
          <w:p w14:paraId="1F028B81" w14:textId="67412495" w:rsidR="00816047" w:rsidRPr="002D60B0" w:rsidRDefault="00D124DA" w:rsidP="00C97365">
            <w:pPr>
              <w:pStyle w:val="Bang"/>
            </w:pPr>
            <w:r>
              <w:t>Use-case view, logical view, process view, deployment view</w:t>
            </w:r>
          </w:p>
        </w:tc>
        <w:tc>
          <w:tcPr>
            <w:tcW w:w="1096" w:type="dxa"/>
          </w:tcPr>
          <w:p w14:paraId="3FAE88D7" w14:textId="0596393F" w:rsidR="00816047" w:rsidRPr="002D60B0" w:rsidRDefault="00D124DA" w:rsidP="00C97365">
            <w:pPr>
              <w:pStyle w:val="Bang"/>
            </w:pPr>
            <w:r>
              <w:t>M</w:t>
            </w:r>
          </w:p>
        </w:tc>
        <w:tc>
          <w:tcPr>
            <w:tcW w:w="2241" w:type="dxa"/>
          </w:tcPr>
          <w:p w14:paraId="25C463B1" w14:textId="6AB8C7BC" w:rsidR="00816047" w:rsidRPr="002D60B0" w:rsidRDefault="00D124DA" w:rsidP="00C97365">
            <w:pPr>
              <w:pStyle w:val="Bang"/>
            </w:pPr>
            <w:r>
              <w:t xml:space="preserve">Change structure of function </w:t>
            </w:r>
          </w:p>
        </w:tc>
        <w:tc>
          <w:tcPr>
            <w:tcW w:w="1702" w:type="dxa"/>
          </w:tcPr>
          <w:p w14:paraId="7A3150FE" w14:textId="52C46C52" w:rsidR="00816047" w:rsidRPr="002D60B0" w:rsidRDefault="00D124DA" w:rsidP="00C97365">
            <w:pPr>
              <w:pStyle w:val="Bang"/>
            </w:pPr>
            <w:r>
              <w:t>v1.1</w:t>
            </w:r>
          </w:p>
        </w:tc>
      </w:tr>
      <w:tr w:rsidR="00816047" w:rsidRPr="002D60B0" w14:paraId="64DB0BAA" w14:textId="77777777" w:rsidTr="00D124DA">
        <w:tc>
          <w:tcPr>
            <w:tcW w:w="1214" w:type="dxa"/>
          </w:tcPr>
          <w:p w14:paraId="1935A11C" w14:textId="77777777" w:rsidR="00816047" w:rsidRPr="002D60B0" w:rsidRDefault="00816047" w:rsidP="00C97365">
            <w:pPr>
              <w:pStyle w:val="Bang"/>
            </w:pPr>
          </w:p>
        </w:tc>
        <w:tc>
          <w:tcPr>
            <w:tcW w:w="1998" w:type="dxa"/>
          </w:tcPr>
          <w:p w14:paraId="39725EAD" w14:textId="77777777" w:rsidR="00816047" w:rsidRPr="002D60B0" w:rsidRDefault="00816047" w:rsidP="00C97365">
            <w:pPr>
              <w:pStyle w:val="Bang"/>
            </w:pPr>
          </w:p>
        </w:tc>
        <w:tc>
          <w:tcPr>
            <w:tcW w:w="1096" w:type="dxa"/>
          </w:tcPr>
          <w:p w14:paraId="73A6F2D4" w14:textId="77777777" w:rsidR="00816047" w:rsidRPr="002D60B0" w:rsidRDefault="00816047" w:rsidP="00C97365">
            <w:pPr>
              <w:pStyle w:val="Bang"/>
            </w:pPr>
          </w:p>
        </w:tc>
        <w:tc>
          <w:tcPr>
            <w:tcW w:w="2241" w:type="dxa"/>
          </w:tcPr>
          <w:p w14:paraId="66BEA301" w14:textId="77777777" w:rsidR="00816047" w:rsidRPr="002D60B0" w:rsidRDefault="00816047" w:rsidP="00C97365">
            <w:pPr>
              <w:pStyle w:val="Bang"/>
            </w:pPr>
          </w:p>
        </w:tc>
        <w:tc>
          <w:tcPr>
            <w:tcW w:w="1702" w:type="dxa"/>
          </w:tcPr>
          <w:p w14:paraId="3A803E19" w14:textId="77777777" w:rsidR="00816047" w:rsidRPr="002D60B0" w:rsidRDefault="00816047" w:rsidP="00C97365">
            <w:pPr>
              <w:pStyle w:val="Bang"/>
            </w:pPr>
          </w:p>
        </w:tc>
      </w:tr>
      <w:tr w:rsidR="00816047" w:rsidRPr="002D60B0" w14:paraId="1F1FE5AD" w14:textId="77777777" w:rsidTr="00D124DA">
        <w:tc>
          <w:tcPr>
            <w:tcW w:w="1214" w:type="dxa"/>
          </w:tcPr>
          <w:p w14:paraId="425B56A5" w14:textId="77777777" w:rsidR="00816047" w:rsidRPr="002D60B0" w:rsidRDefault="00816047" w:rsidP="00C97365">
            <w:pPr>
              <w:pStyle w:val="Bang"/>
            </w:pPr>
          </w:p>
        </w:tc>
        <w:tc>
          <w:tcPr>
            <w:tcW w:w="1998" w:type="dxa"/>
          </w:tcPr>
          <w:p w14:paraId="4517C245" w14:textId="77777777" w:rsidR="00816047" w:rsidRPr="002D60B0" w:rsidRDefault="00816047" w:rsidP="00C97365">
            <w:pPr>
              <w:pStyle w:val="Bang"/>
            </w:pPr>
          </w:p>
        </w:tc>
        <w:tc>
          <w:tcPr>
            <w:tcW w:w="1096" w:type="dxa"/>
          </w:tcPr>
          <w:p w14:paraId="3B84B219" w14:textId="77777777" w:rsidR="00816047" w:rsidRPr="002D60B0" w:rsidRDefault="00816047" w:rsidP="00C97365">
            <w:pPr>
              <w:pStyle w:val="Bang"/>
            </w:pPr>
          </w:p>
        </w:tc>
        <w:tc>
          <w:tcPr>
            <w:tcW w:w="2241" w:type="dxa"/>
          </w:tcPr>
          <w:p w14:paraId="6CB14B89" w14:textId="77777777" w:rsidR="00816047" w:rsidRPr="002D60B0" w:rsidRDefault="00816047" w:rsidP="00C97365">
            <w:pPr>
              <w:pStyle w:val="Bang"/>
            </w:pPr>
          </w:p>
        </w:tc>
        <w:tc>
          <w:tcPr>
            <w:tcW w:w="1702" w:type="dxa"/>
          </w:tcPr>
          <w:p w14:paraId="68ABBA88" w14:textId="77777777" w:rsidR="00816047" w:rsidRPr="002D60B0" w:rsidRDefault="00816047" w:rsidP="00C97365">
            <w:pPr>
              <w:pStyle w:val="Bang"/>
            </w:pPr>
          </w:p>
        </w:tc>
      </w:tr>
      <w:tr w:rsidR="00816047" w:rsidRPr="002D60B0" w14:paraId="1ED8F5C1" w14:textId="77777777" w:rsidTr="00D124DA">
        <w:tc>
          <w:tcPr>
            <w:tcW w:w="1214" w:type="dxa"/>
          </w:tcPr>
          <w:p w14:paraId="25BAD166" w14:textId="77777777" w:rsidR="00816047" w:rsidRPr="002D60B0" w:rsidRDefault="00816047" w:rsidP="00C97365">
            <w:pPr>
              <w:pStyle w:val="Bang"/>
            </w:pPr>
          </w:p>
        </w:tc>
        <w:tc>
          <w:tcPr>
            <w:tcW w:w="1998" w:type="dxa"/>
          </w:tcPr>
          <w:p w14:paraId="0B000EB3" w14:textId="77777777" w:rsidR="00816047" w:rsidRPr="002D60B0" w:rsidRDefault="00816047" w:rsidP="00C97365">
            <w:pPr>
              <w:pStyle w:val="Bang"/>
            </w:pPr>
          </w:p>
        </w:tc>
        <w:tc>
          <w:tcPr>
            <w:tcW w:w="1096" w:type="dxa"/>
          </w:tcPr>
          <w:p w14:paraId="1C4097EF" w14:textId="77777777" w:rsidR="00816047" w:rsidRPr="002D60B0" w:rsidRDefault="00816047" w:rsidP="00C97365">
            <w:pPr>
              <w:pStyle w:val="Bang"/>
            </w:pPr>
          </w:p>
        </w:tc>
        <w:tc>
          <w:tcPr>
            <w:tcW w:w="2241" w:type="dxa"/>
          </w:tcPr>
          <w:p w14:paraId="75117A6C" w14:textId="77777777" w:rsidR="00816047" w:rsidRPr="002D60B0" w:rsidRDefault="00816047" w:rsidP="00C97365">
            <w:pPr>
              <w:pStyle w:val="Bang"/>
            </w:pPr>
          </w:p>
        </w:tc>
        <w:tc>
          <w:tcPr>
            <w:tcW w:w="1702" w:type="dxa"/>
          </w:tcPr>
          <w:p w14:paraId="3A926FD4" w14:textId="77777777" w:rsidR="00816047" w:rsidRPr="002D60B0" w:rsidRDefault="00816047" w:rsidP="00C97365">
            <w:pPr>
              <w:pStyle w:val="Bang"/>
            </w:pPr>
          </w:p>
        </w:tc>
      </w:tr>
      <w:tr w:rsidR="00816047" w:rsidRPr="002D60B0" w14:paraId="1E829EAB" w14:textId="77777777" w:rsidTr="00D124DA">
        <w:tc>
          <w:tcPr>
            <w:tcW w:w="1214" w:type="dxa"/>
          </w:tcPr>
          <w:p w14:paraId="0458A982" w14:textId="77777777" w:rsidR="00816047" w:rsidRPr="002D60B0" w:rsidRDefault="00816047" w:rsidP="00C97365">
            <w:pPr>
              <w:pStyle w:val="Bang"/>
            </w:pPr>
          </w:p>
        </w:tc>
        <w:tc>
          <w:tcPr>
            <w:tcW w:w="1998" w:type="dxa"/>
          </w:tcPr>
          <w:p w14:paraId="586BA323" w14:textId="77777777" w:rsidR="00816047" w:rsidRPr="002D60B0" w:rsidRDefault="00816047" w:rsidP="00C97365">
            <w:pPr>
              <w:pStyle w:val="Bang"/>
            </w:pPr>
          </w:p>
        </w:tc>
        <w:tc>
          <w:tcPr>
            <w:tcW w:w="1096" w:type="dxa"/>
          </w:tcPr>
          <w:p w14:paraId="345E576C" w14:textId="77777777" w:rsidR="00816047" w:rsidRPr="002D60B0" w:rsidRDefault="00816047" w:rsidP="00C97365">
            <w:pPr>
              <w:pStyle w:val="Bang"/>
            </w:pPr>
          </w:p>
        </w:tc>
        <w:tc>
          <w:tcPr>
            <w:tcW w:w="2241" w:type="dxa"/>
          </w:tcPr>
          <w:p w14:paraId="224C9EAE" w14:textId="77777777" w:rsidR="00816047" w:rsidRPr="002D60B0" w:rsidRDefault="00816047" w:rsidP="00C97365">
            <w:pPr>
              <w:pStyle w:val="Bang"/>
            </w:pPr>
          </w:p>
        </w:tc>
        <w:tc>
          <w:tcPr>
            <w:tcW w:w="1702" w:type="dxa"/>
          </w:tcPr>
          <w:p w14:paraId="707047E2" w14:textId="77777777" w:rsidR="00816047" w:rsidRPr="002D60B0" w:rsidRDefault="00816047" w:rsidP="00C97365">
            <w:pPr>
              <w:pStyle w:val="Bang"/>
            </w:pPr>
          </w:p>
        </w:tc>
      </w:tr>
      <w:tr w:rsidR="00816047" w:rsidRPr="002D60B0" w14:paraId="5ED507BA" w14:textId="77777777" w:rsidTr="00D124DA">
        <w:tc>
          <w:tcPr>
            <w:tcW w:w="1214" w:type="dxa"/>
          </w:tcPr>
          <w:p w14:paraId="140DB973" w14:textId="77777777" w:rsidR="00816047" w:rsidRPr="002D60B0" w:rsidRDefault="00816047" w:rsidP="00C97365">
            <w:pPr>
              <w:pStyle w:val="Bang"/>
            </w:pPr>
          </w:p>
        </w:tc>
        <w:tc>
          <w:tcPr>
            <w:tcW w:w="1998" w:type="dxa"/>
          </w:tcPr>
          <w:p w14:paraId="6D903483" w14:textId="77777777" w:rsidR="00816047" w:rsidRPr="002D60B0" w:rsidRDefault="00816047" w:rsidP="00C97365">
            <w:pPr>
              <w:pStyle w:val="Bang"/>
            </w:pPr>
          </w:p>
        </w:tc>
        <w:tc>
          <w:tcPr>
            <w:tcW w:w="1096" w:type="dxa"/>
          </w:tcPr>
          <w:p w14:paraId="503B6739" w14:textId="77777777" w:rsidR="00816047" w:rsidRPr="002D60B0" w:rsidRDefault="00816047" w:rsidP="00C97365">
            <w:pPr>
              <w:pStyle w:val="Bang"/>
            </w:pPr>
          </w:p>
        </w:tc>
        <w:tc>
          <w:tcPr>
            <w:tcW w:w="2241" w:type="dxa"/>
          </w:tcPr>
          <w:p w14:paraId="11F3C343" w14:textId="77777777" w:rsidR="00816047" w:rsidRPr="002D60B0" w:rsidRDefault="00816047" w:rsidP="00C97365">
            <w:pPr>
              <w:pStyle w:val="Bang"/>
            </w:pPr>
          </w:p>
        </w:tc>
        <w:tc>
          <w:tcPr>
            <w:tcW w:w="1702" w:type="dxa"/>
          </w:tcPr>
          <w:p w14:paraId="4F9694BD" w14:textId="77777777" w:rsidR="00816047" w:rsidRPr="002D60B0" w:rsidRDefault="00816047" w:rsidP="00C97365">
            <w:pPr>
              <w:pStyle w:val="Bang"/>
            </w:pPr>
          </w:p>
        </w:tc>
      </w:tr>
      <w:tr w:rsidR="005718E0" w:rsidRPr="002D60B0" w14:paraId="4C340868" w14:textId="77777777" w:rsidTr="00D124DA">
        <w:tc>
          <w:tcPr>
            <w:tcW w:w="1214" w:type="dxa"/>
          </w:tcPr>
          <w:p w14:paraId="2D964815" w14:textId="77777777" w:rsidR="005718E0" w:rsidRPr="002D60B0" w:rsidRDefault="005718E0" w:rsidP="00C97365">
            <w:pPr>
              <w:pStyle w:val="Bang"/>
            </w:pPr>
          </w:p>
        </w:tc>
        <w:tc>
          <w:tcPr>
            <w:tcW w:w="1998" w:type="dxa"/>
          </w:tcPr>
          <w:p w14:paraId="79581B7A" w14:textId="77777777" w:rsidR="005718E0" w:rsidRPr="002D60B0" w:rsidRDefault="005718E0" w:rsidP="00C97365">
            <w:pPr>
              <w:pStyle w:val="Bang"/>
            </w:pPr>
          </w:p>
        </w:tc>
        <w:tc>
          <w:tcPr>
            <w:tcW w:w="1096" w:type="dxa"/>
          </w:tcPr>
          <w:p w14:paraId="44230CF5" w14:textId="77777777" w:rsidR="005718E0" w:rsidRPr="002D60B0" w:rsidRDefault="005718E0" w:rsidP="00C97365">
            <w:pPr>
              <w:pStyle w:val="Bang"/>
            </w:pPr>
          </w:p>
        </w:tc>
        <w:tc>
          <w:tcPr>
            <w:tcW w:w="2241" w:type="dxa"/>
          </w:tcPr>
          <w:p w14:paraId="0FB4F3BD" w14:textId="77777777" w:rsidR="005718E0" w:rsidRPr="002D60B0" w:rsidRDefault="005718E0" w:rsidP="00C97365">
            <w:pPr>
              <w:pStyle w:val="Bang"/>
            </w:pPr>
          </w:p>
        </w:tc>
        <w:tc>
          <w:tcPr>
            <w:tcW w:w="1702" w:type="dxa"/>
          </w:tcPr>
          <w:p w14:paraId="2BF7603F" w14:textId="77777777" w:rsidR="005718E0" w:rsidRPr="002D60B0" w:rsidRDefault="005718E0" w:rsidP="00C97365">
            <w:pPr>
              <w:pStyle w:val="Bang"/>
            </w:pPr>
          </w:p>
        </w:tc>
      </w:tr>
      <w:tr w:rsidR="0045705A" w:rsidRPr="002D60B0" w14:paraId="75958A19" w14:textId="77777777" w:rsidTr="00D124DA">
        <w:tc>
          <w:tcPr>
            <w:tcW w:w="1214" w:type="dxa"/>
          </w:tcPr>
          <w:p w14:paraId="03336E7A" w14:textId="77777777" w:rsidR="0045705A" w:rsidRPr="002D60B0" w:rsidRDefault="0045705A" w:rsidP="00C97365">
            <w:pPr>
              <w:pStyle w:val="Bang"/>
            </w:pPr>
          </w:p>
        </w:tc>
        <w:tc>
          <w:tcPr>
            <w:tcW w:w="1998" w:type="dxa"/>
          </w:tcPr>
          <w:p w14:paraId="6721F8FD" w14:textId="77777777" w:rsidR="0045705A" w:rsidRPr="002D60B0" w:rsidRDefault="0045705A" w:rsidP="00C97365">
            <w:pPr>
              <w:pStyle w:val="Bang"/>
            </w:pPr>
          </w:p>
        </w:tc>
        <w:tc>
          <w:tcPr>
            <w:tcW w:w="1096" w:type="dxa"/>
          </w:tcPr>
          <w:p w14:paraId="1D59E45F" w14:textId="77777777" w:rsidR="0045705A" w:rsidRPr="002D60B0" w:rsidRDefault="0045705A" w:rsidP="00C97365">
            <w:pPr>
              <w:pStyle w:val="Bang"/>
            </w:pPr>
          </w:p>
        </w:tc>
        <w:tc>
          <w:tcPr>
            <w:tcW w:w="2241" w:type="dxa"/>
          </w:tcPr>
          <w:p w14:paraId="1C9ACE8E" w14:textId="77777777" w:rsidR="0045705A" w:rsidRPr="002D60B0" w:rsidRDefault="0045705A" w:rsidP="00C97365">
            <w:pPr>
              <w:pStyle w:val="Bang"/>
            </w:pPr>
          </w:p>
        </w:tc>
        <w:tc>
          <w:tcPr>
            <w:tcW w:w="1702" w:type="dxa"/>
          </w:tcPr>
          <w:p w14:paraId="79F2E058" w14:textId="77777777" w:rsidR="0045705A" w:rsidRPr="002D60B0" w:rsidRDefault="0045705A" w:rsidP="00C97365">
            <w:pPr>
              <w:pStyle w:val="Bang"/>
            </w:pPr>
          </w:p>
        </w:tc>
      </w:tr>
    </w:tbl>
    <w:p w14:paraId="04DFE449" w14:textId="77777777" w:rsidR="00816047" w:rsidRPr="00535798" w:rsidRDefault="00473C48" w:rsidP="00C97365">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14:paraId="1C457A19" w14:textId="77777777" w:rsidR="000B749E" w:rsidRPr="00D54158" w:rsidRDefault="000B749E" w:rsidP="00C97365">
      <w:pPr>
        <w:pStyle w:val="NormalH"/>
      </w:pPr>
      <w:bookmarkStart w:id="3" w:name="_Toc446234547"/>
      <w:bookmarkStart w:id="4" w:name="_Toc467738720"/>
      <w:bookmarkStart w:id="5" w:name="_Toc499640208"/>
      <w:bookmarkStart w:id="6" w:name="_Toc463083793"/>
      <w:bookmarkStart w:id="7" w:name="_Toc465677963"/>
      <w:bookmarkStart w:id="8" w:name="_Toc467738735"/>
      <w:bookmarkEnd w:id="0"/>
      <w:bookmarkEnd w:id="1"/>
      <w:r w:rsidRPr="00D54158">
        <w:lastRenderedPageBreak/>
        <w:t>SIGNATURE PAGE</w:t>
      </w:r>
    </w:p>
    <w:p w14:paraId="3069BFB0" w14:textId="77777777" w:rsidR="000B749E" w:rsidRPr="00D54158" w:rsidRDefault="000B749E" w:rsidP="00C97365"/>
    <w:p w14:paraId="63EB9C06" w14:textId="77777777" w:rsidR="00886CBA" w:rsidRPr="00D54158" w:rsidRDefault="000B749E" w:rsidP="00C97365">
      <w:r>
        <w:rPr>
          <w:b/>
        </w:rPr>
        <w:t xml:space="preserve">             </w:t>
      </w:r>
      <w:r w:rsidR="00886CBA" w:rsidRPr="00D54158">
        <w:rPr>
          <w:b/>
        </w:rPr>
        <w:t>ORIGINATOR:</w:t>
      </w:r>
      <w:r w:rsidR="00886CBA" w:rsidRPr="00D54158">
        <w:tab/>
      </w:r>
      <w:r w:rsidR="00207520">
        <w:t xml:space="preserve">    Nguyen Minh Tien</w:t>
      </w:r>
      <w:r w:rsidR="00207520">
        <w:tab/>
      </w:r>
      <w:r w:rsidR="00207520">
        <w:tab/>
        <w:t xml:space="preserve">          </w:t>
      </w:r>
      <w:r w:rsidR="0045705A">
        <w:t>2</w:t>
      </w:r>
      <w:r w:rsidR="00593D70">
        <w:t>3</w:t>
      </w:r>
      <w:r w:rsidR="00886CBA">
        <w:t>/0</w:t>
      </w:r>
      <w:r w:rsidR="0045705A">
        <w:t>1/2016</w:t>
      </w:r>
      <w:r w:rsidR="00886CBA" w:rsidRPr="00D54158">
        <w:t xml:space="preserve">                      </w:t>
      </w:r>
    </w:p>
    <w:p w14:paraId="60CD9142" w14:textId="77777777" w:rsidR="00886CBA" w:rsidRPr="00D54158" w:rsidRDefault="00886CBA" w:rsidP="00C97365">
      <w:r w:rsidRPr="00D54158">
        <w:tab/>
      </w:r>
      <w:r>
        <w:t xml:space="preserve">              </w:t>
      </w:r>
      <w:r w:rsidR="000F5D5E">
        <w:t xml:space="preserve">                              Team</w:t>
      </w:r>
      <w:r w:rsidR="0045705A">
        <w:t xml:space="preserve"> leader</w:t>
      </w:r>
    </w:p>
    <w:p w14:paraId="494A6D37" w14:textId="77777777" w:rsidR="00886CBA" w:rsidRPr="00031034" w:rsidRDefault="00886CBA" w:rsidP="00C97365">
      <w:pPr>
        <w:rPr>
          <w:lang w:eastAsia="ja-JP"/>
        </w:rPr>
      </w:pPr>
      <w:r>
        <w:t xml:space="preserve">             </w:t>
      </w:r>
      <w:r w:rsidRPr="000D2B7B">
        <w:rPr>
          <w:b/>
        </w:rPr>
        <w:t>REVIEWERS:</w:t>
      </w:r>
      <w:r w:rsidRPr="000D2B7B">
        <w:rPr>
          <w:b/>
        </w:rPr>
        <w:tab/>
      </w:r>
      <w:r>
        <w:rPr>
          <w:b/>
        </w:rPr>
        <w:tab/>
        <w:t xml:space="preserve">     </w:t>
      </w:r>
      <w:r w:rsidR="00207520">
        <w:t>Nguyen Hai Dang</w:t>
      </w:r>
      <w:r w:rsidR="0045705A">
        <w:tab/>
      </w:r>
      <w:r>
        <w:tab/>
      </w:r>
      <w:r w:rsidR="00207520">
        <w:t xml:space="preserve">          02/02</w:t>
      </w:r>
      <w:r>
        <w:t>/201</w:t>
      </w:r>
      <w:r w:rsidR="0045705A">
        <w:t>6</w:t>
      </w:r>
    </w:p>
    <w:p w14:paraId="474CA176" w14:textId="77777777" w:rsidR="00886CBA" w:rsidRPr="00D54158" w:rsidRDefault="00886CBA" w:rsidP="00C97365">
      <w:r>
        <w:tab/>
      </w:r>
      <w:r>
        <w:tab/>
      </w:r>
      <w:r>
        <w:tab/>
      </w:r>
      <w:r>
        <w:tab/>
        <w:t xml:space="preserve">     </w:t>
      </w:r>
      <w:r w:rsidR="00207520">
        <w:t>Team member</w:t>
      </w:r>
      <w:r>
        <w:tab/>
      </w:r>
      <w:r>
        <w:tab/>
      </w:r>
    </w:p>
    <w:p w14:paraId="61DAF479" w14:textId="77777777" w:rsidR="00886CBA" w:rsidRPr="00D54158" w:rsidRDefault="00886CBA" w:rsidP="00C97365">
      <w:pPr>
        <w:rPr>
          <w:lang w:eastAsia="ja-JP"/>
        </w:rPr>
      </w:pPr>
      <w:r>
        <w:rPr>
          <w:b/>
        </w:rPr>
        <w:t xml:space="preserve">             </w:t>
      </w:r>
      <w:r w:rsidRPr="00D54158">
        <w:rPr>
          <w:b/>
        </w:rPr>
        <w:t>APPROVAL:</w:t>
      </w:r>
      <w:r>
        <w:rPr>
          <w:b/>
        </w:rPr>
        <w:t xml:space="preserve">  </w:t>
      </w:r>
      <w:r w:rsidRPr="00D54158">
        <w:tab/>
      </w:r>
      <w:r>
        <w:t xml:space="preserve">                  </w:t>
      </w:r>
      <w:r w:rsidRPr="00D54158">
        <w:t>Nguyen Van S</w:t>
      </w:r>
      <w:r>
        <w:t>ang</w:t>
      </w:r>
      <w:r>
        <w:tab/>
        <w:t xml:space="preserve">  </w:t>
      </w:r>
      <w:r w:rsidR="0045705A">
        <w:t xml:space="preserve">                      ––/––/2016</w:t>
      </w:r>
      <w:r w:rsidRPr="00D54158">
        <w:t xml:space="preserve">        </w:t>
      </w:r>
      <w:r w:rsidRPr="00D54158">
        <w:rPr>
          <w:lang w:eastAsia="ja-JP"/>
        </w:rPr>
        <w:t xml:space="preserve">  </w:t>
      </w:r>
    </w:p>
    <w:p w14:paraId="27E1A02C" w14:textId="77777777" w:rsidR="00886CBA" w:rsidRDefault="00886CBA" w:rsidP="00C97365">
      <w:r w:rsidRPr="00D54158">
        <w:tab/>
      </w:r>
      <w:r>
        <w:t xml:space="preserve">                                             </w:t>
      </w:r>
      <w:r w:rsidRPr="00D54158">
        <w:t>Supervisor</w:t>
      </w:r>
    </w:p>
    <w:p w14:paraId="15CA8623" w14:textId="77777777" w:rsidR="00886CBA" w:rsidRDefault="00886CBA" w:rsidP="00C97365"/>
    <w:p w14:paraId="1588B180" w14:textId="77777777" w:rsidR="00886CBA" w:rsidRDefault="00886CBA" w:rsidP="00C97365"/>
    <w:p w14:paraId="380E4B99" w14:textId="77777777" w:rsidR="00886CBA" w:rsidRDefault="00886CBA" w:rsidP="00C97365"/>
    <w:p w14:paraId="17770D18" w14:textId="77777777" w:rsidR="00886CBA" w:rsidRDefault="00886CBA" w:rsidP="00C97365"/>
    <w:p w14:paraId="4D3E0365" w14:textId="77777777" w:rsidR="00886CBA" w:rsidRDefault="00886CBA" w:rsidP="00C97365"/>
    <w:p w14:paraId="5F1523F0" w14:textId="77777777" w:rsidR="00886CBA" w:rsidRDefault="00886CBA" w:rsidP="00C97365"/>
    <w:p w14:paraId="49109DC1" w14:textId="77777777" w:rsidR="00886CBA" w:rsidRDefault="00886CBA" w:rsidP="00C97365"/>
    <w:p w14:paraId="1D80E0B6" w14:textId="77777777" w:rsidR="00886CBA" w:rsidRDefault="00886CBA" w:rsidP="00C97365"/>
    <w:p w14:paraId="743979A9" w14:textId="77777777" w:rsidR="00886CBA" w:rsidRDefault="00886CBA" w:rsidP="00C97365"/>
    <w:p w14:paraId="5BFD368A" w14:textId="77777777" w:rsidR="00886CBA" w:rsidRDefault="00886CBA" w:rsidP="00C97365"/>
    <w:p w14:paraId="1C222693" w14:textId="77777777" w:rsidR="00886CBA" w:rsidRDefault="00886CBA" w:rsidP="00C97365"/>
    <w:p w14:paraId="652E9218" w14:textId="77777777" w:rsidR="00886CBA" w:rsidRDefault="00886CBA" w:rsidP="00C97365"/>
    <w:p w14:paraId="46A78181" w14:textId="77777777" w:rsidR="00886CBA" w:rsidRDefault="00886CBA" w:rsidP="00C97365"/>
    <w:p w14:paraId="23200316" w14:textId="77777777" w:rsidR="00886CBA" w:rsidRDefault="00886CBA" w:rsidP="00C97365"/>
    <w:p w14:paraId="1E2338F0" w14:textId="77777777" w:rsidR="00886CBA" w:rsidRDefault="00886CBA" w:rsidP="00C97365"/>
    <w:p w14:paraId="484C0FC7" w14:textId="77777777" w:rsidR="00886CBA" w:rsidRDefault="00886CBA" w:rsidP="00C97365"/>
    <w:p w14:paraId="29060ECD" w14:textId="77777777" w:rsidR="004E3F3F" w:rsidRDefault="004E3F3F" w:rsidP="00C97365">
      <w:r>
        <w:br w:type="page"/>
      </w:r>
    </w:p>
    <w:p w14:paraId="68728937" w14:textId="77777777" w:rsidR="00886CBA" w:rsidRPr="00D54158" w:rsidRDefault="00886CBA" w:rsidP="00C97365"/>
    <w:p w14:paraId="0D06EC68" w14:textId="77777777" w:rsidR="00816047" w:rsidRPr="00535798" w:rsidRDefault="00816047" w:rsidP="00C97365">
      <w:pPr>
        <w:rPr>
          <w:lang w:val="en-GB"/>
        </w:rPr>
      </w:pPr>
      <w:r w:rsidRPr="00535798">
        <w:rPr>
          <w:lang w:val="en-GB"/>
        </w:rPr>
        <w:t>TABLE OF CONTENTS</w:t>
      </w:r>
    </w:p>
    <w:p w14:paraId="36459E48" w14:textId="77777777" w:rsidR="00D124DA" w:rsidRDefault="004F78B5">
      <w:pPr>
        <w:pStyle w:val="TOC1"/>
        <w:tabs>
          <w:tab w:val="clear" w:pos="360"/>
          <w:tab w:val="left" w:pos="350"/>
        </w:tabs>
        <w:rPr>
          <w:rFonts w:asciiTheme="minorHAnsi" w:eastAsiaTheme="minorEastAsia" w:hAnsiTheme="minorHAnsi" w:cstheme="minorBidi"/>
          <w:bCs w:val="0"/>
          <w:caps w:val="0"/>
          <w:sz w:val="24"/>
          <w:szCs w:val="24"/>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r w:rsidR="00D124DA">
        <w:t>1</w:t>
      </w:r>
      <w:r w:rsidR="00D124DA">
        <w:rPr>
          <w:rFonts w:asciiTheme="minorHAnsi" w:eastAsiaTheme="minorEastAsia" w:hAnsiTheme="minorHAnsi" w:cstheme="minorBidi"/>
          <w:bCs w:val="0"/>
          <w:caps w:val="0"/>
          <w:sz w:val="24"/>
          <w:szCs w:val="24"/>
          <w:lang w:eastAsia="ja-JP"/>
        </w:rPr>
        <w:tab/>
      </w:r>
      <w:r w:rsidR="00D124DA">
        <w:t>Introduction</w:t>
      </w:r>
      <w:r w:rsidR="00D124DA">
        <w:tab/>
      </w:r>
      <w:r w:rsidR="00D124DA">
        <w:fldChar w:fldCharType="begin"/>
      </w:r>
      <w:r w:rsidR="00D124DA">
        <w:instrText xml:space="preserve"> PAGEREF _Toc322788115 \h </w:instrText>
      </w:r>
      <w:r w:rsidR="00D124DA">
        <w:fldChar w:fldCharType="separate"/>
      </w:r>
      <w:r w:rsidR="00D124DA">
        <w:t>6</w:t>
      </w:r>
      <w:r w:rsidR="00D124DA">
        <w:fldChar w:fldCharType="end"/>
      </w:r>
    </w:p>
    <w:p w14:paraId="27D5F40B"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1.1</w:t>
      </w:r>
      <w:r>
        <w:rPr>
          <w:rFonts w:asciiTheme="minorHAnsi" w:eastAsiaTheme="minorEastAsia" w:hAnsiTheme="minorHAnsi" w:cstheme="minorBidi"/>
          <w:bCs w:val="0"/>
          <w:sz w:val="24"/>
          <w:szCs w:val="24"/>
          <w:lang w:eastAsia="ja-JP"/>
        </w:rPr>
        <w:tab/>
      </w:r>
      <w:r>
        <w:t>Purpose</w:t>
      </w:r>
      <w:r>
        <w:tab/>
      </w:r>
      <w:r>
        <w:fldChar w:fldCharType="begin"/>
      </w:r>
      <w:r>
        <w:instrText xml:space="preserve"> PAGEREF _Toc322788116 \h </w:instrText>
      </w:r>
      <w:r>
        <w:fldChar w:fldCharType="separate"/>
      </w:r>
      <w:r>
        <w:t>6</w:t>
      </w:r>
      <w:r>
        <w:fldChar w:fldCharType="end"/>
      </w:r>
    </w:p>
    <w:p w14:paraId="56001333"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1.2</w:t>
      </w:r>
      <w:r>
        <w:rPr>
          <w:rFonts w:asciiTheme="minorHAnsi" w:eastAsiaTheme="minorEastAsia" w:hAnsiTheme="minorHAnsi" w:cstheme="minorBidi"/>
          <w:bCs w:val="0"/>
          <w:sz w:val="24"/>
          <w:szCs w:val="24"/>
          <w:lang w:eastAsia="ja-JP"/>
        </w:rPr>
        <w:tab/>
      </w:r>
      <w:r>
        <w:t>Scope</w:t>
      </w:r>
      <w:r>
        <w:tab/>
      </w:r>
      <w:r>
        <w:fldChar w:fldCharType="begin"/>
      </w:r>
      <w:r>
        <w:instrText xml:space="preserve"> PAGEREF _Toc322788117 \h </w:instrText>
      </w:r>
      <w:r>
        <w:fldChar w:fldCharType="separate"/>
      </w:r>
      <w:r>
        <w:t>6</w:t>
      </w:r>
      <w:r>
        <w:fldChar w:fldCharType="end"/>
      </w:r>
    </w:p>
    <w:p w14:paraId="5BED771F"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1.3</w:t>
      </w:r>
      <w:r>
        <w:rPr>
          <w:rFonts w:asciiTheme="minorHAnsi" w:eastAsiaTheme="minorEastAsia" w:hAnsiTheme="minorHAnsi" w:cstheme="minorBidi"/>
          <w:bCs w:val="0"/>
          <w:sz w:val="24"/>
          <w:szCs w:val="24"/>
          <w:lang w:eastAsia="ja-JP"/>
        </w:rPr>
        <w:tab/>
      </w:r>
      <w:r>
        <w:t>Definitions, Acronyms and Abbreviations</w:t>
      </w:r>
      <w:r>
        <w:tab/>
      </w:r>
      <w:r>
        <w:fldChar w:fldCharType="begin"/>
      </w:r>
      <w:r>
        <w:instrText xml:space="preserve"> PAGEREF _Toc322788118 \h </w:instrText>
      </w:r>
      <w:r>
        <w:fldChar w:fldCharType="separate"/>
      </w:r>
      <w:r>
        <w:t>6</w:t>
      </w:r>
      <w:r>
        <w:fldChar w:fldCharType="end"/>
      </w:r>
    </w:p>
    <w:p w14:paraId="3FFFDA2C"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1.4</w:t>
      </w:r>
      <w:r>
        <w:rPr>
          <w:rFonts w:asciiTheme="minorHAnsi" w:eastAsiaTheme="minorEastAsia" w:hAnsiTheme="minorHAnsi" w:cstheme="minorBidi"/>
          <w:bCs w:val="0"/>
          <w:sz w:val="24"/>
          <w:szCs w:val="24"/>
          <w:lang w:eastAsia="ja-JP"/>
        </w:rPr>
        <w:tab/>
      </w:r>
      <w:r>
        <w:t>References</w:t>
      </w:r>
      <w:r>
        <w:tab/>
      </w:r>
      <w:r>
        <w:fldChar w:fldCharType="begin"/>
      </w:r>
      <w:r>
        <w:instrText xml:space="preserve"> PAGEREF _Toc322788119 \h </w:instrText>
      </w:r>
      <w:r>
        <w:fldChar w:fldCharType="separate"/>
      </w:r>
      <w:r>
        <w:t>6</w:t>
      </w:r>
      <w:r>
        <w:fldChar w:fldCharType="end"/>
      </w:r>
    </w:p>
    <w:p w14:paraId="556191C4"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1.5</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_Toc322788120 \h </w:instrText>
      </w:r>
      <w:r>
        <w:fldChar w:fldCharType="separate"/>
      </w:r>
      <w:r>
        <w:t>7</w:t>
      </w:r>
      <w:r>
        <w:fldChar w:fldCharType="end"/>
      </w:r>
    </w:p>
    <w:p w14:paraId="1B21E67F"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2</w:t>
      </w:r>
      <w:r>
        <w:rPr>
          <w:rFonts w:asciiTheme="minorHAnsi" w:eastAsiaTheme="minorEastAsia" w:hAnsiTheme="minorHAnsi" w:cstheme="minorBidi"/>
          <w:bCs w:val="0"/>
          <w:caps w:val="0"/>
          <w:sz w:val="24"/>
          <w:szCs w:val="24"/>
          <w:lang w:eastAsia="ja-JP"/>
        </w:rPr>
        <w:tab/>
      </w:r>
      <w:r>
        <w:t>Choice of Architecture design</w:t>
      </w:r>
      <w:r>
        <w:tab/>
      </w:r>
      <w:r>
        <w:fldChar w:fldCharType="begin"/>
      </w:r>
      <w:r>
        <w:instrText xml:space="preserve"> PAGEREF _Toc322788121 \h </w:instrText>
      </w:r>
      <w:r>
        <w:fldChar w:fldCharType="separate"/>
      </w:r>
      <w:r>
        <w:t>7</w:t>
      </w:r>
      <w:r>
        <w:fldChar w:fldCharType="end"/>
      </w:r>
    </w:p>
    <w:p w14:paraId="7E9444E3"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2.1</w:t>
      </w:r>
      <w:r>
        <w:rPr>
          <w:rFonts w:asciiTheme="minorHAnsi" w:eastAsiaTheme="minorEastAsia" w:hAnsiTheme="minorHAnsi" w:cstheme="minorBidi"/>
          <w:bCs w:val="0"/>
          <w:sz w:val="24"/>
          <w:szCs w:val="24"/>
          <w:lang w:eastAsia="ja-JP"/>
        </w:rPr>
        <w:tab/>
      </w:r>
      <w:r>
        <w:t>MVC Model</w:t>
      </w:r>
      <w:r>
        <w:tab/>
      </w:r>
      <w:r>
        <w:fldChar w:fldCharType="begin"/>
      </w:r>
      <w:r>
        <w:instrText xml:space="preserve"> PAGEREF _Toc322788122 \h </w:instrText>
      </w:r>
      <w:r>
        <w:fldChar w:fldCharType="separate"/>
      </w:r>
      <w:r>
        <w:t>7</w:t>
      </w:r>
      <w:r>
        <w:fldChar w:fldCharType="end"/>
      </w:r>
    </w:p>
    <w:p w14:paraId="1923C5DB" w14:textId="77777777" w:rsidR="00D124DA" w:rsidRDefault="00D124DA">
      <w:pPr>
        <w:pStyle w:val="TOC3"/>
        <w:tabs>
          <w:tab w:val="left" w:pos="1140"/>
        </w:tabs>
        <w:rPr>
          <w:rFonts w:asciiTheme="minorHAnsi" w:eastAsiaTheme="minorEastAsia" w:hAnsiTheme="minorHAnsi" w:cstheme="minorBidi"/>
          <w:bCs w:val="0"/>
          <w:sz w:val="24"/>
          <w:szCs w:val="24"/>
          <w:lang w:eastAsia="ja-JP"/>
        </w:rPr>
      </w:pPr>
      <w:r w:rsidRPr="001131BC">
        <w:rPr>
          <w:b/>
          <w:bCs w:val="0"/>
        </w:rPr>
        <w:t>2.1.1</w:t>
      </w:r>
      <w:r>
        <w:rPr>
          <w:rFonts w:asciiTheme="minorHAnsi" w:eastAsiaTheme="minorEastAsia" w:hAnsiTheme="minorHAnsi" w:cstheme="minorBidi"/>
          <w:bCs w:val="0"/>
          <w:sz w:val="24"/>
          <w:szCs w:val="24"/>
          <w:lang w:eastAsia="ja-JP"/>
        </w:rPr>
        <w:tab/>
      </w:r>
      <w:r w:rsidRPr="001131BC">
        <w:rPr>
          <w:b/>
          <w:bCs w:val="0"/>
        </w:rPr>
        <w:t>MVC Model overview</w:t>
      </w:r>
      <w:r>
        <w:tab/>
      </w:r>
      <w:r>
        <w:fldChar w:fldCharType="begin"/>
      </w:r>
      <w:r>
        <w:instrText xml:space="preserve"> PAGEREF _Toc322788123 \h </w:instrText>
      </w:r>
      <w:r>
        <w:fldChar w:fldCharType="separate"/>
      </w:r>
      <w:r>
        <w:t>7</w:t>
      </w:r>
      <w:r>
        <w:fldChar w:fldCharType="end"/>
      </w:r>
    </w:p>
    <w:p w14:paraId="0C6A331C"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2.2</w:t>
      </w:r>
      <w:r>
        <w:rPr>
          <w:rFonts w:asciiTheme="minorHAnsi" w:eastAsiaTheme="minorEastAsia" w:hAnsiTheme="minorHAnsi" w:cstheme="minorBidi"/>
          <w:bCs w:val="0"/>
          <w:sz w:val="24"/>
          <w:szCs w:val="24"/>
          <w:lang w:eastAsia="ja-JP"/>
        </w:rPr>
        <w:tab/>
      </w:r>
      <w:r>
        <w:t>Laravel</w:t>
      </w:r>
      <w:r>
        <w:tab/>
      </w:r>
      <w:r>
        <w:fldChar w:fldCharType="begin"/>
      </w:r>
      <w:r>
        <w:instrText xml:space="preserve"> PAGEREF _Toc322788124 \h </w:instrText>
      </w:r>
      <w:r>
        <w:fldChar w:fldCharType="separate"/>
      </w:r>
      <w:r>
        <w:t>9</w:t>
      </w:r>
      <w:r>
        <w:fldChar w:fldCharType="end"/>
      </w:r>
    </w:p>
    <w:p w14:paraId="613776C3"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3</w:t>
      </w:r>
      <w:r>
        <w:rPr>
          <w:rFonts w:asciiTheme="minorHAnsi" w:eastAsiaTheme="minorEastAsia" w:hAnsiTheme="minorHAnsi" w:cstheme="minorBidi"/>
          <w:bCs w:val="0"/>
          <w:caps w:val="0"/>
          <w:sz w:val="24"/>
          <w:szCs w:val="24"/>
          <w:lang w:eastAsia="ja-JP"/>
        </w:rPr>
        <w:tab/>
      </w:r>
      <w:r>
        <w:t>Architectural Representation</w:t>
      </w:r>
      <w:r>
        <w:tab/>
      </w:r>
      <w:r>
        <w:fldChar w:fldCharType="begin"/>
      </w:r>
      <w:r>
        <w:instrText xml:space="preserve"> PAGEREF _Toc322788125 \h </w:instrText>
      </w:r>
      <w:r>
        <w:fldChar w:fldCharType="separate"/>
      </w:r>
      <w:r>
        <w:t>11</w:t>
      </w:r>
      <w:r>
        <w:fldChar w:fldCharType="end"/>
      </w:r>
    </w:p>
    <w:p w14:paraId="27D3FC85"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4</w:t>
      </w:r>
      <w:r>
        <w:rPr>
          <w:rFonts w:asciiTheme="minorHAnsi" w:eastAsiaTheme="minorEastAsia" w:hAnsiTheme="minorHAnsi" w:cstheme="minorBidi"/>
          <w:bCs w:val="0"/>
          <w:caps w:val="0"/>
          <w:sz w:val="24"/>
          <w:szCs w:val="24"/>
          <w:lang w:eastAsia="ja-JP"/>
        </w:rPr>
        <w:tab/>
      </w:r>
      <w:r>
        <w:t>Architectural Goals and Constraints</w:t>
      </w:r>
      <w:r>
        <w:tab/>
      </w:r>
      <w:r>
        <w:fldChar w:fldCharType="begin"/>
      </w:r>
      <w:r>
        <w:instrText xml:space="preserve"> PAGEREF _Toc322788126 \h </w:instrText>
      </w:r>
      <w:r>
        <w:fldChar w:fldCharType="separate"/>
      </w:r>
      <w:r>
        <w:t>12</w:t>
      </w:r>
      <w:r>
        <w:fldChar w:fldCharType="end"/>
      </w:r>
    </w:p>
    <w:p w14:paraId="0A8B4074"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5</w:t>
      </w:r>
      <w:r>
        <w:rPr>
          <w:rFonts w:asciiTheme="minorHAnsi" w:eastAsiaTheme="minorEastAsia" w:hAnsiTheme="minorHAnsi" w:cstheme="minorBidi"/>
          <w:bCs w:val="0"/>
          <w:caps w:val="0"/>
          <w:sz w:val="24"/>
          <w:szCs w:val="24"/>
          <w:lang w:eastAsia="ja-JP"/>
        </w:rPr>
        <w:tab/>
      </w:r>
      <w:r>
        <w:t>Use-Case View</w:t>
      </w:r>
      <w:r>
        <w:tab/>
      </w:r>
      <w:r>
        <w:fldChar w:fldCharType="begin"/>
      </w:r>
      <w:r>
        <w:instrText xml:space="preserve"> PAGEREF _Toc322788127 \h </w:instrText>
      </w:r>
      <w:r>
        <w:fldChar w:fldCharType="separate"/>
      </w:r>
      <w:r>
        <w:t>12</w:t>
      </w:r>
      <w:r>
        <w:fldChar w:fldCharType="end"/>
      </w:r>
    </w:p>
    <w:p w14:paraId="1B345638"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5.1</w:t>
      </w:r>
      <w:r>
        <w:rPr>
          <w:rFonts w:asciiTheme="minorHAnsi" w:eastAsiaTheme="minorEastAsia" w:hAnsiTheme="minorHAnsi" w:cstheme="minorBidi"/>
          <w:bCs w:val="0"/>
          <w:sz w:val="24"/>
          <w:szCs w:val="24"/>
          <w:lang w:eastAsia="ja-JP"/>
        </w:rPr>
        <w:tab/>
      </w:r>
      <w:r>
        <w:t>User module</w:t>
      </w:r>
      <w:r>
        <w:tab/>
      </w:r>
      <w:r>
        <w:fldChar w:fldCharType="begin"/>
      </w:r>
      <w:r>
        <w:instrText xml:space="preserve"> PAGEREF _Toc322788128 \h </w:instrText>
      </w:r>
      <w:r>
        <w:fldChar w:fldCharType="separate"/>
      </w:r>
      <w:r>
        <w:t>13</w:t>
      </w:r>
      <w:r>
        <w:fldChar w:fldCharType="end"/>
      </w:r>
    </w:p>
    <w:p w14:paraId="41DC5F09" w14:textId="77777777" w:rsidR="00D124DA" w:rsidRDefault="00D124DA">
      <w:pPr>
        <w:pStyle w:val="TOC3"/>
        <w:rPr>
          <w:rFonts w:asciiTheme="minorHAnsi" w:eastAsiaTheme="minorEastAsia" w:hAnsiTheme="minorHAnsi" w:cstheme="minorBidi"/>
          <w:bCs w:val="0"/>
          <w:sz w:val="24"/>
          <w:szCs w:val="24"/>
          <w:lang w:eastAsia="ja-JP"/>
        </w:rPr>
      </w:pPr>
      <w:r>
        <w:t>5.1.1 Authentication</w:t>
      </w:r>
      <w:r w:rsidRPr="001131BC">
        <w:rPr>
          <w:b/>
          <w:bCs w:val="0"/>
        </w:rPr>
        <w:t xml:space="preserve"> module</w:t>
      </w:r>
      <w:r>
        <w:tab/>
      </w:r>
      <w:r>
        <w:fldChar w:fldCharType="begin"/>
      </w:r>
      <w:r>
        <w:instrText xml:space="preserve"> PAGEREF _Toc322788129 \h </w:instrText>
      </w:r>
      <w:r>
        <w:fldChar w:fldCharType="separate"/>
      </w:r>
      <w:r>
        <w:t>13</w:t>
      </w:r>
      <w:r>
        <w:fldChar w:fldCharType="end"/>
      </w:r>
    </w:p>
    <w:p w14:paraId="3E36BB0E"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5.2</w:t>
      </w:r>
      <w:r>
        <w:rPr>
          <w:rFonts w:asciiTheme="minorHAnsi" w:eastAsiaTheme="minorEastAsia" w:hAnsiTheme="minorHAnsi" w:cstheme="minorBidi"/>
          <w:bCs w:val="0"/>
          <w:sz w:val="24"/>
          <w:szCs w:val="24"/>
          <w:lang w:eastAsia="ja-JP"/>
        </w:rPr>
        <w:tab/>
      </w:r>
      <w:r>
        <w:t>Medicinal plant module</w:t>
      </w:r>
      <w:r>
        <w:tab/>
      </w:r>
      <w:r>
        <w:fldChar w:fldCharType="begin"/>
      </w:r>
      <w:r>
        <w:instrText xml:space="preserve"> PAGEREF _Toc322788130 \h </w:instrText>
      </w:r>
      <w:r>
        <w:fldChar w:fldCharType="separate"/>
      </w:r>
      <w:r>
        <w:t>14</w:t>
      </w:r>
      <w:r>
        <w:fldChar w:fldCharType="end"/>
      </w:r>
    </w:p>
    <w:p w14:paraId="54B2D94F" w14:textId="77777777" w:rsidR="00D124DA" w:rsidRDefault="00D124DA">
      <w:pPr>
        <w:pStyle w:val="TOC3"/>
        <w:rPr>
          <w:rFonts w:asciiTheme="minorHAnsi" w:eastAsiaTheme="minorEastAsia" w:hAnsiTheme="minorHAnsi" w:cstheme="minorBidi"/>
          <w:bCs w:val="0"/>
          <w:sz w:val="24"/>
          <w:szCs w:val="24"/>
          <w:lang w:eastAsia="ja-JP"/>
        </w:rPr>
      </w:pPr>
      <w:r>
        <w:t>5.2.1 Medicinal plant information</w:t>
      </w:r>
      <w:r>
        <w:tab/>
      </w:r>
      <w:r>
        <w:fldChar w:fldCharType="begin"/>
      </w:r>
      <w:r>
        <w:instrText xml:space="preserve"> PAGEREF _Toc322788131 \h </w:instrText>
      </w:r>
      <w:r>
        <w:fldChar w:fldCharType="separate"/>
      </w:r>
      <w:r>
        <w:t>14</w:t>
      </w:r>
      <w:r>
        <w:fldChar w:fldCharType="end"/>
      </w:r>
    </w:p>
    <w:p w14:paraId="6C4781A4" w14:textId="77777777" w:rsidR="00D124DA" w:rsidRDefault="00D124DA">
      <w:pPr>
        <w:pStyle w:val="TOC3"/>
        <w:rPr>
          <w:rFonts w:asciiTheme="minorHAnsi" w:eastAsiaTheme="minorEastAsia" w:hAnsiTheme="minorHAnsi" w:cstheme="minorBidi"/>
          <w:bCs w:val="0"/>
          <w:sz w:val="24"/>
          <w:szCs w:val="24"/>
          <w:lang w:eastAsia="ja-JP"/>
        </w:rPr>
      </w:pPr>
      <w:r>
        <w:t>5.2.2 Medicinal plant content management</w:t>
      </w:r>
      <w:r>
        <w:tab/>
      </w:r>
      <w:r>
        <w:fldChar w:fldCharType="begin"/>
      </w:r>
      <w:r>
        <w:instrText xml:space="preserve"> PAGEREF _Toc322788132 \h </w:instrText>
      </w:r>
      <w:r>
        <w:fldChar w:fldCharType="separate"/>
      </w:r>
      <w:r>
        <w:t>16</w:t>
      </w:r>
      <w:r>
        <w:fldChar w:fldCharType="end"/>
      </w:r>
    </w:p>
    <w:p w14:paraId="0E455788"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5.3</w:t>
      </w:r>
      <w:r>
        <w:rPr>
          <w:rFonts w:asciiTheme="minorHAnsi" w:eastAsiaTheme="minorEastAsia" w:hAnsiTheme="minorHAnsi" w:cstheme="minorBidi"/>
          <w:bCs w:val="0"/>
          <w:sz w:val="24"/>
          <w:szCs w:val="24"/>
          <w:lang w:eastAsia="ja-JP"/>
        </w:rPr>
        <w:tab/>
      </w:r>
      <w:r>
        <w:t>Remedy module</w:t>
      </w:r>
      <w:r>
        <w:tab/>
      </w:r>
      <w:r>
        <w:fldChar w:fldCharType="begin"/>
      </w:r>
      <w:r>
        <w:instrText xml:space="preserve"> PAGEREF _Toc322788133 \h </w:instrText>
      </w:r>
      <w:r>
        <w:fldChar w:fldCharType="separate"/>
      </w:r>
      <w:r>
        <w:t>17</w:t>
      </w:r>
      <w:r>
        <w:fldChar w:fldCharType="end"/>
      </w:r>
    </w:p>
    <w:p w14:paraId="153BC610" w14:textId="77777777" w:rsidR="00D124DA" w:rsidRDefault="00D124DA">
      <w:pPr>
        <w:pStyle w:val="TOC3"/>
        <w:tabs>
          <w:tab w:val="left" w:pos="1140"/>
        </w:tabs>
        <w:rPr>
          <w:rFonts w:asciiTheme="minorHAnsi" w:eastAsiaTheme="minorEastAsia" w:hAnsiTheme="minorHAnsi" w:cstheme="minorBidi"/>
          <w:bCs w:val="0"/>
          <w:sz w:val="24"/>
          <w:szCs w:val="24"/>
          <w:lang w:eastAsia="ja-JP"/>
        </w:rPr>
      </w:pPr>
      <w:r>
        <w:t>5.3.1</w:t>
      </w:r>
      <w:r>
        <w:rPr>
          <w:rFonts w:asciiTheme="minorHAnsi" w:eastAsiaTheme="minorEastAsia" w:hAnsiTheme="minorHAnsi" w:cstheme="minorBidi"/>
          <w:bCs w:val="0"/>
          <w:sz w:val="24"/>
          <w:szCs w:val="24"/>
          <w:lang w:eastAsia="ja-JP"/>
        </w:rPr>
        <w:tab/>
      </w:r>
      <w:r>
        <w:t>Remedy Information</w:t>
      </w:r>
      <w:r>
        <w:tab/>
      </w:r>
      <w:r>
        <w:fldChar w:fldCharType="begin"/>
      </w:r>
      <w:r>
        <w:instrText xml:space="preserve"> PAGEREF _Toc322788134 \h </w:instrText>
      </w:r>
      <w:r>
        <w:fldChar w:fldCharType="separate"/>
      </w:r>
      <w:r>
        <w:t>17</w:t>
      </w:r>
      <w:r>
        <w:fldChar w:fldCharType="end"/>
      </w:r>
    </w:p>
    <w:p w14:paraId="312A1C7F" w14:textId="77777777" w:rsidR="00D124DA" w:rsidRDefault="00D124DA">
      <w:pPr>
        <w:pStyle w:val="TOC3"/>
        <w:rPr>
          <w:rFonts w:asciiTheme="minorHAnsi" w:eastAsiaTheme="minorEastAsia" w:hAnsiTheme="minorHAnsi" w:cstheme="minorBidi"/>
          <w:bCs w:val="0"/>
          <w:sz w:val="24"/>
          <w:szCs w:val="24"/>
          <w:lang w:eastAsia="ja-JP"/>
        </w:rPr>
      </w:pPr>
      <w:r>
        <w:t>5.3.2 Remedy content management</w:t>
      </w:r>
      <w:r>
        <w:tab/>
      </w:r>
      <w:r>
        <w:fldChar w:fldCharType="begin"/>
      </w:r>
      <w:r>
        <w:instrText xml:space="preserve"> PAGEREF _Toc322788135 \h </w:instrText>
      </w:r>
      <w:r>
        <w:fldChar w:fldCharType="separate"/>
      </w:r>
      <w:r>
        <w:t>18</w:t>
      </w:r>
      <w:r>
        <w:fldChar w:fldCharType="end"/>
      </w:r>
    </w:p>
    <w:p w14:paraId="3793EEF5"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5.4</w:t>
      </w:r>
      <w:r>
        <w:rPr>
          <w:rFonts w:asciiTheme="minorHAnsi" w:eastAsiaTheme="minorEastAsia" w:hAnsiTheme="minorHAnsi" w:cstheme="minorBidi"/>
          <w:bCs w:val="0"/>
          <w:sz w:val="24"/>
          <w:szCs w:val="24"/>
          <w:lang w:eastAsia="ja-JP"/>
        </w:rPr>
        <w:tab/>
      </w:r>
      <w:r>
        <w:t>Herbal medicine store module</w:t>
      </w:r>
      <w:r>
        <w:tab/>
      </w:r>
      <w:r>
        <w:fldChar w:fldCharType="begin"/>
      </w:r>
      <w:r>
        <w:instrText xml:space="preserve"> PAGEREF _Toc322788136 \h </w:instrText>
      </w:r>
      <w:r>
        <w:fldChar w:fldCharType="separate"/>
      </w:r>
      <w:r>
        <w:t>19</w:t>
      </w:r>
      <w:r>
        <w:fldChar w:fldCharType="end"/>
      </w:r>
    </w:p>
    <w:p w14:paraId="4142F709" w14:textId="77777777" w:rsidR="00D124DA" w:rsidRDefault="00D124DA">
      <w:pPr>
        <w:pStyle w:val="TOC3"/>
        <w:rPr>
          <w:rFonts w:asciiTheme="minorHAnsi" w:eastAsiaTheme="minorEastAsia" w:hAnsiTheme="minorHAnsi" w:cstheme="minorBidi"/>
          <w:bCs w:val="0"/>
          <w:sz w:val="24"/>
          <w:szCs w:val="24"/>
          <w:lang w:eastAsia="ja-JP"/>
        </w:rPr>
      </w:pPr>
      <w:r>
        <w:t>5.4.1 Herbal medicine store module</w:t>
      </w:r>
      <w:r>
        <w:tab/>
      </w:r>
      <w:r>
        <w:fldChar w:fldCharType="begin"/>
      </w:r>
      <w:r>
        <w:instrText xml:space="preserve"> PAGEREF _Toc322788137 \h </w:instrText>
      </w:r>
      <w:r>
        <w:fldChar w:fldCharType="separate"/>
      </w:r>
      <w:r>
        <w:t>19</w:t>
      </w:r>
      <w:r>
        <w:fldChar w:fldCharType="end"/>
      </w:r>
    </w:p>
    <w:p w14:paraId="410BD96E"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5.5</w:t>
      </w:r>
      <w:r>
        <w:rPr>
          <w:rFonts w:asciiTheme="minorHAnsi" w:eastAsiaTheme="minorEastAsia" w:hAnsiTheme="minorHAnsi" w:cstheme="minorBidi"/>
          <w:bCs w:val="0"/>
          <w:sz w:val="24"/>
          <w:szCs w:val="24"/>
          <w:lang w:eastAsia="ja-JP"/>
        </w:rPr>
        <w:tab/>
      </w:r>
      <w:r>
        <w:t>Member module</w:t>
      </w:r>
      <w:r>
        <w:tab/>
      </w:r>
      <w:r>
        <w:fldChar w:fldCharType="begin"/>
      </w:r>
      <w:r>
        <w:instrText xml:space="preserve"> PAGEREF _Toc322788138 \h </w:instrText>
      </w:r>
      <w:r>
        <w:fldChar w:fldCharType="separate"/>
      </w:r>
      <w:r>
        <w:t>20</w:t>
      </w:r>
      <w:r>
        <w:fldChar w:fldCharType="end"/>
      </w:r>
    </w:p>
    <w:p w14:paraId="7EA11D89" w14:textId="77777777" w:rsidR="00D124DA" w:rsidRDefault="00D124DA">
      <w:pPr>
        <w:pStyle w:val="TOC3"/>
        <w:tabs>
          <w:tab w:val="left" w:pos="1140"/>
        </w:tabs>
        <w:rPr>
          <w:rFonts w:asciiTheme="minorHAnsi" w:eastAsiaTheme="minorEastAsia" w:hAnsiTheme="minorHAnsi" w:cstheme="minorBidi"/>
          <w:bCs w:val="0"/>
          <w:sz w:val="24"/>
          <w:szCs w:val="24"/>
          <w:lang w:eastAsia="ja-JP"/>
        </w:rPr>
      </w:pPr>
      <w:r>
        <w:t>5.5.1</w:t>
      </w:r>
      <w:r>
        <w:rPr>
          <w:rFonts w:asciiTheme="minorHAnsi" w:eastAsiaTheme="minorEastAsia" w:hAnsiTheme="minorHAnsi" w:cstheme="minorBidi"/>
          <w:bCs w:val="0"/>
          <w:sz w:val="24"/>
          <w:szCs w:val="24"/>
          <w:lang w:eastAsia="ja-JP"/>
        </w:rPr>
        <w:tab/>
      </w:r>
      <w:r>
        <w:t>Member profile</w:t>
      </w:r>
      <w:r>
        <w:tab/>
      </w:r>
      <w:r>
        <w:fldChar w:fldCharType="begin"/>
      </w:r>
      <w:r>
        <w:instrText xml:space="preserve"> PAGEREF _Toc322788139 \h </w:instrText>
      </w:r>
      <w:r>
        <w:fldChar w:fldCharType="separate"/>
      </w:r>
      <w:r>
        <w:t>20</w:t>
      </w:r>
      <w:r>
        <w:fldChar w:fldCharType="end"/>
      </w:r>
    </w:p>
    <w:p w14:paraId="05F7030A" w14:textId="77777777" w:rsidR="00D124DA" w:rsidRDefault="00D124DA">
      <w:pPr>
        <w:pStyle w:val="TOC3"/>
        <w:tabs>
          <w:tab w:val="left" w:pos="1140"/>
        </w:tabs>
        <w:rPr>
          <w:rFonts w:asciiTheme="minorHAnsi" w:eastAsiaTheme="minorEastAsia" w:hAnsiTheme="minorHAnsi" w:cstheme="minorBidi"/>
          <w:bCs w:val="0"/>
          <w:sz w:val="24"/>
          <w:szCs w:val="24"/>
          <w:lang w:eastAsia="ja-JP"/>
        </w:rPr>
      </w:pPr>
      <w:r>
        <w:t>5.5.2</w:t>
      </w:r>
      <w:r>
        <w:rPr>
          <w:rFonts w:asciiTheme="minorHAnsi" w:eastAsiaTheme="minorEastAsia" w:hAnsiTheme="minorHAnsi" w:cstheme="minorBidi"/>
          <w:bCs w:val="0"/>
          <w:sz w:val="24"/>
          <w:szCs w:val="24"/>
          <w:lang w:eastAsia="ja-JP"/>
        </w:rPr>
        <w:tab/>
      </w:r>
      <w:r>
        <w:t>Member management</w:t>
      </w:r>
      <w:r>
        <w:tab/>
      </w:r>
      <w:r>
        <w:fldChar w:fldCharType="begin"/>
      </w:r>
      <w:r>
        <w:instrText xml:space="preserve"> PAGEREF _Toc322788140 \h </w:instrText>
      </w:r>
      <w:r>
        <w:fldChar w:fldCharType="separate"/>
      </w:r>
      <w:r>
        <w:t>21</w:t>
      </w:r>
      <w:r>
        <w:fldChar w:fldCharType="end"/>
      </w:r>
    </w:p>
    <w:p w14:paraId="703C4A41"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6</w:t>
      </w:r>
      <w:r>
        <w:rPr>
          <w:rFonts w:asciiTheme="minorHAnsi" w:eastAsiaTheme="minorEastAsia" w:hAnsiTheme="minorHAnsi" w:cstheme="minorBidi"/>
          <w:bCs w:val="0"/>
          <w:caps w:val="0"/>
          <w:sz w:val="24"/>
          <w:szCs w:val="24"/>
          <w:lang w:eastAsia="ja-JP"/>
        </w:rPr>
        <w:tab/>
      </w:r>
      <w:r>
        <w:t>Logical View</w:t>
      </w:r>
      <w:r>
        <w:tab/>
      </w:r>
      <w:r>
        <w:fldChar w:fldCharType="begin"/>
      </w:r>
      <w:r>
        <w:instrText xml:space="preserve"> PAGEREF _Toc322788141 \h </w:instrText>
      </w:r>
      <w:r>
        <w:fldChar w:fldCharType="separate"/>
      </w:r>
      <w:r>
        <w:t>22</w:t>
      </w:r>
      <w:r>
        <w:fldChar w:fldCharType="end"/>
      </w:r>
    </w:p>
    <w:p w14:paraId="53F9A596"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6.1</w:t>
      </w:r>
      <w:r>
        <w:rPr>
          <w:rFonts w:asciiTheme="minorHAnsi" w:eastAsiaTheme="minorEastAsia" w:hAnsiTheme="minorHAnsi" w:cstheme="minorBidi"/>
          <w:bCs w:val="0"/>
          <w:sz w:val="24"/>
          <w:szCs w:val="24"/>
          <w:lang w:eastAsia="ja-JP"/>
        </w:rPr>
        <w:tab/>
      </w:r>
      <w:r>
        <w:t>Overview</w:t>
      </w:r>
      <w:r>
        <w:tab/>
      </w:r>
      <w:r>
        <w:fldChar w:fldCharType="begin"/>
      </w:r>
      <w:r>
        <w:instrText xml:space="preserve"> PAGEREF _Toc322788142 \h </w:instrText>
      </w:r>
      <w:r>
        <w:fldChar w:fldCharType="separate"/>
      </w:r>
      <w:r>
        <w:t>22</w:t>
      </w:r>
      <w:r>
        <w:fldChar w:fldCharType="end"/>
      </w:r>
    </w:p>
    <w:p w14:paraId="2B523CA4" w14:textId="77777777" w:rsidR="00D124DA" w:rsidRDefault="00D124DA">
      <w:pPr>
        <w:pStyle w:val="TOC2"/>
        <w:tabs>
          <w:tab w:val="left" w:pos="515"/>
        </w:tabs>
        <w:rPr>
          <w:rFonts w:asciiTheme="minorHAnsi" w:eastAsiaTheme="minorEastAsia" w:hAnsiTheme="minorHAnsi" w:cstheme="minorBidi"/>
          <w:bCs w:val="0"/>
          <w:sz w:val="24"/>
          <w:szCs w:val="24"/>
          <w:lang w:eastAsia="ja-JP"/>
        </w:rPr>
      </w:pPr>
      <w:r>
        <w:t>6.2</w:t>
      </w:r>
      <w:r>
        <w:rPr>
          <w:rFonts w:asciiTheme="minorHAnsi" w:eastAsiaTheme="minorEastAsia" w:hAnsiTheme="minorHAnsi" w:cstheme="minorBidi"/>
          <w:bCs w:val="0"/>
          <w:sz w:val="24"/>
          <w:szCs w:val="24"/>
          <w:lang w:eastAsia="ja-JP"/>
        </w:rPr>
        <w:tab/>
      </w:r>
      <w:r>
        <w:t>Architecturally Significant Design Packages</w:t>
      </w:r>
      <w:r>
        <w:tab/>
      </w:r>
      <w:r>
        <w:fldChar w:fldCharType="begin"/>
      </w:r>
      <w:r>
        <w:instrText xml:space="preserve"> PAGEREF _Toc322788143 \h </w:instrText>
      </w:r>
      <w:r>
        <w:fldChar w:fldCharType="separate"/>
      </w:r>
      <w:r>
        <w:t>23</w:t>
      </w:r>
      <w:r>
        <w:fldChar w:fldCharType="end"/>
      </w:r>
    </w:p>
    <w:p w14:paraId="0CED2E8E"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lastRenderedPageBreak/>
        <w:t>7</w:t>
      </w:r>
      <w:r>
        <w:rPr>
          <w:rFonts w:asciiTheme="minorHAnsi" w:eastAsiaTheme="minorEastAsia" w:hAnsiTheme="minorHAnsi" w:cstheme="minorBidi"/>
          <w:bCs w:val="0"/>
          <w:caps w:val="0"/>
          <w:sz w:val="24"/>
          <w:szCs w:val="24"/>
          <w:lang w:eastAsia="ja-JP"/>
        </w:rPr>
        <w:tab/>
      </w:r>
      <w:r>
        <w:t>Process View</w:t>
      </w:r>
      <w:r>
        <w:tab/>
      </w:r>
      <w:r>
        <w:fldChar w:fldCharType="begin"/>
      </w:r>
      <w:r>
        <w:instrText xml:space="preserve"> PAGEREF _Toc322788144 \h </w:instrText>
      </w:r>
      <w:r>
        <w:fldChar w:fldCharType="separate"/>
      </w:r>
      <w:r>
        <w:t>26</w:t>
      </w:r>
      <w:r>
        <w:fldChar w:fldCharType="end"/>
      </w:r>
    </w:p>
    <w:p w14:paraId="021FC24D"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8</w:t>
      </w:r>
      <w:r>
        <w:rPr>
          <w:rFonts w:asciiTheme="minorHAnsi" w:eastAsiaTheme="minorEastAsia" w:hAnsiTheme="minorHAnsi" w:cstheme="minorBidi"/>
          <w:bCs w:val="0"/>
          <w:caps w:val="0"/>
          <w:sz w:val="24"/>
          <w:szCs w:val="24"/>
          <w:lang w:eastAsia="ja-JP"/>
        </w:rPr>
        <w:tab/>
      </w:r>
      <w:r>
        <w:t>Deployment view</w:t>
      </w:r>
      <w:r>
        <w:tab/>
      </w:r>
      <w:r>
        <w:fldChar w:fldCharType="begin"/>
      </w:r>
      <w:r>
        <w:instrText xml:space="preserve"> PAGEREF _Toc322788145 \h </w:instrText>
      </w:r>
      <w:r>
        <w:fldChar w:fldCharType="separate"/>
      </w:r>
      <w:r>
        <w:t>27</w:t>
      </w:r>
      <w:r>
        <w:fldChar w:fldCharType="end"/>
      </w:r>
    </w:p>
    <w:p w14:paraId="176DA6BE" w14:textId="77777777" w:rsidR="00D124DA" w:rsidRDefault="00D124DA">
      <w:pPr>
        <w:pStyle w:val="TOC1"/>
        <w:tabs>
          <w:tab w:val="clear" w:pos="360"/>
          <w:tab w:val="left" w:pos="350"/>
        </w:tabs>
        <w:rPr>
          <w:rFonts w:asciiTheme="minorHAnsi" w:eastAsiaTheme="minorEastAsia" w:hAnsiTheme="minorHAnsi" w:cstheme="minorBidi"/>
          <w:bCs w:val="0"/>
          <w:caps w:val="0"/>
          <w:sz w:val="24"/>
          <w:szCs w:val="24"/>
          <w:lang w:eastAsia="ja-JP"/>
        </w:rPr>
      </w:pPr>
      <w:r>
        <w:t>9</w:t>
      </w:r>
      <w:r>
        <w:rPr>
          <w:rFonts w:asciiTheme="minorHAnsi" w:eastAsiaTheme="minorEastAsia" w:hAnsiTheme="minorHAnsi" w:cstheme="minorBidi"/>
          <w:bCs w:val="0"/>
          <w:caps w:val="0"/>
          <w:sz w:val="24"/>
          <w:szCs w:val="24"/>
          <w:lang w:eastAsia="ja-JP"/>
        </w:rPr>
        <w:tab/>
      </w:r>
      <w:r>
        <w:t>Quality</w:t>
      </w:r>
      <w:r>
        <w:tab/>
      </w:r>
      <w:r>
        <w:fldChar w:fldCharType="begin"/>
      </w:r>
      <w:r>
        <w:instrText xml:space="preserve"> PAGEREF _Toc322788146 \h </w:instrText>
      </w:r>
      <w:r>
        <w:fldChar w:fldCharType="separate"/>
      </w:r>
      <w:r>
        <w:t>28</w:t>
      </w:r>
      <w:r>
        <w:fldChar w:fldCharType="end"/>
      </w:r>
    </w:p>
    <w:p w14:paraId="57F1E7F3" w14:textId="77777777" w:rsidR="00150748" w:rsidRDefault="004F78B5" w:rsidP="00C97365">
      <w:pPr>
        <w:rPr>
          <w:lang w:val="en-GB"/>
        </w:rPr>
      </w:pPr>
      <w:r w:rsidRPr="000D2B7B">
        <w:rPr>
          <w:noProof/>
          <w:lang w:val="en-GB"/>
        </w:rPr>
        <w:fldChar w:fldCharType="end"/>
      </w:r>
    </w:p>
    <w:p w14:paraId="765C3628" w14:textId="77777777" w:rsidR="00150748" w:rsidRDefault="00150748" w:rsidP="00C97365">
      <w:pPr>
        <w:rPr>
          <w:lang w:val="en-GB"/>
        </w:rPr>
      </w:pPr>
      <w:r>
        <w:rPr>
          <w:lang w:val="en-GB"/>
        </w:rPr>
        <w:tab/>
      </w:r>
    </w:p>
    <w:p w14:paraId="4A96976A" w14:textId="77777777" w:rsidR="00150748" w:rsidRDefault="00150748" w:rsidP="00C97365">
      <w:pPr>
        <w:rPr>
          <w:lang w:val="en-GB"/>
        </w:rPr>
      </w:pPr>
    </w:p>
    <w:p w14:paraId="0E3B9327" w14:textId="77777777" w:rsidR="00816047" w:rsidRPr="00150748" w:rsidRDefault="00816047" w:rsidP="00C97365">
      <w:pPr>
        <w:rPr>
          <w:lang w:val="en-GB"/>
        </w:rPr>
        <w:sectPr w:rsidR="00816047" w:rsidRPr="00150748" w:rsidSect="00886CBA">
          <w:footerReference w:type="default" r:id="rId10"/>
          <w:footerReference w:type="first" r:id="rId11"/>
          <w:type w:val="nextColumn"/>
          <w:pgSz w:w="11909" w:h="16834" w:code="9"/>
          <w:pgMar w:top="1728" w:right="1800" w:bottom="1728" w:left="1152" w:header="720" w:footer="720" w:gutter="648"/>
          <w:cols w:space="720"/>
          <w:titlePg/>
        </w:sectPr>
      </w:pPr>
    </w:p>
    <w:p w14:paraId="1E890A40" w14:textId="77777777" w:rsidR="00150FB9" w:rsidRPr="00CF2CE2" w:rsidRDefault="00150FB9" w:rsidP="00C97365">
      <w:pPr>
        <w:pStyle w:val="Heading1"/>
      </w:pPr>
      <w:bookmarkStart w:id="9" w:name="_Toc456598586"/>
      <w:bookmarkStart w:id="10" w:name="_Toc504442098"/>
      <w:bookmarkStart w:id="11" w:name="_Toc393923746"/>
      <w:bookmarkStart w:id="12" w:name="_Toc393923752"/>
      <w:bookmarkStart w:id="13" w:name="_Toc322788115"/>
      <w:r w:rsidRPr="00CF2CE2">
        <w:lastRenderedPageBreak/>
        <w:t>Introduction</w:t>
      </w:r>
      <w:bookmarkEnd w:id="9"/>
      <w:bookmarkEnd w:id="10"/>
      <w:bookmarkEnd w:id="11"/>
      <w:bookmarkEnd w:id="13"/>
    </w:p>
    <w:p w14:paraId="0A5AECE1" w14:textId="77777777" w:rsidR="00150FB9" w:rsidRPr="003871F3" w:rsidRDefault="00150FB9" w:rsidP="002D1611">
      <w:pPr>
        <w:pStyle w:val="Heading2"/>
      </w:pPr>
      <w:bookmarkStart w:id="14" w:name="_Toc456598587"/>
      <w:bookmarkStart w:id="15" w:name="_Toc504442099"/>
      <w:bookmarkStart w:id="16" w:name="_Toc393923747"/>
      <w:bookmarkStart w:id="17" w:name="_Toc322788116"/>
      <w:r w:rsidRPr="003871F3">
        <w:t>Purpose</w:t>
      </w:r>
      <w:bookmarkEnd w:id="14"/>
      <w:bookmarkEnd w:id="15"/>
      <w:bookmarkEnd w:id="16"/>
      <w:bookmarkEnd w:id="17"/>
    </w:p>
    <w:p w14:paraId="5D3E2CFB" w14:textId="77777777" w:rsidR="00150FB9" w:rsidRPr="003871F3" w:rsidRDefault="00150FB9" w:rsidP="00C97365">
      <w:bookmarkStart w:id="18" w:name="_Toc456598588"/>
      <w:r w:rsidRPr="003871F3">
        <w:t>This document provides a comprehensive architectural overview of the system, using a number of different architectural views to depict di</w:t>
      </w:r>
      <w:r w:rsidR="007677F1">
        <w:t xml:space="preserve">fferent aspects of the system. It is intended </w:t>
      </w:r>
      <w:r w:rsidRPr="003871F3">
        <w:t>to capture and convey the significant architectural decisions that have been made on the system.</w:t>
      </w:r>
    </w:p>
    <w:p w14:paraId="355090B2" w14:textId="77777777" w:rsidR="00150FB9" w:rsidRPr="00CF2CE2" w:rsidRDefault="00150FB9" w:rsidP="002D1611">
      <w:pPr>
        <w:pStyle w:val="Heading2"/>
      </w:pPr>
      <w:bookmarkStart w:id="19" w:name="_Toc504442100"/>
      <w:bookmarkStart w:id="20" w:name="_Toc393923748"/>
      <w:bookmarkStart w:id="21" w:name="_Toc322788117"/>
      <w:r w:rsidRPr="00CF2CE2">
        <w:t>Scope</w:t>
      </w:r>
      <w:bookmarkEnd w:id="18"/>
      <w:bookmarkEnd w:id="19"/>
      <w:bookmarkEnd w:id="20"/>
      <w:bookmarkEnd w:id="21"/>
    </w:p>
    <w:p w14:paraId="6ECBCBA3" w14:textId="77777777" w:rsidR="00150FB9" w:rsidRPr="003871F3" w:rsidRDefault="00150FB9" w:rsidP="00C97365">
      <w:bookmarkStart w:id="22" w:name="_Toc456598589"/>
      <w:r w:rsidRPr="003871F3">
        <w:t xml:space="preserve">The scope of this document is to depict the architecture of the </w:t>
      </w:r>
      <w:r w:rsidR="001B65EF" w:rsidRPr="003871F3">
        <w:t>Vietnamese</w:t>
      </w:r>
      <w:r w:rsidR="0045705A">
        <w:t xml:space="preserve"> Medicinal Plant</w:t>
      </w:r>
      <w:r w:rsidR="004E3F3F">
        <w:t>s</w:t>
      </w:r>
      <w:r w:rsidR="001B65EF" w:rsidRPr="003871F3">
        <w:t xml:space="preserve"> </w:t>
      </w:r>
      <w:r w:rsidR="004E3F3F">
        <w:t xml:space="preserve">Network </w:t>
      </w:r>
      <w:r w:rsidR="001B65EF" w:rsidRPr="003871F3">
        <w:t>website</w:t>
      </w:r>
      <w:r w:rsidRPr="003871F3">
        <w:t xml:space="preserve"> created by </w:t>
      </w:r>
      <w:r w:rsidR="0045705A">
        <w:t>VMN</w:t>
      </w:r>
      <w:r w:rsidRPr="003871F3">
        <w:t xml:space="preserve"> capstone project team.</w:t>
      </w:r>
    </w:p>
    <w:p w14:paraId="1B50174A" w14:textId="77777777" w:rsidR="00150FB9" w:rsidRPr="00CF2CE2" w:rsidRDefault="00150FB9" w:rsidP="002D1611">
      <w:pPr>
        <w:pStyle w:val="Heading2"/>
      </w:pPr>
      <w:bookmarkStart w:id="23" w:name="_Toc504442101"/>
      <w:bookmarkStart w:id="24" w:name="_Toc393923749"/>
      <w:bookmarkStart w:id="25" w:name="_Toc322788118"/>
      <w:r w:rsidRPr="00CF2CE2">
        <w:t>Definitions, Acronyms and Abbreviations</w:t>
      </w:r>
      <w:bookmarkEnd w:id="22"/>
      <w:bookmarkEnd w:id="23"/>
      <w:bookmarkEnd w:id="24"/>
      <w:bookmarkEnd w:id="25"/>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1"/>
        <w:gridCol w:w="3864"/>
        <w:gridCol w:w="2466"/>
      </w:tblGrid>
      <w:tr w:rsidR="007677F1" w:rsidRPr="003871F3" w14:paraId="2FA6B133" w14:textId="77777777" w:rsidTr="003515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1" w:type="dxa"/>
            <w:shd w:val="clear" w:color="auto" w:fill="92D050"/>
          </w:tcPr>
          <w:p w14:paraId="6A9A3B16" w14:textId="77777777" w:rsidR="00150FB9" w:rsidRPr="007677F1" w:rsidRDefault="00150FB9" w:rsidP="00C97365">
            <w:r w:rsidRPr="007677F1">
              <w:t>Acronym</w:t>
            </w:r>
          </w:p>
        </w:tc>
        <w:tc>
          <w:tcPr>
            <w:tcW w:w="3864" w:type="dxa"/>
            <w:shd w:val="clear" w:color="auto" w:fill="92D050"/>
          </w:tcPr>
          <w:p w14:paraId="39D9A697" w14:textId="77777777" w:rsidR="00150FB9" w:rsidRPr="007677F1" w:rsidRDefault="00150FB9" w:rsidP="00C97365">
            <w:pPr>
              <w:cnfStyle w:val="100000000000" w:firstRow="1" w:lastRow="0" w:firstColumn="0" w:lastColumn="0" w:oddVBand="0" w:evenVBand="0" w:oddHBand="0" w:evenHBand="0" w:firstRowFirstColumn="0" w:firstRowLastColumn="0" w:lastRowFirstColumn="0" w:lastRowLastColumn="0"/>
            </w:pPr>
            <w:r w:rsidRPr="007677F1">
              <w:t>Definition</w:t>
            </w:r>
          </w:p>
        </w:tc>
        <w:tc>
          <w:tcPr>
            <w:tcW w:w="2466" w:type="dxa"/>
            <w:shd w:val="clear" w:color="auto" w:fill="92D050"/>
          </w:tcPr>
          <w:p w14:paraId="6DD8C266" w14:textId="77777777" w:rsidR="00150FB9" w:rsidRPr="007677F1" w:rsidRDefault="00150FB9" w:rsidP="00C97365">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14:paraId="2277260F"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28E8CBF8" w14:textId="77777777" w:rsidR="00150FB9" w:rsidRPr="003871F3" w:rsidRDefault="0045705A" w:rsidP="00C97365">
            <w:r>
              <w:t>VMN</w:t>
            </w:r>
          </w:p>
        </w:tc>
        <w:tc>
          <w:tcPr>
            <w:tcW w:w="3864" w:type="dxa"/>
            <w:tcBorders>
              <w:top w:val="none" w:sz="0" w:space="0" w:color="auto"/>
              <w:bottom w:val="none" w:sz="0" w:space="0" w:color="auto"/>
            </w:tcBorders>
          </w:tcPr>
          <w:p w14:paraId="05E5A5CA"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Vietnamese</w:t>
            </w:r>
            <w:r w:rsidR="00161DEF">
              <w:t xml:space="preserve"> Medicinal</w:t>
            </w:r>
            <w:r w:rsidR="004E3F3F">
              <w:t xml:space="preserve"> Plants</w:t>
            </w:r>
            <w:r w:rsidR="00161DEF">
              <w:t xml:space="preserve"> Network</w:t>
            </w:r>
          </w:p>
        </w:tc>
        <w:tc>
          <w:tcPr>
            <w:tcW w:w="2466" w:type="dxa"/>
            <w:tcBorders>
              <w:top w:val="none" w:sz="0" w:space="0" w:color="auto"/>
              <w:bottom w:val="none" w:sz="0" w:space="0" w:color="auto"/>
            </w:tcBorders>
          </w:tcPr>
          <w:p w14:paraId="5615EECE"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150FB9" w:rsidRPr="003871F3" w14:paraId="21484581" w14:textId="77777777" w:rsidTr="0035150C">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tcPr>
          <w:p w14:paraId="4FFBE364" w14:textId="77777777" w:rsidR="00150FB9" w:rsidRPr="003871F3" w:rsidRDefault="00150FB9" w:rsidP="00C97365">
            <w:r w:rsidRPr="003871F3">
              <w:t>MVC</w:t>
            </w:r>
          </w:p>
        </w:tc>
        <w:tc>
          <w:tcPr>
            <w:tcW w:w="3864" w:type="dxa"/>
          </w:tcPr>
          <w:p w14:paraId="0D4F5A48"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r w:rsidRPr="003871F3">
              <w:t>Model view control</w:t>
            </w:r>
          </w:p>
        </w:tc>
        <w:tc>
          <w:tcPr>
            <w:tcW w:w="2466" w:type="dxa"/>
          </w:tcPr>
          <w:p w14:paraId="384745A9"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p>
        </w:tc>
      </w:tr>
      <w:tr w:rsidR="00150FB9" w:rsidRPr="003871F3" w14:paraId="65D09C3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bottom w:val="none" w:sz="0" w:space="0" w:color="auto"/>
              <w:right w:val="none" w:sz="0" w:space="0" w:color="auto"/>
            </w:tcBorders>
          </w:tcPr>
          <w:p w14:paraId="6C9F28EC" w14:textId="77777777" w:rsidR="00150FB9" w:rsidRPr="003871F3" w:rsidRDefault="00150FB9" w:rsidP="00C97365">
            <w:r w:rsidRPr="003871F3">
              <w:t>IDE</w:t>
            </w:r>
          </w:p>
        </w:tc>
        <w:tc>
          <w:tcPr>
            <w:tcW w:w="3864" w:type="dxa"/>
            <w:tcBorders>
              <w:top w:val="none" w:sz="0" w:space="0" w:color="auto"/>
              <w:bottom w:val="none" w:sz="0" w:space="0" w:color="auto"/>
            </w:tcBorders>
          </w:tcPr>
          <w:p w14:paraId="30F1D561"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 xml:space="preserve">Integrated development environment </w:t>
            </w:r>
          </w:p>
        </w:tc>
        <w:tc>
          <w:tcPr>
            <w:tcW w:w="2466" w:type="dxa"/>
            <w:tcBorders>
              <w:top w:val="none" w:sz="0" w:space="0" w:color="auto"/>
              <w:bottom w:val="none" w:sz="0" w:space="0" w:color="auto"/>
            </w:tcBorders>
          </w:tcPr>
          <w:p w14:paraId="4893B697"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150FB9" w:rsidRPr="003871F3" w14:paraId="03D82071"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0F05D043" w14:textId="77777777" w:rsidR="00150FB9" w:rsidRPr="003871F3" w:rsidRDefault="00150FB9" w:rsidP="00C97365">
            <w:r w:rsidRPr="003871F3">
              <w:t>Q&amp;A</w:t>
            </w:r>
          </w:p>
        </w:tc>
        <w:tc>
          <w:tcPr>
            <w:tcW w:w="3864" w:type="dxa"/>
          </w:tcPr>
          <w:p w14:paraId="6D134B7E"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r w:rsidRPr="003871F3">
              <w:t>Question and answer</w:t>
            </w:r>
          </w:p>
        </w:tc>
        <w:tc>
          <w:tcPr>
            <w:tcW w:w="2466" w:type="dxa"/>
          </w:tcPr>
          <w:p w14:paraId="1844009C" w14:textId="77777777" w:rsidR="00150FB9" w:rsidRPr="003871F3" w:rsidRDefault="00150FB9" w:rsidP="00C97365">
            <w:pPr>
              <w:cnfStyle w:val="000000000000" w:firstRow="0" w:lastRow="0" w:firstColumn="0" w:lastColumn="0" w:oddVBand="0" w:evenVBand="0" w:oddHBand="0" w:evenHBand="0" w:firstRowFirstColumn="0" w:firstRowLastColumn="0" w:lastRowFirstColumn="0" w:lastRowLastColumn="0"/>
            </w:pPr>
          </w:p>
        </w:tc>
      </w:tr>
      <w:tr w:rsidR="00150FB9" w:rsidRPr="003871F3" w14:paraId="1AA2043D"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15613245" w14:textId="77777777" w:rsidR="00150FB9" w:rsidRPr="003871F3" w:rsidRDefault="00150FB9" w:rsidP="00C97365">
            <w:r w:rsidRPr="003871F3">
              <w:t>GUI</w:t>
            </w:r>
          </w:p>
        </w:tc>
        <w:tc>
          <w:tcPr>
            <w:tcW w:w="3864" w:type="dxa"/>
          </w:tcPr>
          <w:p w14:paraId="4CD242C7"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r w:rsidRPr="003871F3">
              <w:t>Graphic user interface</w:t>
            </w:r>
          </w:p>
        </w:tc>
        <w:tc>
          <w:tcPr>
            <w:tcW w:w="2466" w:type="dxa"/>
          </w:tcPr>
          <w:p w14:paraId="3958B199" w14:textId="77777777" w:rsidR="00150FB9" w:rsidRPr="003871F3" w:rsidRDefault="00150FB9" w:rsidP="00C97365">
            <w:pPr>
              <w:cnfStyle w:val="000000100000" w:firstRow="0" w:lastRow="0" w:firstColumn="0" w:lastColumn="0" w:oddVBand="0" w:evenVBand="0" w:oddHBand="1" w:evenHBand="0" w:firstRowFirstColumn="0" w:firstRowLastColumn="0" w:lastRowFirstColumn="0" w:lastRowLastColumn="0"/>
            </w:pPr>
          </w:p>
        </w:tc>
      </w:tr>
      <w:tr w:rsidR="0035150C" w:rsidRPr="003871F3" w14:paraId="0E5ED805"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4387B933" w14:textId="77777777" w:rsidR="0035150C" w:rsidRDefault="0035150C" w:rsidP="00C97365">
            <w:r>
              <w:t>Guest</w:t>
            </w:r>
          </w:p>
        </w:tc>
        <w:tc>
          <w:tcPr>
            <w:tcW w:w="3864" w:type="dxa"/>
          </w:tcPr>
          <w:p w14:paraId="48D8A56E"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r>
              <w:t>A person who does not have account</w:t>
            </w:r>
          </w:p>
        </w:tc>
        <w:tc>
          <w:tcPr>
            <w:tcW w:w="2466" w:type="dxa"/>
          </w:tcPr>
          <w:p w14:paraId="3A4F46E0"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p>
        </w:tc>
      </w:tr>
      <w:tr w:rsidR="0035150C" w:rsidRPr="003871F3" w14:paraId="057B4FB3"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6791E6B8" w14:textId="77777777" w:rsidR="0035150C" w:rsidRDefault="0035150C" w:rsidP="00C97365">
            <w:r>
              <w:t>Member</w:t>
            </w:r>
          </w:p>
        </w:tc>
        <w:tc>
          <w:tcPr>
            <w:tcW w:w="3864" w:type="dxa"/>
          </w:tcPr>
          <w:p w14:paraId="634D15CE"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r>
              <w:t>Who has account and can contribute information to system</w:t>
            </w:r>
          </w:p>
        </w:tc>
        <w:tc>
          <w:tcPr>
            <w:tcW w:w="2466" w:type="dxa"/>
          </w:tcPr>
          <w:p w14:paraId="1F4A6E6F" w14:textId="77777777" w:rsidR="0035150C" w:rsidRDefault="002C08DB" w:rsidP="00C97365">
            <w:pPr>
              <w:cnfStyle w:val="000000100000" w:firstRow="0" w:lastRow="0" w:firstColumn="0" w:lastColumn="0" w:oddVBand="0" w:evenVBand="0" w:oddHBand="1" w:evenHBand="0" w:firstRowFirstColumn="0" w:firstRowLastColumn="0" w:lastRowFirstColumn="0" w:lastRowLastColumn="0"/>
            </w:pPr>
            <w:r>
              <w:t>Include Common member and Mod</w:t>
            </w:r>
          </w:p>
        </w:tc>
      </w:tr>
      <w:tr w:rsidR="0035150C" w:rsidRPr="003871F3" w14:paraId="26486B40" w14:textId="77777777" w:rsidTr="0035150C">
        <w:tc>
          <w:tcPr>
            <w:cnfStyle w:val="001000000000" w:firstRow="0" w:lastRow="0" w:firstColumn="1" w:lastColumn="0" w:oddVBand="0" w:evenVBand="0" w:oddHBand="0" w:evenHBand="0" w:firstRowFirstColumn="0" w:firstRowLastColumn="0" w:lastRowFirstColumn="0" w:lastRowLastColumn="0"/>
            <w:tcW w:w="1921" w:type="dxa"/>
          </w:tcPr>
          <w:p w14:paraId="66AD426B" w14:textId="77777777" w:rsidR="0035150C" w:rsidRDefault="0035150C" w:rsidP="00C97365">
            <w:r>
              <w:t>Mod</w:t>
            </w:r>
          </w:p>
        </w:tc>
        <w:tc>
          <w:tcPr>
            <w:tcW w:w="3864" w:type="dxa"/>
          </w:tcPr>
          <w:p w14:paraId="1FD9EC26"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r>
              <w:t>Content manager.</w:t>
            </w:r>
          </w:p>
        </w:tc>
        <w:tc>
          <w:tcPr>
            <w:tcW w:w="2466" w:type="dxa"/>
          </w:tcPr>
          <w:p w14:paraId="06452927" w14:textId="77777777" w:rsidR="0035150C" w:rsidRDefault="0035150C" w:rsidP="00C97365">
            <w:pPr>
              <w:cnfStyle w:val="000000000000" w:firstRow="0" w:lastRow="0" w:firstColumn="0" w:lastColumn="0" w:oddVBand="0" w:evenVBand="0" w:oddHBand="0" w:evenHBand="0" w:firstRowFirstColumn="0" w:firstRowLastColumn="0" w:lastRowFirstColumn="0" w:lastRowLastColumn="0"/>
            </w:pPr>
          </w:p>
        </w:tc>
      </w:tr>
      <w:tr w:rsidR="0035150C" w:rsidRPr="003871F3" w14:paraId="08AE15D7" w14:textId="77777777" w:rsidTr="003515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434744ED" w14:textId="77777777" w:rsidR="0035150C" w:rsidRDefault="0035150C" w:rsidP="00C97365">
            <w:r>
              <w:t>Admin</w:t>
            </w:r>
          </w:p>
        </w:tc>
        <w:tc>
          <w:tcPr>
            <w:tcW w:w="3864" w:type="dxa"/>
          </w:tcPr>
          <w:p w14:paraId="202C074D"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r>
              <w:t>System manager</w:t>
            </w:r>
          </w:p>
        </w:tc>
        <w:tc>
          <w:tcPr>
            <w:tcW w:w="2466" w:type="dxa"/>
          </w:tcPr>
          <w:p w14:paraId="5420C839" w14:textId="77777777" w:rsidR="0035150C" w:rsidRDefault="0035150C" w:rsidP="00C97365">
            <w:pPr>
              <w:cnfStyle w:val="000000100000" w:firstRow="0" w:lastRow="0" w:firstColumn="0" w:lastColumn="0" w:oddVBand="0" w:evenVBand="0" w:oddHBand="1" w:evenHBand="0" w:firstRowFirstColumn="0" w:firstRowLastColumn="0" w:lastRowFirstColumn="0" w:lastRowLastColumn="0"/>
            </w:pPr>
          </w:p>
        </w:tc>
      </w:tr>
    </w:tbl>
    <w:p w14:paraId="1988987F" w14:textId="77777777" w:rsidR="00150FB9" w:rsidRPr="003871F3" w:rsidRDefault="007677F1" w:rsidP="00C97365">
      <w:r>
        <w:t xml:space="preserve">   </w:t>
      </w:r>
      <w:r w:rsidR="00150FB9" w:rsidRPr="003871F3">
        <w:t>Table 2: Definitions</w:t>
      </w:r>
    </w:p>
    <w:p w14:paraId="284F0D3D" w14:textId="77777777" w:rsidR="00150FB9" w:rsidRPr="00CF2CE2" w:rsidRDefault="00150FB9" w:rsidP="002D1611">
      <w:pPr>
        <w:pStyle w:val="Heading2"/>
      </w:pPr>
      <w:bookmarkStart w:id="26" w:name="_Toc456598590"/>
      <w:bookmarkStart w:id="27" w:name="_Toc504442102"/>
      <w:bookmarkStart w:id="28" w:name="_Toc393923750"/>
      <w:bookmarkStart w:id="29" w:name="_Toc322788119"/>
      <w:r w:rsidRPr="00CF2CE2">
        <w:t>References</w:t>
      </w:r>
      <w:bookmarkEnd w:id="26"/>
      <w:bookmarkEnd w:id="27"/>
      <w:bookmarkEnd w:id="28"/>
      <w:bookmarkEnd w:id="29"/>
    </w:p>
    <w:p w14:paraId="7BBBB379" w14:textId="77777777" w:rsidR="00150FB9" w:rsidRPr="00CF2CE2" w:rsidRDefault="0045705A" w:rsidP="00A22754">
      <w:pPr>
        <w:pStyle w:val="ListParagraph"/>
        <w:numPr>
          <w:ilvl w:val="0"/>
          <w:numId w:val="7"/>
        </w:numPr>
      </w:pPr>
      <w:r>
        <w:t>VMN</w:t>
      </w:r>
      <w:r w:rsidR="00150FB9" w:rsidRPr="00CF2CE2">
        <w:t>_ Software Requirements Specification_v1.0_EN.docx</w:t>
      </w:r>
    </w:p>
    <w:p w14:paraId="6AE132BF" w14:textId="77777777" w:rsidR="00150FB9" w:rsidRPr="00CF2CE2" w:rsidRDefault="0045705A" w:rsidP="00A22754">
      <w:pPr>
        <w:pStyle w:val="ListParagraph"/>
        <w:numPr>
          <w:ilvl w:val="0"/>
          <w:numId w:val="7"/>
        </w:numPr>
      </w:pPr>
      <w:r>
        <w:lastRenderedPageBreak/>
        <w:t>VMN</w:t>
      </w:r>
      <w:r w:rsidR="00150FB9" w:rsidRPr="00CF2CE2">
        <w:t xml:space="preserve"> _Data Design_v1.0_EN.docx</w:t>
      </w:r>
    </w:p>
    <w:p w14:paraId="5C64CB16" w14:textId="77777777" w:rsidR="00150FB9" w:rsidRPr="00CF2CE2" w:rsidRDefault="00150FB9" w:rsidP="00A22754">
      <w:pPr>
        <w:pStyle w:val="ListParagraph"/>
        <w:numPr>
          <w:ilvl w:val="0"/>
          <w:numId w:val="7"/>
        </w:numPr>
      </w:pPr>
      <w:r w:rsidRPr="00CF2CE2">
        <w:t>Sample Design at Introduction to software engineering (I2SE) course in cms.fpt.edu.vn</w:t>
      </w:r>
    </w:p>
    <w:p w14:paraId="21CFF505" w14:textId="77777777" w:rsidR="00150FB9" w:rsidRPr="00CF2CE2" w:rsidRDefault="00150FB9" w:rsidP="00A22754">
      <w:pPr>
        <w:pStyle w:val="ListParagraph"/>
        <w:numPr>
          <w:ilvl w:val="0"/>
          <w:numId w:val="7"/>
        </w:numPr>
      </w:pPr>
      <w:r w:rsidRPr="00CF2CE2">
        <w:t>Software Architecture Design Illuminated Book</w:t>
      </w:r>
    </w:p>
    <w:p w14:paraId="41F7751E" w14:textId="77777777" w:rsidR="00150FB9" w:rsidRPr="00CF2CE2" w:rsidRDefault="009A0EE7" w:rsidP="00A22754">
      <w:pPr>
        <w:pStyle w:val="ListParagraph"/>
        <w:numPr>
          <w:ilvl w:val="0"/>
          <w:numId w:val="7"/>
        </w:numPr>
        <w:rPr>
          <w:rStyle w:val="Hyperlink"/>
          <w:sz w:val="24"/>
          <w:szCs w:val="24"/>
        </w:rPr>
      </w:pPr>
      <w:hyperlink r:id="rId12" w:history="1">
        <w:r w:rsidR="00150FB9" w:rsidRPr="00CF2CE2">
          <w:rPr>
            <w:rStyle w:val="Hyperlink"/>
            <w:sz w:val="24"/>
            <w:szCs w:val="24"/>
          </w:rPr>
          <w:t>http://en.wikipedia.org/wiki/Model-view-controller</w:t>
        </w:r>
      </w:hyperlink>
    </w:p>
    <w:p w14:paraId="4D54D17F" w14:textId="77777777" w:rsidR="00150FB9" w:rsidRPr="00CF2CE2" w:rsidRDefault="00150FB9" w:rsidP="002D1611">
      <w:pPr>
        <w:pStyle w:val="Heading2"/>
      </w:pPr>
      <w:bookmarkStart w:id="30" w:name="_Toc456598591"/>
      <w:bookmarkStart w:id="31" w:name="_Toc504442103"/>
      <w:bookmarkStart w:id="32" w:name="_Toc393923751"/>
      <w:bookmarkStart w:id="33" w:name="_Toc322788120"/>
      <w:r w:rsidRPr="00CF2CE2">
        <w:t>Overview</w:t>
      </w:r>
      <w:bookmarkEnd w:id="30"/>
      <w:bookmarkEnd w:id="31"/>
      <w:bookmarkEnd w:id="32"/>
      <w:bookmarkEnd w:id="33"/>
    </w:p>
    <w:p w14:paraId="49F5C78F" w14:textId="77777777" w:rsidR="00150FB9" w:rsidRPr="00CF2CE2" w:rsidRDefault="00150FB9" w:rsidP="00C97365">
      <w:r w:rsidRPr="00CF2CE2">
        <w:t>The Software Architecture Document contains the following subsections:</w:t>
      </w:r>
    </w:p>
    <w:p w14:paraId="74F58B4B" w14:textId="77777777" w:rsidR="00150FB9" w:rsidRPr="00CF2CE2" w:rsidRDefault="00150FB9" w:rsidP="00C97365">
      <w:pPr>
        <w:pStyle w:val="ListParagraph"/>
        <w:numPr>
          <w:ilvl w:val="0"/>
          <w:numId w:val="3"/>
        </w:numPr>
      </w:pPr>
      <w:r w:rsidRPr="00CF2CE2">
        <w:t>Section 1: Provide an overview of entire Software Architecture Document.</w:t>
      </w:r>
    </w:p>
    <w:p w14:paraId="0AEDADFE" w14:textId="77777777" w:rsidR="00150FB9" w:rsidRPr="00CF2CE2" w:rsidRDefault="00150FB9" w:rsidP="00C97365">
      <w:pPr>
        <w:pStyle w:val="ListParagraph"/>
        <w:numPr>
          <w:ilvl w:val="0"/>
          <w:numId w:val="3"/>
        </w:numPr>
      </w:pPr>
      <w:r w:rsidRPr="00CF2CE2">
        <w:t>Section 2: Choice of Architecture Design</w:t>
      </w:r>
    </w:p>
    <w:p w14:paraId="5B38928F" w14:textId="77777777" w:rsidR="00150FB9" w:rsidRPr="00CF2CE2" w:rsidRDefault="00150FB9" w:rsidP="00C97365">
      <w:pPr>
        <w:pStyle w:val="ListParagraph"/>
        <w:numPr>
          <w:ilvl w:val="0"/>
          <w:numId w:val="3"/>
        </w:numPr>
      </w:pPr>
      <w:r w:rsidRPr="00CF2CE2">
        <w:t>Section 3: Architectural Representation</w:t>
      </w:r>
    </w:p>
    <w:p w14:paraId="245B5503" w14:textId="77777777" w:rsidR="00150FB9" w:rsidRPr="00CF2CE2" w:rsidRDefault="00150FB9" w:rsidP="00C97365">
      <w:pPr>
        <w:pStyle w:val="ListParagraph"/>
        <w:numPr>
          <w:ilvl w:val="0"/>
          <w:numId w:val="3"/>
        </w:numPr>
      </w:pPr>
      <w:r w:rsidRPr="00CF2CE2">
        <w:t>Section 4: Architectural Goals and Constraints</w:t>
      </w:r>
    </w:p>
    <w:p w14:paraId="5ED91E7E" w14:textId="77777777" w:rsidR="00150FB9" w:rsidRPr="00CF2CE2" w:rsidRDefault="00150FB9" w:rsidP="00C97365">
      <w:pPr>
        <w:pStyle w:val="ListParagraph"/>
        <w:numPr>
          <w:ilvl w:val="0"/>
          <w:numId w:val="3"/>
        </w:numPr>
      </w:pPr>
      <w:r w:rsidRPr="00CF2CE2">
        <w:t>Section 5: Use-Case view</w:t>
      </w:r>
    </w:p>
    <w:p w14:paraId="4A73AFC6" w14:textId="77777777" w:rsidR="00150FB9" w:rsidRPr="00CF2CE2" w:rsidRDefault="00150FB9" w:rsidP="00C97365">
      <w:pPr>
        <w:pStyle w:val="ListParagraph"/>
        <w:numPr>
          <w:ilvl w:val="0"/>
          <w:numId w:val="3"/>
        </w:numPr>
      </w:pPr>
      <w:r w:rsidRPr="00CF2CE2">
        <w:t>Section 6: Logical View</w:t>
      </w:r>
    </w:p>
    <w:p w14:paraId="532B1D43" w14:textId="77777777" w:rsidR="00150FB9" w:rsidRPr="00CF2CE2" w:rsidRDefault="00150FB9" w:rsidP="00C97365">
      <w:pPr>
        <w:pStyle w:val="ListParagraph"/>
        <w:numPr>
          <w:ilvl w:val="0"/>
          <w:numId w:val="3"/>
        </w:numPr>
      </w:pPr>
      <w:r w:rsidRPr="00CF2CE2">
        <w:t>Section 7: Process View</w:t>
      </w:r>
    </w:p>
    <w:p w14:paraId="380E877B" w14:textId="77777777" w:rsidR="00150FB9" w:rsidRPr="00CF2CE2" w:rsidRDefault="00150FB9" w:rsidP="00C97365">
      <w:pPr>
        <w:pStyle w:val="ListParagraph"/>
        <w:numPr>
          <w:ilvl w:val="0"/>
          <w:numId w:val="3"/>
        </w:numPr>
      </w:pPr>
      <w:r w:rsidRPr="00CF2CE2">
        <w:t>Section 8: Deployment view.</w:t>
      </w:r>
    </w:p>
    <w:p w14:paraId="207041FE" w14:textId="77777777" w:rsidR="00150FB9" w:rsidRPr="00CF2CE2" w:rsidRDefault="00150FB9" w:rsidP="00C97365">
      <w:pPr>
        <w:pStyle w:val="ListParagraph"/>
        <w:numPr>
          <w:ilvl w:val="0"/>
          <w:numId w:val="3"/>
        </w:numPr>
      </w:pPr>
      <w:r w:rsidRPr="00CF2CE2">
        <w:t>Section 9: Quality.</w:t>
      </w:r>
    </w:p>
    <w:p w14:paraId="0DA06B9E" w14:textId="77777777" w:rsidR="00150FB9" w:rsidRPr="00CF2CE2" w:rsidRDefault="00150FB9" w:rsidP="00C97365">
      <w:pPr>
        <w:pStyle w:val="Heading1"/>
      </w:pPr>
      <w:bookmarkStart w:id="34" w:name="_Toc322788121"/>
      <w:r w:rsidRPr="00CF2CE2">
        <w:t>Choice of Architecture design</w:t>
      </w:r>
      <w:bookmarkEnd w:id="12"/>
      <w:bookmarkEnd w:id="34"/>
    </w:p>
    <w:p w14:paraId="5E4D44AB" w14:textId="77777777" w:rsidR="00150FB9" w:rsidRPr="00CF2CE2" w:rsidRDefault="00150FB9" w:rsidP="002D1611">
      <w:pPr>
        <w:pStyle w:val="Heading2"/>
      </w:pPr>
      <w:bookmarkStart w:id="35" w:name="_Toc393923753"/>
      <w:bookmarkStart w:id="36" w:name="_Toc322788122"/>
      <w:r w:rsidRPr="00CF2CE2">
        <w:t>MVC Model</w:t>
      </w:r>
      <w:bookmarkEnd w:id="35"/>
      <w:bookmarkEnd w:id="36"/>
    </w:p>
    <w:p w14:paraId="55503DC5" w14:textId="4629282A" w:rsidR="00150FB9" w:rsidRPr="00CF2CE2" w:rsidRDefault="00E80EAC" w:rsidP="00C97365">
      <w:r>
        <w:t>The purpose of</w:t>
      </w:r>
      <w:r w:rsidR="00150FB9" w:rsidRPr="00CF2CE2">
        <w:t xml:space="preserve"> </w:t>
      </w:r>
      <w:r w:rsidR="0045705A">
        <w:t>VMN</w:t>
      </w:r>
      <w:r w:rsidR="00150FB9" w:rsidRPr="00CF2CE2">
        <w:t xml:space="preserve"> is developing </w:t>
      </w:r>
      <w:r w:rsidRPr="00CF2CE2">
        <w:t>a</w:t>
      </w:r>
      <w:r w:rsidR="00150FB9" w:rsidRPr="00CF2CE2">
        <w:t xml:space="preserve"> </w:t>
      </w:r>
      <w:r w:rsidR="0045705A">
        <w:t xml:space="preserve">website </w:t>
      </w:r>
      <w:r w:rsidR="00150FB9" w:rsidRPr="00CF2CE2">
        <w:t xml:space="preserve">that </w:t>
      </w:r>
      <w:r w:rsidR="0045705A">
        <w:t>allow</w:t>
      </w:r>
      <w:r w:rsidR="00150FB9" w:rsidRPr="00CF2CE2">
        <w:t xml:space="preserve"> users about </w:t>
      </w:r>
      <w:r w:rsidR="0045705A">
        <w:t>search and share information about Vietnamese medicine</w:t>
      </w:r>
      <w:r w:rsidR="00122495">
        <w:t xml:space="preserve">. </w:t>
      </w:r>
      <w:r w:rsidR="00150FB9" w:rsidRPr="00CF2CE2">
        <w:t xml:space="preserve">The system of </w:t>
      </w:r>
      <w:r w:rsidR="0045705A">
        <w:t>VMN</w:t>
      </w:r>
      <w:r w:rsidR="00150FB9" w:rsidRPr="00CF2CE2">
        <w:t xml:space="preserve"> is structured based on MVC combined with layered architecture and </w:t>
      </w:r>
      <w:r w:rsidR="0045705A">
        <w:t>Laravel</w:t>
      </w:r>
      <w:r w:rsidR="00150FB9" w:rsidRPr="00CF2CE2">
        <w:t xml:space="preserve"> framework</w:t>
      </w:r>
      <w:r w:rsidR="00122495">
        <w:t>.</w:t>
      </w:r>
    </w:p>
    <w:p w14:paraId="025E8CC1" w14:textId="77777777" w:rsidR="00150FB9" w:rsidRPr="001B65EF" w:rsidRDefault="00150FB9" w:rsidP="00A22754">
      <w:pPr>
        <w:pStyle w:val="Heading3"/>
        <w:numPr>
          <w:ilvl w:val="2"/>
          <w:numId w:val="15"/>
        </w:numPr>
        <w:rPr>
          <w:rStyle w:val="Strong"/>
        </w:rPr>
      </w:pPr>
      <w:bookmarkStart w:id="37" w:name="_Toc322788123"/>
      <w:r w:rsidRPr="001B65EF">
        <w:rPr>
          <w:rStyle w:val="Strong"/>
        </w:rPr>
        <w:t>MVC Model overview</w:t>
      </w:r>
      <w:bookmarkEnd w:id="37"/>
    </w:p>
    <w:p w14:paraId="004A87F5" w14:textId="77777777" w:rsidR="00150FB9" w:rsidRPr="00CF2CE2" w:rsidRDefault="00150FB9" w:rsidP="00C97365">
      <w:r w:rsidRPr="00CF2CE2">
        <w:t xml:space="preserve">MVC is a software architecture </w:t>
      </w:r>
      <w:r w:rsidR="00E80EAC" w:rsidRPr="00CF2CE2">
        <w:t>pattern that</w:t>
      </w:r>
      <w:r w:rsidRPr="00CF2CE2">
        <w:t xml:space="preserve"> separates the representation of information from user’s interaction with it. 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464E6C31" w14:textId="3769B99A" w:rsidR="00150FB9" w:rsidRPr="00CF2CE2" w:rsidRDefault="00150FB9" w:rsidP="00C97365">
      <w:r w:rsidRPr="00CF2CE2">
        <w:t xml:space="preserve">The Model-View-Controller (MVC) design pattern assigns objects in an application one of three roles: model, view, or controller. The pattern defines not only the roles objects play in the </w:t>
      </w:r>
      <w:r w:rsidR="00122495" w:rsidRPr="00CF2CE2">
        <w:t>application;</w:t>
      </w:r>
      <w:r w:rsidRPr="00CF2CE2">
        <w:t xml:space="preserve"> it defines the way objects communicate with each other. Each of the three </w:t>
      </w:r>
      <w:r w:rsidRPr="00CF2CE2">
        <w:lastRenderedPageBreak/>
        <w:t>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9996864" w14:textId="77777777" w:rsidR="00150FB9" w:rsidRPr="00CF2CE2" w:rsidRDefault="00A041D5" w:rsidP="00C97365">
      <w:r>
        <w:t xml:space="preserve">        </w:t>
      </w:r>
      <w:r w:rsidR="00150FB9" w:rsidRPr="00CF2CE2">
        <w:rPr>
          <w:noProof/>
        </w:rPr>
        <w:drawing>
          <wp:inline distT="0" distB="0" distL="0" distR="0" wp14:anchorId="72122A17" wp14:editId="3DE5A6FF">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1D4690AF" w14:textId="77777777" w:rsidR="00150FB9" w:rsidRPr="003871F3" w:rsidRDefault="00A041D5" w:rsidP="00C97365">
      <w:r>
        <w:tab/>
      </w:r>
      <w:r>
        <w:tab/>
      </w:r>
      <w:r>
        <w:tab/>
      </w:r>
      <w:r w:rsidR="00150FB9" w:rsidRPr="003871F3">
        <w:t>Figure 1: MVC Model</w:t>
      </w:r>
    </w:p>
    <w:p w14:paraId="37294093" w14:textId="77777777" w:rsidR="00150FB9" w:rsidRPr="00CF2CE2" w:rsidRDefault="00150FB9" w:rsidP="00C97365">
      <w:pPr>
        <w:rPr>
          <w:shd w:val="clear" w:color="auto" w:fill="FFFFFF"/>
        </w:rPr>
      </w:pPr>
      <w:r w:rsidRPr="00CF2CE2">
        <w:rPr>
          <w:shd w:val="clear" w:color="auto" w:fill="FFFFFF"/>
        </w:rPr>
        <w:t>In addition to dividing the application into three kinds of components, the MVC design defines the interactions between them:</w:t>
      </w:r>
    </w:p>
    <w:p w14:paraId="449F0751" w14:textId="77777777" w:rsidR="00150FB9" w:rsidRPr="00CF2CE2" w:rsidRDefault="00150FB9" w:rsidP="00A22754">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(e.g., by scrolling through a document). It can also send commands to the model to update the model's state (e.g., editing a document).</w:t>
      </w:r>
    </w:p>
    <w:p w14:paraId="23E885F2" w14:textId="77777777" w:rsidR="00150FB9" w:rsidRPr="00CF2CE2" w:rsidRDefault="00150FB9" w:rsidP="00A22754">
      <w:pPr>
        <w:pStyle w:val="ListParagraph"/>
        <w:numPr>
          <w:ilvl w:val="0"/>
          <w:numId w:val="8"/>
        </w:numPr>
        <w:rPr>
          <w:b/>
        </w:rPr>
      </w:pPr>
      <w:r w:rsidRPr="00CF2CE2">
        <w:rPr>
          <w:b/>
        </w:rPr>
        <w:t xml:space="preserve">A model: </w:t>
      </w:r>
      <w:r w:rsidRPr="00CF2CE2">
        <w:rPr>
          <w:shd w:val="clear" w:color="auto" w:fill="FFFFFF"/>
        </w:rPr>
        <w:t>notifies its associated views and controllers when there has been a change in its state. This notification allows the views to produce updated output, and the controllers to change the available set of commands. A</w:t>
      </w:r>
      <w:r w:rsidRPr="00CF2CE2">
        <w:rPr>
          <w:rStyle w:val="apple-converted-space"/>
          <w:color w:val="000000"/>
          <w:shd w:val="clear" w:color="auto" w:fill="FFFFFF"/>
        </w:rPr>
        <w:t> </w:t>
      </w:r>
      <w:r w:rsidRPr="00CF2CE2">
        <w:rPr>
          <w:iCs/>
          <w:shd w:val="clear" w:color="auto" w:fill="FFFFFF"/>
        </w:rPr>
        <w:t>passive</w:t>
      </w:r>
      <w:r w:rsidRPr="00CF2CE2">
        <w:rPr>
          <w:rStyle w:val="apple-converted-space"/>
          <w:color w:val="000000"/>
          <w:shd w:val="clear" w:color="auto" w:fill="FFFFFF"/>
        </w:rPr>
        <w:t> </w:t>
      </w:r>
      <w:r w:rsidRPr="00CF2CE2">
        <w:rPr>
          <w:shd w:val="clear" w:color="auto" w:fill="FFFFFF"/>
        </w:rPr>
        <w:t>implementation of MVC omits these notifications, because the application does not require them or the software platform does not support them.</w:t>
      </w:r>
    </w:p>
    <w:p w14:paraId="2A674E63" w14:textId="77777777" w:rsidR="00150FB9" w:rsidRPr="00CF2CE2" w:rsidRDefault="00150FB9" w:rsidP="00A22754">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5836EBA7" w14:textId="77777777" w:rsidR="00150FB9" w:rsidRPr="001B65EF" w:rsidRDefault="00150FB9" w:rsidP="00A22754">
      <w:pPr>
        <w:pStyle w:val="Heading4"/>
        <w:numPr>
          <w:ilvl w:val="2"/>
          <w:numId w:val="11"/>
        </w:numPr>
        <w:rPr>
          <w:rStyle w:val="Strong"/>
        </w:rPr>
      </w:pPr>
      <w:r w:rsidRPr="001B65EF">
        <w:rPr>
          <w:rStyle w:val="Strong"/>
        </w:rPr>
        <w:t>Advantages and disadvantages of MVC model</w:t>
      </w:r>
    </w:p>
    <w:p w14:paraId="4DFB4EA4" w14:textId="77777777" w:rsidR="00150FB9" w:rsidRPr="00CF2CE2" w:rsidRDefault="00150FB9" w:rsidP="00A22754">
      <w:pPr>
        <w:pStyle w:val="ListParagraph"/>
        <w:numPr>
          <w:ilvl w:val="0"/>
          <w:numId w:val="9"/>
        </w:numPr>
      </w:pPr>
      <w:r w:rsidRPr="00CF2CE2">
        <w:t>Advantages:</w:t>
      </w:r>
    </w:p>
    <w:p w14:paraId="3D04D5C6" w14:textId="77777777" w:rsidR="00150FB9" w:rsidRPr="00CF2CE2" w:rsidRDefault="00150FB9" w:rsidP="00A22754">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7D89F1DB" w14:textId="77777777" w:rsidR="00150FB9" w:rsidRPr="00CF2CE2" w:rsidRDefault="00150FB9" w:rsidP="00A22754">
      <w:pPr>
        <w:pStyle w:val="ListParagraph"/>
        <w:numPr>
          <w:ilvl w:val="0"/>
          <w:numId w:val="10"/>
        </w:numPr>
      </w:pPr>
      <w:r w:rsidRPr="00CF2CE2">
        <w:t>Many MVC vendor framework tool kits are available.</w:t>
      </w:r>
    </w:p>
    <w:p w14:paraId="30105219" w14:textId="77777777" w:rsidR="00150FB9" w:rsidRPr="00CF2CE2" w:rsidRDefault="00150FB9" w:rsidP="00A22754">
      <w:pPr>
        <w:pStyle w:val="ListParagraph"/>
        <w:numPr>
          <w:ilvl w:val="0"/>
          <w:numId w:val="10"/>
        </w:numPr>
      </w:pPr>
      <w:r w:rsidRPr="00CF2CE2">
        <w:t>Multiple views synchronized with same data model.</w:t>
      </w:r>
    </w:p>
    <w:p w14:paraId="7D2A6684" w14:textId="77777777" w:rsidR="00150FB9" w:rsidRPr="00CF2CE2" w:rsidRDefault="00150FB9" w:rsidP="00A22754">
      <w:pPr>
        <w:pStyle w:val="ListParagraph"/>
        <w:numPr>
          <w:ilvl w:val="0"/>
          <w:numId w:val="10"/>
        </w:numPr>
      </w:pPr>
      <w:r w:rsidRPr="00CF2CE2">
        <w:t>Easy to change or plug in new interface views, allowing updating of interface views with new technologies without overhauling the rest of system.</w:t>
      </w:r>
    </w:p>
    <w:p w14:paraId="5EABC332" w14:textId="77777777" w:rsidR="00150FB9" w:rsidRPr="00CF2CE2" w:rsidRDefault="00150FB9" w:rsidP="00A22754">
      <w:pPr>
        <w:pStyle w:val="ListParagraph"/>
        <w:numPr>
          <w:ilvl w:val="0"/>
          <w:numId w:val="10"/>
        </w:numPr>
      </w:pPr>
      <w:r w:rsidRPr="00CF2CE2">
        <w:lastRenderedPageBreak/>
        <w:t>Very effective for deployment if graphic, programming and database development professionals are working in a team in a designed project.</w:t>
      </w:r>
    </w:p>
    <w:p w14:paraId="7E6C4F12" w14:textId="77777777" w:rsidR="00150FB9" w:rsidRPr="00CF2CE2" w:rsidRDefault="00150FB9" w:rsidP="00A22754">
      <w:pPr>
        <w:pStyle w:val="ListParagraph"/>
        <w:numPr>
          <w:ilvl w:val="0"/>
          <w:numId w:val="9"/>
        </w:numPr>
      </w:pPr>
      <w:r w:rsidRPr="00CF2CE2">
        <w:t>Disadvantages:</w:t>
      </w:r>
    </w:p>
    <w:p w14:paraId="1C2253B0" w14:textId="77777777" w:rsidR="00150FB9" w:rsidRPr="00CF2CE2" w:rsidRDefault="00886CBA" w:rsidP="00A22754">
      <w:pPr>
        <w:pStyle w:val="ListParagraph"/>
        <w:numPr>
          <w:ilvl w:val="0"/>
          <w:numId w:val="10"/>
        </w:numPr>
      </w:pPr>
      <w:r>
        <w:t xml:space="preserve">For small projects </w:t>
      </w:r>
      <w:r w:rsidR="00150FB9" w:rsidRPr="00CF2CE2">
        <w:t>that apply MVC model caused cumbersome, time consuming</w:t>
      </w:r>
      <w:r>
        <w:t xml:space="preserve"> </w:t>
      </w:r>
      <w:r w:rsidR="00150FB9" w:rsidRPr="00CF2CE2">
        <w:t>in development process.</w:t>
      </w:r>
    </w:p>
    <w:p w14:paraId="6BF13B03" w14:textId="77777777" w:rsidR="00150FB9" w:rsidRPr="00CF2CE2" w:rsidRDefault="00150FB9" w:rsidP="00A22754">
      <w:pPr>
        <w:pStyle w:val="ListParagraph"/>
        <w:numPr>
          <w:ilvl w:val="0"/>
          <w:numId w:val="10"/>
        </w:numPr>
      </w:pPr>
      <w:r w:rsidRPr="00CF2CE2">
        <w:t>Time consuming to transits data between components.</w:t>
      </w:r>
    </w:p>
    <w:p w14:paraId="2071C526" w14:textId="77777777" w:rsidR="00150FB9" w:rsidRPr="00CF2CE2" w:rsidRDefault="00150FB9" w:rsidP="00A22754">
      <w:pPr>
        <w:pStyle w:val="ListParagraph"/>
        <w:numPr>
          <w:ilvl w:val="0"/>
          <w:numId w:val="10"/>
        </w:numPr>
      </w:pPr>
      <w:r w:rsidRPr="00CF2CE2">
        <w:t>Not suitable for agent-oriented applications such as interactive mobile and robotics applications.</w:t>
      </w:r>
    </w:p>
    <w:p w14:paraId="47A4FB60" w14:textId="77777777" w:rsidR="00150FB9" w:rsidRPr="00CF2CE2" w:rsidRDefault="00150FB9" w:rsidP="00A22754">
      <w:pPr>
        <w:pStyle w:val="ListParagraph"/>
        <w:numPr>
          <w:ilvl w:val="0"/>
          <w:numId w:val="10"/>
        </w:numPr>
      </w:pPr>
      <w:r w:rsidRPr="00CF2CE2">
        <w:t>Multiple pairs of controllers and views based on the same data model make data model change expensive.</w:t>
      </w:r>
    </w:p>
    <w:p w14:paraId="1F4C7109" w14:textId="77777777" w:rsidR="00150FB9" w:rsidRPr="00CF2CE2" w:rsidRDefault="00150FB9" w:rsidP="00A22754">
      <w:pPr>
        <w:pStyle w:val="ListParagraph"/>
        <w:numPr>
          <w:ilvl w:val="0"/>
          <w:numId w:val="10"/>
        </w:numPr>
      </w:pPr>
      <w:r w:rsidRPr="00CF2CE2">
        <w:t>The division between the View and the Controller is not clear in some cases.</w:t>
      </w:r>
    </w:p>
    <w:p w14:paraId="529933F8" w14:textId="77777777" w:rsidR="00150FB9" w:rsidRPr="001B65EF" w:rsidRDefault="00150FB9" w:rsidP="00A22754">
      <w:pPr>
        <w:pStyle w:val="Heading4"/>
        <w:numPr>
          <w:ilvl w:val="2"/>
          <w:numId w:val="11"/>
        </w:numPr>
        <w:rPr>
          <w:rStyle w:val="Strong"/>
        </w:rPr>
      </w:pPr>
      <w:r w:rsidRPr="001B65EF">
        <w:rPr>
          <w:rStyle w:val="Strong"/>
        </w:rPr>
        <w:t>The reason of choosing MVC model</w:t>
      </w:r>
    </w:p>
    <w:p w14:paraId="5A6B98CB" w14:textId="77777777" w:rsidR="00150FB9" w:rsidRPr="00CF2CE2" w:rsidRDefault="00150FB9" w:rsidP="00A22754">
      <w:pPr>
        <w:pStyle w:val="ListParagraph"/>
        <w:numPr>
          <w:ilvl w:val="0"/>
          <w:numId w:val="10"/>
        </w:numPr>
      </w:pPr>
      <w:r w:rsidRPr="00CF2CE2">
        <w:t>Easily manage the complexity of application by dividing the application into three components: model, view and controller.</w:t>
      </w:r>
    </w:p>
    <w:p w14:paraId="6CD18C92" w14:textId="77777777" w:rsidR="00150FB9" w:rsidRPr="00CF2CE2" w:rsidRDefault="00150FB9" w:rsidP="00A22754">
      <w:pPr>
        <w:pStyle w:val="ListParagraph"/>
        <w:numPr>
          <w:ilvl w:val="0"/>
          <w:numId w:val="10"/>
        </w:numPr>
      </w:pPr>
      <w:r w:rsidRPr="00CF2CE2">
        <w:t xml:space="preserve">Better support for </w:t>
      </w:r>
      <w:r w:rsidR="001B65EF" w:rsidRPr="00CF2CE2">
        <w:t>test-driven</w:t>
      </w:r>
      <w:r w:rsidRPr="00CF2CE2">
        <w:t xml:space="preserve"> development.</w:t>
      </w:r>
    </w:p>
    <w:p w14:paraId="3E0A9B4D" w14:textId="77777777" w:rsidR="00150FB9" w:rsidRPr="00CF2CE2" w:rsidRDefault="00150FB9" w:rsidP="00A22754">
      <w:pPr>
        <w:pStyle w:val="ListParagraph"/>
        <w:numPr>
          <w:ilvl w:val="0"/>
          <w:numId w:val="10"/>
        </w:numPr>
      </w:pPr>
      <w:r w:rsidRPr="00CF2CE2">
        <w:t>It is good support for application built by project team has many developers and designers but still managed application features.</w:t>
      </w:r>
    </w:p>
    <w:p w14:paraId="37F49FEE" w14:textId="77777777" w:rsidR="00150FB9" w:rsidRPr="00CF2CE2" w:rsidRDefault="0045705A" w:rsidP="00A22754">
      <w:pPr>
        <w:pStyle w:val="ListParagraph"/>
        <w:numPr>
          <w:ilvl w:val="0"/>
          <w:numId w:val="10"/>
        </w:numPr>
      </w:pPr>
      <w:r>
        <w:t>VMN</w:t>
      </w:r>
      <w:r w:rsidR="00150FB9" w:rsidRPr="00CF2CE2">
        <w:t xml:space="preserve"> system is not complete system, now. We built the system that towards extensibility and maintainability in the future.</w:t>
      </w:r>
    </w:p>
    <w:p w14:paraId="3EA847D3" w14:textId="77777777" w:rsidR="00150FB9" w:rsidRPr="00CF2CE2" w:rsidRDefault="0045705A" w:rsidP="002D1611">
      <w:pPr>
        <w:pStyle w:val="Heading2"/>
      </w:pPr>
      <w:bookmarkStart w:id="38" w:name="_Toc322788124"/>
      <w:r>
        <w:t>Laravel</w:t>
      </w:r>
      <w:bookmarkEnd w:id="38"/>
    </w:p>
    <w:p w14:paraId="58D845BD" w14:textId="77777777" w:rsidR="00150FB9" w:rsidRPr="001B65EF" w:rsidRDefault="0045705A" w:rsidP="00A22754">
      <w:pPr>
        <w:pStyle w:val="Heading4"/>
        <w:numPr>
          <w:ilvl w:val="2"/>
          <w:numId w:val="12"/>
        </w:numPr>
        <w:rPr>
          <w:rStyle w:val="Strong"/>
        </w:rPr>
      </w:pPr>
      <w:r>
        <w:rPr>
          <w:rStyle w:val="Strong"/>
        </w:rPr>
        <w:t>Laravel</w:t>
      </w:r>
      <w:r w:rsidR="00150FB9" w:rsidRPr="001B65EF">
        <w:rPr>
          <w:rStyle w:val="Strong"/>
        </w:rPr>
        <w:t xml:space="preserve"> overview</w:t>
      </w:r>
    </w:p>
    <w:p w14:paraId="7BF84690" w14:textId="77777777" w:rsidR="00150FB9" w:rsidRPr="00CF2CE2" w:rsidRDefault="0045705A" w:rsidP="00C97365">
      <w:r>
        <w:t>Laravel</w:t>
      </w:r>
      <w:r w:rsidR="00150FB9" w:rsidRPr="00CF2CE2">
        <w:t xml:space="preserve"> is an open source rapid development web application framework, for use in building dynamic web sites with PHP. CodeIgniter is loosely based on the popular MVC development pattern. While view and controller classes are a necessary part of development under CodeIgniter, models are optional.</w:t>
      </w:r>
    </w:p>
    <w:p w14:paraId="7EB7F985" w14:textId="77777777" w:rsidR="00150FB9" w:rsidRPr="001B65EF" w:rsidRDefault="00150FB9" w:rsidP="00A22754">
      <w:pPr>
        <w:pStyle w:val="Heading4"/>
        <w:numPr>
          <w:ilvl w:val="2"/>
          <w:numId w:val="12"/>
        </w:numPr>
        <w:rPr>
          <w:rStyle w:val="Strong"/>
        </w:rPr>
      </w:pPr>
      <w:r w:rsidRPr="001B65EF">
        <w:rPr>
          <w:rStyle w:val="Strong"/>
        </w:rPr>
        <w:t xml:space="preserve">Advantages and disadvantages of </w:t>
      </w:r>
      <w:r w:rsidR="0045705A">
        <w:rPr>
          <w:rStyle w:val="Strong"/>
        </w:rPr>
        <w:t>Laravel</w:t>
      </w:r>
      <w:r w:rsidRPr="001B65EF">
        <w:rPr>
          <w:rStyle w:val="Strong"/>
        </w:rPr>
        <w:t xml:space="preserve"> </w:t>
      </w:r>
    </w:p>
    <w:p w14:paraId="72EC6337" w14:textId="77777777" w:rsidR="00150FB9" w:rsidRPr="00CF2CE2" w:rsidRDefault="00150FB9" w:rsidP="00C97365">
      <w:r w:rsidRPr="00CF2CE2">
        <w:t>Advantages:</w:t>
      </w:r>
    </w:p>
    <w:p w14:paraId="71A73794" w14:textId="6E021D03" w:rsidR="00150FB9" w:rsidRPr="00CF2CE2" w:rsidRDefault="00E8428D" w:rsidP="00A22754">
      <w:pPr>
        <w:pStyle w:val="ListParagraph"/>
        <w:numPr>
          <w:ilvl w:val="0"/>
          <w:numId w:val="10"/>
        </w:numPr>
      </w:pPr>
      <w:r>
        <w:t>Laravel is the most common PHP framework with beautiful code</w:t>
      </w:r>
      <w:r w:rsidR="00122495">
        <w:t>.</w:t>
      </w:r>
    </w:p>
    <w:p w14:paraId="370C19AF" w14:textId="621FF4A6" w:rsidR="00150FB9" w:rsidRPr="00CF2CE2" w:rsidRDefault="0045705A" w:rsidP="00A22754">
      <w:pPr>
        <w:pStyle w:val="ListParagraph"/>
        <w:numPr>
          <w:ilvl w:val="0"/>
          <w:numId w:val="10"/>
        </w:numPr>
      </w:pPr>
      <w:r>
        <w:t>Laravel</w:t>
      </w:r>
      <w:r w:rsidR="00150FB9" w:rsidRPr="00CF2CE2">
        <w:t xml:space="preserve"> is a PHP framework have the fast speed</w:t>
      </w:r>
      <w:r w:rsidR="00122495">
        <w:t>.</w:t>
      </w:r>
    </w:p>
    <w:p w14:paraId="66421E39" w14:textId="77777777" w:rsidR="00150FB9" w:rsidRPr="00CF2CE2" w:rsidRDefault="0045705A" w:rsidP="00A22754">
      <w:pPr>
        <w:pStyle w:val="ListParagraph"/>
        <w:numPr>
          <w:ilvl w:val="0"/>
          <w:numId w:val="10"/>
        </w:numPr>
      </w:pPr>
      <w:r>
        <w:lastRenderedPageBreak/>
        <w:t>Laravel</w:t>
      </w:r>
      <w:r w:rsidR="00150FB9" w:rsidRPr="00CF2CE2">
        <w:t xml:space="preserve"> provides libraries cater to the most common tasks in web programming, such as database access, email, data checking, session management, image processing ... to the high function as XML-RPC, encryption, security ...</w:t>
      </w:r>
    </w:p>
    <w:p w14:paraId="118E4DC5" w14:textId="77777777" w:rsidR="00150FB9" w:rsidRDefault="00150FB9" w:rsidP="00A22754">
      <w:pPr>
        <w:pStyle w:val="ListParagraph"/>
        <w:numPr>
          <w:ilvl w:val="0"/>
          <w:numId w:val="10"/>
        </w:numPr>
      </w:pPr>
      <w:r w:rsidRPr="00CF2CE2">
        <w:t xml:space="preserve">Mechanism test data is closely, preventing XSS and SQL Injection of </w:t>
      </w:r>
      <w:r w:rsidR="00E8428D">
        <w:t>Laravel</w:t>
      </w:r>
      <w:r w:rsidRPr="00CF2CE2">
        <w:t xml:space="preserve"> helps minimize the security risk to the system.</w:t>
      </w:r>
    </w:p>
    <w:p w14:paraId="1B4A48F9" w14:textId="77777777" w:rsidR="001B65EF" w:rsidRPr="00CF2CE2" w:rsidRDefault="001B65EF" w:rsidP="00C97365">
      <w:pPr>
        <w:pStyle w:val="ListParagraph"/>
      </w:pPr>
    </w:p>
    <w:p w14:paraId="0BDE3A19" w14:textId="77777777" w:rsidR="00150FB9" w:rsidRPr="00CF2CE2" w:rsidRDefault="00150FB9" w:rsidP="00A22754">
      <w:pPr>
        <w:pStyle w:val="ListParagraph"/>
        <w:numPr>
          <w:ilvl w:val="0"/>
          <w:numId w:val="9"/>
        </w:numPr>
      </w:pPr>
      <w:r w:rsidRPr="00CF2CE2">
        <w:t>Disadvantages:</w:t>
      </w:r>
    </w:p>
    <w:p w14:paraId="6767890D" w14:textId="7EF9682E" w:rsidR="00150FB9" w:rsidRPr="00CF2CE2" w:rsidRDefault="00150FB9" w:rsidP="00A22754">
      <w:pPr>
        <w:pStyle w:val="ListParagraph"/>
        <w:numPr>
          <w:ilvl w:val="0"/>
          <w:numId w:val="10"/>
        </w:numPr>
      </w:pPr>
      <w:r w:rsidRPr="00CF2CE2">
        <w:t>No supports about some common module</w:t>
      </w:r>
      <w:r w:rsidR="00122495">
        <w:t>.</w:t>
      </w:r>
    </w:p>
    <w:p w14:paraId="0A01ABDD" w14:textId="77777777" w:rsidR="00E8428D" w:rsidRPr="00E8428D" w:rsidRDefault="00E8428D" w:rsidP="00A22754">
      <w:pPr>
        <w:pStyle w:val="ListParagraph"/>
        <w:numPr>
          <w:ilvl w:val="0"/>
          <w:numId w:val="10"/>
        </w:numPr>
      </w:pPr>
      <w:r w:rsidRPr="00E8428D">
        <w:t>Amateur developers face problems while extending codes and classes.</w:t>
      </w:r>
    </w:p>
    <w:p w14:paraId="7D2B0596" w14:textId="411EB1C9" w:rsidR="00150FB9" w:rsidRPr="00CF2CE2" w:rsidRDefault="00E8428D" w:rsidP="00A22754">
      <w:pPr>
        <w:pStyle w:val="ListParagraph"/>
        <w:numPr>
          <w:ilvl w:val="0"/>
          <w:numId w:val="10"/>
        </w:numPr>
      </w:pPr>
      <w:r w:rsidRPr="00E8428D">
        <w:t xml:space="preserve"> Many methods included in the reverse routing are complex</w:t>
      </w:r>
      <w:r w:rsidR="00122495">
        <w:t>.</w:t>
      </w:r>
    </w:p>
    <w:p w14:paraId="7682568E" w14:textId="77777777" w:rsidR="00150FB9" w:rsidRPr="001B65EF" w:rsidRDefault="00150FB9" w:rsidP="00A22754">
      <w:pPr>
        <w:pStyle w:val="Heading4"/>
        <w:numPr>
          <w:ilvl w:val="2"/>
          <w:numId w:val="12"/>
        </w:numPr>
        <w:rPr>
          <w:rStyle w:val="Strong"/>
        </w:rPr>
      </w:pPr>
      <w:r w:rsidRPr="001B65EF">
        <w:rPr>
          <w:rStyle w:val="Strong"/>
        </w:rPr>
        <w:t xml:space="preserve">The reason of choosing </w:t>
      </w:r>
      <w:r w:rsidR="00E8428D">
        <w:rPr>
          <w:rStyle w:val="Strong"/>
        </w:rPr>
        <w:t>Laravel</w:t>
      </w:r>
      <w:r w:rsidRPr="001B65EF">
        <w:rPr>
          <w:rStyle w:val="Strong"/>
        </w:rPr>
        <w:t xml:space="preserve"> </w:t>
      </w:r>
    </w:p>
    <w:p w14:paraId="013F8A96" w14:textId="51973646" w:rsidR="00150FB9" w:rsidRPr="00CF2CE2" w:rsidRDefault="00150FB9" w:rsidP="00A22754">
      <w:pPr>
        <w:pStyle w:val="ListParagraph"/>
        <w:numPr>
          <w:ilvl w:val="0"/>
          <w:numId w:val="10"/>
        </w:numPr>
      </w:pPr>
      <w:r w:rsidRPr="00CF2CE2">
        <w:t xml:space="preserve">Consistent with </w:t>
      </w:r>
      <w:r w:rsidR="00E8428D">
        <w:t>VMN</w:t>
      </w:r>
      <w:r w:rsidRPr="00CF2CE2">
        <w:t xml:space="preserve"> system</w:t>
      </w:r>
      <w:r w:rsidR="00122495">
        <w:t>.</w:t>
      </w:r>
    </w:p>
    <w:p w14:paraId="7DB45FD9" w14:textId="77777777" w:rsidR="00150FB9" w:rsidRPr="00CF2CE2" w:rsidRDefault="00150FB9" w:rsidP="00A22754">
      <w:pPr>
        <w:pStyle w:val="ListParagraph"/>
        <w:numPr>
          <w:ilvl w:val="0"/>
          <w:numId w:val="10"/>
        </w:numPr>
      </w:pPr>
      <w:r w:rsidRPr="00CF2CE2">
        <w:t>Some modules need to reuse shared business logic layer.</w:t>
      </w:r>
    </w:p>
    <w:p w14:paraId="0BCE135A" w14:textId="3109F57F" w:rsidR="00150FB9" w:rsidRDefault="00150FB9" w:rsidP="00A22754">
      <w:pPr>
        <w:pStyle w:val="ListParagraph"/>
        <w:numPr>
          <w:ilvl w:val="0"/>
          <w:numId w:val="10"/>
        </w:numPr>
      </w:pPr>
      <w:r w:rsidRPr="00CF2CE2">
        <w:t>Designed according to the MVC Model</w:t>
      </w:r>
      <w:r w:rsidR="00122495">
        <w:t>.</w:t>
      </w:r>
    </w:p>
    <w:p w14:paraId="7BC92AF3" w14:textId="77777777" w:rsidR="0043370B" w:rsidRDefault="0043370B" w:rsidP="00A22754">
      <w:pPr>
        <w:pStyle w:val="ListParagraph"/>
        <w:numPr>
          <w:ilvl w:val="0"/>
          <w:numId w:val="10"/>
        </w:numPr>
      </w:pPr>
      <w:r w:rsidRPr="0043370B">
        <w:t xml:space="preserve">Modern toolkit. Pinch of magic. </w:t>
      </w:r>
    </w:p>
    <w:p w14:paraId="6F81A283" w14:textId="77777777" w:rsidR="0043370B" w:rsidRDefault="0043370B" w:rsidP="00A22754">
      <w:pPr>
        <w:pStyle w:val="ListParagraph"/>
        <w:numPr>
          <w:ilvl w:val="0"/>
          <w:numId w:val="10"/>
        </w:numPr>
      </w:pPr>
      <w:r w:rsidRPr="0043370B">
        <w:t>Tailored for team.</w:t>
      </w:r>
    </w:p>
    <w:p w14:paraId="5B446DB4" w14:textId="77777777" w:rsidR="00066729" w:rsidRPr="00535798" w:rsidRDefault="007C4B38" w:rsidP="00A22754">
      <w:pPr>
        <w:pStyle w:val="ListParagraph"/>
        <w:numPr>
          <w:ilvl w:val="0"/>
          <w:numId w:val="10"/>
        </w:numPr>
      </w:pPr>
      <w:r>
        <w:t>“Love beautiful code? We do too</w:t>
      </w:r>
      <w:r w:rsidR="00691547">
        <w:t>.</w:t>
      </w:r>
      <w:r>
        <w:t>”</w:t>
      </w:r>
    </w:p>
    <w:p w14:paraId="6B3184CE" w14:textId="77777777" w:rsidR="00150FB9" w:rsidRPr="00CF2CE2" w:rsidRDefault="00150FB9" w:rsidP="00C97365">
      <w:pPr>
        <w:pStyle w:val="Heading1"/>
      </w:pPr>
      <w:bookmarkStart w:id="39" w:name="_Toc393923755"/>
      <w:bookmarkStart w:id="40" w:name="_Toc504442105"/>
      <w:bookmarkStart w:id="41" w:name="_Toc322788125"/>
      <w:r w:rsidRPr="00CF2CE2">
        <w:lastRenderedPageBreak/>
        <w:t>Architectural Representation</w:t>
      </w:r>
      <w:bookmarkEnd w:id="39"/>
      <w:bookmarkEnd w:id="41"/>
    </w:p>
    <w:p w14:paraId="65C0BAAF" w14:textId="520124A7" w:rsidR="00150FB9" w:rsidRPr="00CF2CE2" w:rsidRDefault="009640EC" w:rsidP="00C97365">
      <w:r>
        <w:rPr>
          <w:noProof/>
        </w:rPr>
        <w:drawing>
          <wp:inline distT="0" distB="0" distL="0" distR="0" wp14:anchorId="10E7F050" wp14:editId="482F06C9">
            <wp:extent cx="5274945" cy="3646170"/>
            <wp:effectExtent l="0" t="0" r="825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at 2016_04_18 04_31 PM.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46170"/>
                    </a:xfrm>
                    <a:prstGeom prst="rect">
                      <a:avLst/>
                    </a:prstGeom>
                  </pic:spPr>
                </pic:pic>
              </a:graphicData>
            </a:graphic>
          </wp:inline>
        </w:drawing>
      </w:r>
    </w:p>
    <w:p w14:paraId="2DC6C27D" w14:textId="77777777" w:rsidR="00150FB9" w:rsidRPr="003871F3" w:rsidRDefault="00150FB9" w:rsidP="00C97365">
      <w:r w:rsidRPr="00CF2CE2">
        <w:tab/>
      </w:r>
      <w:r w:rsidRPr="00CF2CE2">
        <w:tab/>
      </w:r>
      <w:r w:rsidRPr="00CF2CE2">
        <w:tab/>
      </w:r>
      <w:r w:rsidRPr="00CF2CE2">
        <w:tab/>
      </w:r>
      <w:r w:rsidRPr="003871F3">
        <w:t>Figure 2: System overview</w:t>
      </w:r>
    </w:p>
    <w:p w14:paraId="3D1FF300" w14:textId="77777777" w:rsidR="00150FB9" w:rsidRPr="00CF2CE2" w:rsidRDefault="00150FB9" w:rsidP="00C97365">
      <w:r w:rsidRPr="00CF2CE2">
        <w:t xml:space="preserve">We follow MVC architecture to implement the </w:t>
      </w:r>
      <w:r w:rsidR="00E8428D">
        <w:t>VMN</w:t>
      </w:r>
      <w:r w:rsidRPr="00CF2CE2">
        <w:t xml:space="preserve"> Project. MVC offers architectural benefits over standard JavaScript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0DBA2CAE" w14:textId="77777777" w:rsidR="00150FB9" w:rsidRPr="00CF2CE2" w:rsidRDefault="00150FB9" w:rsidP="00C97365">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The model object does not talk directly to a View, instead is made available to a controller, which accesses it when needed. When a model changes, typically it will notify its observers that a change has occurred. As with any data object it contains instance variables and getter/setter methods. </w:t>
      </w:r>
    </w:p>
    <w:p w14:paraId="3A50D558" w14:textId="77777777" w:rsidR="00150FB9" w:rsidRPr="00CF2CE2" w:rsidRDefault="001B65EF" w:rsidP="00C97365">
      <w:r w:rsidRPr="00CF2CE2">
        <w:rPr>
          <w:b/>
        </w:rPr>
        <w:t>View</w:t>
      </w:r>
      <w:r w:rsidRPr="00CF2CE2">
        <w:t xml:space="preserve"> is</w:t>
      </w:r>
      <w:r w:rsidR="00150FB9" w:rsidRPr="00CF2CE2">
        <w:t xml:space="preserve"> </w:t>
      </w:r>
      <w:r w:rsidRPr="00CF2CE2">
        <w:t>what is</w:t>
      </w:r>
      <w:r w:rsidR="00150FB9" w:rsidRPr="00CF2CE2">
        <w:t xml:space="preserve"> presented to the users and how users interact with </w:t>
      </w:r>
      <w:r w:rsidRPr="00CF2CE2">
        <w:t>the system</w:t>
      </w:r>
      <w:r w:rsidR="00150FB9" w:rsidRPr="00CF2CE2">
        <w:t xml:space="preserve">. The view is expected to render the model in a meaningful way to the user. In </w:t>
      </w:r>
      <w:r w:rsidR="007A6775">
        <w:t>VMN</w:t>
      </w:r>
      <w:r w:rsidR="00150FB9" w:rsidRPr="00CF2CE2">
        <w:t>, the view sends user gestures to controller and allows controller to select view.</w:t>
      </w:r>
    </w:p>
    <w:p w14:paraId="4A156B68" w14:textId="77777777" w:rsidR="00150FB9" w:rsidRPr="00CF2CE2" w:rsidRDefault="00150FB9" w:rsidP="00C97365">
      <w:r w:rsidRPr="00CF2CE2">
        <w:rPr>
          <w:b/>
        </w:rPr>
        <w:t>Controller</w:t>
      </w:r>
      <w:r w:rsidRPr="00CF2CE2">
        <w:t xml:space="preserve"> is the decision maker and the glue between the model and view; it handles user actions and gestures, and responds to user events. For example</w:t>
      </w:r>
      <w:r w:rsidR="001B65EF" w:rsidRPr="00CF2CE2">
        <w:t>, in</w:t>
      </w:r>
      <w:r w:rsidRPr="00CF2CE2">
        <w:t xml:space="preserve"> CMS, when a user clicks the “Create” button to create a new contract, the controller for that action is invoked.</w:t>
      </w:r>
    </w:p>
    <w:p w14:paraId="32C657D6" w14:textId="77777777" w:rsidR="00150FB9" w:rsidRPr="00CF2CE2" w:rsidRDefault="00150FB9" w:rsidP="00C97365">
      <w:r w:rsidRPr="00CF2CE2">
        <w:lastRenderedPageBreak/>
        <w:t>The controller will then make changes to the contract model. The view will then render the modified contract model to the display so that user can view the new contract he added in the contract list.</w:t>
      </w:r>
    </w:p>
    <w:p w14:paraId="7E248B86" w14:textId="77777777" w:rsidR="00816047" w:rsidRDefault="00816047" w:rsidP="00C97365">
      <w:pPr>
        <w:pStyle w:val="Heading1"/>
      </w:pPr>
      <w:bookmarkStart w:id="42" w:name="_Toc322788126"/>
      <w:r w:rsidRPr="00535798">
        <w:t>Architectural Goals and Constraints</w:t>
      </w:r>
      <w:bookmarkEnd w:id="40"/>
      <w:bookmarkEnd w:id="42"/>
      <w:r w:rsidRPr="00535798">
        <w:t xml:space="preserve"> </w:t>
      </w:r>
    </w:p>
    <w:p w14:paraId="5B098B44" w14:textId="00C0DE8F" w:rsidR="00A13ED8" w:rsidRPr="00CF2CE2" w:rsidRDefault="00A13ED8" w:rsidP="00C97365">
      <w:r w:rsidRPr="00CF2CE2">
        <w:rPr>
          <w:b/>
        </w:rPr>
        <w:t xml:space="preserve">Availability: </w:t>
      </w:r>
      <w:r w:rsidRPr="00CF2CE2">
        <w:t>The application must be available 95% of time. Users can acc</w:t>
      </w:r>
      <w:r w:rsidR="00122495">
        <w:t>ess to it everywhere from there</w:t>
      </w:r>
      <w:r w:rsidRPr="00CF2CE2">
        <w:t>.</w:t>
      </w:r>
      <w:r w:rsidR="00122495">
        <w:t xml:space="preserve"> </w:t>
      </w:r>
      <w:r w:rsidRPr="00CF2CE2">
        <w:t>Web browser with internet connection.</w:t>
      </w:r>
    </w:p>
    <w:p w14:paraId="183085A6" w14:textId="77777777" w:rsidR="00A13ED8" w:rsidRPr="00CF2CE2" w:rsidRDefault="00A13ED8" w:rsidP="00C97365">
      <w:r w:rsidRPr="00CF2CE2">
        <w:t xml:space="preserve">Maintainability: </w:t>
      </w:r>
    </w:p>
    <w:p w14:paraId="1883F1E5" w14:textId="77777777" w:rsidR="00A13ED8" w:rsidRPr="00CF2CE2" w:rsidRDefault="00A13ED8" w:rsidP="00A22754">
      <w:pPr>
        <w:pStyle w:val="ListParagraph"/>
        <w:numPr>
          <w:ilvl w:val="0"/>
          <w:numId w:val="14"/>
        </w:numPr>
        <w:rPr>
          <w:noProof/>
        </w:rPr>
      </w:pPr>
      <w:r w:rsidRPr="00CF2CE2">
        <w:rPr>
          <w:noProof/>
        </w:rPr>
        <w:t>Coding standards and naming conventions</w:t>
      </w:r>
    </w:p>
    <w:p w14:paraId="18E3A7B3" w14:textId="77777777" w:rsidR="00A13ED8" w:rsidRPr="00CF2CE2" w:rsidRDefault="00A13ED8" w:rsidP="00A22754">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70A538C5" w14:textId="77777777" w:rsidR="00A13ED8" w:rsidRPr="00CF2CE2" w:rsidRDefault="00A13ED8" w:rsidP="00A22754">
      <w:pPr>
        <w:pStyle w:val="ListParagraph"/>
        <w:numPr>
          <w:ilvl w:val="1"/>
          <w:numId w:val="14"/>
        </w:numPr>
        <w:rPr>
          <w:noProof/>
        </w:rPr>
      </w:pPr>
      <w:r w:rsidRPr="00CF2CE2">
        <w:rPr>
          <w:noProof/>
        </w:rPr>
        <w:t>All code must be clearly commented, including class, method documentations.</w:t>
      </w:r>
    </w:p>
    <w:p w14:paraId="0D7FC6FE" w14:textId="77777777" w:rsidR="00A13ED8" w:rsidRPr="00CF2CE2" w:rsidRDefault="00A13ED8" w:rsidP="00A22754">
      <w:pPr>
        <w:pStyle w:val="ListParagraph"/>
        <w:numPr>
          <w:ilvl w:val="1"/>
          <w:numId w:val="14"/>
        </w:numPr>
        <w:rPr>
          <w:noProof/>
        </w:rPr>
      </w:pPr>
      <w:r w:rsidRPr="00CF2CE2">
        <w:rPr>
          <w:noProof/>
        </w:rPr>
        <w:t>If some components are reused, the documentations of those components must also be included.</w:t>
      </w:r>
    </w:p>
    <w:p w14:paraId="7A01C7A0" w14:textId="77777777" w:rsidR="00A13ED8" w:rsidRPr="00CF2CE2" w:rsidRDefault="00A13ED8" w:rsidP="00A22754">
      <w:pPr>
        <w:pStyle w:val="ListParagraph"/>
        <w:numPr>
          <w:ilvl w:val="0"/>
          <w:numId w:val="14"/>
        </w:numPr>
        <w:rPr>
          <w:noProof/>
        </w:rPr>
      </w:pPr>
      <w:r w:rsidRPr="00CF2CE2">
        <w:rPr>
          <w:noProof/>
        </w:rPr>
        <w:t>Design</w:t>
      </w:r>
    </w:p>
    <w:p w14:paraId="31543EA9" w14:textId="77777777" w:rsidR="00A13ED8" w:rsidRPr="00CF2CE2" w:rsidRDefault="00A13ED8" w:rsidP="00A22754">
      <w:pPr>
        <w:pStyle w:val="ListParagraph"/>
        <w:numPr>
          <w:ilvl w:val="1"/>
          <w:numId w:val="14"/>
        </w:numPr>
        <w:rPr>
          <w:noProof/>
        </w:rPr>
      </w:pPr>
      <w:r w:rsidRPr="00CF2CE2">
        <w:rPr>
          <w:noProof/>
        </w:rPr>
        <w:t>The design of the system must be loosely coupled that chances on some module will not affect others.</w:t>
      </w:r>
    </w:p>
    <w:p w14:paraId="07F4A4DA" w14:textId="77777777" w:rsidR="00A13ED8" w:rsidRPr="00CF2CE2" w:rsidRDefault="00A13ED8" w:rsidP="00A22754">
      <w:pPr>
        <w:pStyle w:val="ListParagraph"/>
        <w:numPr>
          <w:ilvl w:val="0"/>
          <w:numId w:val="14"/>
        </w:numPr>
        <w:rPr>
          <w:noProof/>
        </w:rPr>
      </w:pPr>
      <w:r w:rsidRPr="00CF2CE2">
        <w:rPr>
          <w:noProof/>
        </w:rPr>
        <w:t>Logging</w:t>
      </w:r>
    </w:p>
    <w:p w14:paraId="4F64EF4C" w14:textId="77777777" w:rsidR="00A13ED8" w:rsidRPr="00CF2CE2" w:rsidRDefault="00A13ED8" w:rsidP="00A22754">
      <w:pPr>
        <w:pStyle w:val="ListParagraph"/>
        <w:numPr>
          <w:ilvl w:val="1"/>
          <w:numId w:val="14"/>
        </w:numPr>
        <w:rPr>
          <w:noProof/>
        </w:rPr>
      </w:pPr>
      <w:r w:rsidRPr="00CF2CE2">
        <w:rPr>
          <w:noProof/>
        </w:rPr>
        <w:t>All the errors should be logged, supporting for bug fixing and maintenance.</w:t>
      </w:r>
    </w:p>
    <w:p w14:paraId="6E3D27F9" w14:textId="77777777" w:rsidR="00A13ED8" w:rsidRPr="00CF2CE2" w:rsidRDefault="00A13ED8" w:rsidP="00A22754">
      <w:pPr>
        <w:pStyle w:val="ListParagraph"/>
        <w:numPr>
          <w:ilvl w:val="1"/>
          <w:numId w:val="14"/>
        </w:numPr>
      </w:pPr>
      <w:r w:rsidRPr="00CF2CE2">
        <w:rPr>
          <w:noProof/>
        </w:rPr>
        <w:t>All strange or sensitive situations should also be logged.</w:t>
      </w:r>
    </w:p>
    <w:p w14:paraId="3B3374D7" w14:textId="77777777" w:rsidR="00A13ED8" w:rsidRPr="00CF2CE2" w:rsidRDefault="00A13ED8" w:rsidP="00C97365">
      <w:r w:rsidRPr="00CF2CE2">
        <w:rPr>
          <w:b/>
        </w:rPr>
        <w:t xml:space="preserve">Usability: </w:t>
      </w:r>
      <w:r w:rsidRPr="00CF2CE2">
        <w:t xml:space="preserve">Usability Requirements support the following from the perspective of its primary users: </w:t>
      </w:r>
    </w:p>
    <w:p w14:paraId="40163FD6" w14:textId="77777777" w:rsidR="00A13ED8" w:rsidRPr="00CF2CE2" w:rsidRDefault="00A13ED8" w:rsidP="00C97365">
      <w:r w:rsidRPr="00CF2CE2">
        <w:rPr>
          <w:b/>
        </w:rPr>
        <w:t xml:space="preserve">Capacity and scalability: </w:t>
      </w:r>
      <w:r w:rsidRPr="00CF2CE2">
        <w:t>throughput, storage and growth requirements.</w:t>
      </w:r>
    </w:p>
    <w:p w14:paraId="309BC584" w14:textId="77777777" w:rsidR="00816047" w:rsidRDefault="00816047" w:rsidP="00C97365">
      <w:pPr>
        <w:pStyle w:val="Heading1"/>
      </w:pPr>
      <w:bookmarkStart w:id="43" w:name="_Toc504442106"/>
      <w:bookmarkStart w:id="44" w:name="_Toc322788127"/>
      <w:r w:rsidRPr="00535798">
        <w:t>Use-Case View</w:t>
      </w:r>
      <w:bookmarkEnd w:id="43"/>
      <w:bookmarkEnd w:id="44"/>
      <w:r w:rsidRPr="00535798">
        <w:t xml:space="preserve"> </w:t>
      </w:r>
    </w:p>
    <w:p w14:paraId="62F52B73" w14:textId="77777777" w:rsidR="00D866E2" w:rsidRDefault="00D866E2" w:rsidP="00C97365">
      <w:r>
        <w:t>This application includes two parts:</w:t>
      </w:r>
    </w:p>
    <w:p w14:paraId="7290B417" w14:textId="77777777" w:rsidR="00D866E2" w:rsidRDefault="00D866E2" w:rsidP="00A22754">
      <w:pPr>
        <w:pStyle w:val="NormalIndent"/>
        <w:numPr>
          <w:ilvl w:val="0"/>
          <w:numId w:val="13"/>
        </w:numPr>
      </w:pPr>
      <w:r>
        <w:t xml:space="preserve">The first part is </w:t>
      </w:r>
      <w:r w:rsidR="007724B6">
        <w:t>Authentication service</w:t>
      </w:r>
      <w:r>
        <w:t xml:space="preserve">. </w:t>
      </w:r>
      <w:r w:rsidR="007724B6">
        <w:t>Authentication service permit user to access and use system’s feature.</w:t>
      </w:r>
    </w:p>
    <w:p w14:paraId="3459C3FA" w14:textId="77777777" w:rsidR="00D866E2" w:rsidRDefault="00D866E2" w:rsidP="00A22754">
      <w:pPr>
        <w:pStyle w:val="NormalIndent"/>
        <w:numPr>
          <w:ilvl w:val="0"/>
          <w:numId w:val="13"/>
        </w:numPr>
      </w:pPr>
      <w:r w:rsidRPr="00E65D11">
        <w:t>Next</w:t>
      </w:r>
      <w:r>
        <w:t xml:space="preserve"> part is Admin module</w:t>
      </w:r>
      <w:r w:rsidR="00E65D11">
        <w:t>. I</w:t>
      </w:r>
      <w:r w:rsidR="00E65D11" w:rsidRPr="00E65D11">
        <w:t xml:space="preserve">n admin side includes </w:t>
      </w:r>
      <w:r w:rsidR="001B7FEE">
        <w:t>system manager who manage user account and ensure system is available</w:t>
      </w:r>
      <w:r w:rsidR="00E65D11">
        <w:t xml:space="preserve">. </w:t>
      </w:r>
    </w:p>
    <w:p w14:paraId="72C01DC4" w14:textId="77777777" w:rsidR="00E65D11" w:rsidRDefault="00E65D11" w:rsidP="002D1611">
      <w:pPr>
        <w:pStyle w:val="Heading2"/>
      </w:pPr>
      <w:bookmarkStart w:id="45" w:name="_Toc322788128"/>
      <w:r>
        <w:lastRenderedPageBreak/>
        <w:t xml:space="preserve">User </w:t>
      </w:r>
      <w:r w:rsidRPr="00886CBA">
        <w:t>module</w:t>
      </w:r>
      <w:bookmarkEnd w:id="45"/>
    </w:p>
    <w:p w14:paraId="4F42E123" w14:textId="77777777" w:rsidR="00E65D11" w:rsidRDefault="000D2B7B" w:rsidP="00FB7B33">
      <w:pPr>
        <w:pStyle w:val="Heading3"/>
        <w:numPr>
          <w:ilvl w:val="0"/>
          <w:numId w:val="0"/>
        </w:numPr>
        <w:ind w:left="810"/>
        <w:rPr>
          <w:rStyle w:val="Strong"/>
          <w:szCs w:val="22"/>
        </w:rPr>
      </w:pPr>
      <w:bookmarkStart w:id="46" w:name="_Toc504442108"/>
      <w:bookmarkStart w:id="47" w:name="_Toc322788129"/>
      <w:r w:rsidRPr="007677F1">
        <w:t>5</w:t>
      </w:r>
      <w:r w:rsidR="00E65D11" w:rsidRPr="007677F1">
        <w:t>.1.</w:t>
      </w:r>
      <w:r w:rsidR="003278BB" w:rsidRPr="007677F1">
        <w:t>1</w:t>
      </w:r>
      <w:r w:rsidR="00E65D11">
        <w:t xml:space="preserve"> </w:t>
      </w:r>
      <w:r w:rsidR="007724B6">
        <w:rPr>
          <w:rStyle w:val="Strong"/>
          <w:b w:val="0"/>
          <w:bCs/>
        </w:rPr>
        <w:t>Authentic</w:t>
      </w:r>
      <w:r w:rsidR="007724B6">
        <w:t>ation</w:t>
      </w:r>
      <w:r w:rsidR="00E65D11" w:rsidRPr="00E65D11">
        <w:rPr>
          <w:rStyle w:val="Strong"/>
          <w:szCs w:val="22"/>
        </w:rPr>
        <w:t xml:space="preserve"> module</w:t>
      </w:r>
      <w:bookmarkEnd w:id="47"/>
    </w:p>
    <w:p w14:paraId="53C3DC26" w14:textId="2DAB37D1" w:rsidR="00E65D11" w:rsidRDefault="00375B9F" w:rsidP="00C97365">
      <w:r>
        <w:rPr>
          <w:noProof/>
        </w:rPr>
        <w:drawing>
          <wp:inline distT="0" distB="0" distL="0" distR="0" wp14:anchorId="120B8DE0" wp14:editId="15B9444A">
            <wp:extent cx="5274945" cy="3669527"/>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3669527"/>
                    </a:xfrm>
                    <a:prstGeom prst="rect">
                      <a:avLst/>
                    </a:prstGeom>
                    <a:noFill/>
                    <a:ln>
                      <a:noFill/>
                    </a:ln>
                  </pic:spPr>
                </pic:pic>
              </a:graphicData>
            </a:graphic>
          </wp:inline>
        </w:drawing>
      </w:r>
    </w:p>
    <w:p w14:paraId="0AC1227D" w14:textId="3E6C4A73" w:rsidR="0031261B" w:rsidRDefault="001B65EF" w:rsidP="00C97365">
      <w:r>
        <w:tab/>
      </w:r>
      <w:r>
        <w:tab/>
      </w:r>
      <w:r>
        <w:tab/>
        <w:t xml:space="preserve">Figure 3: </w:t>
      </w:r>
      <w:r w:rsidR="0035150C">
        <w:t>Authentication</w:t>
      </w:r>
      <w:r>
        <w:t xml:space="preserve"> module </w:t>
      </w:r>
    </w:p>
    <w:p w14:paraId="59AE758F" w14:textId="69EDC9C7" w:rsidR="00D01659" w:rsidRDefault="00D01659" w:rsidP="00C97365">
      <w:r>
        <w:rPr>
          <w:noProof/>
        </w:rPr>
        <w:drawing>
          <wp:inline distT="0" distB="0" distL="0" distR="0" wp14:anchorId="1D5F9431" wp14:editId="23904BD4">
            <wp:extent cx="5274945" cy="2461641"/>
            <wp:effectExtent l="0" t="0" r="8255"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2461641"/>
                    </a:xfrm>
                    <a:prstGeom prst="rect">
                      <a:avLst/>
                    </a:prstGeom>
                    <a:noFill/>
                    <a:ln>
                      <a:noFill/>
                    </a:ln>
                  </pic:spPr>
                </pic:pic>
              </a:graphicData>
            </a:graphic>
          </wp:inline>
        </w:drawing>
      </w:r>
    </w:p>
    <w:p w14:paraId="71B9DA4B" w14:textId="2D41CB2E" w:rsidR="00D01659" w:rsidRPr="001B65EF" w:rsidRDefault="00D01659" w:rsidP="00D01659">
      <w:pPr>
        <w:ind w:left="1440" w:firstLine="720"/>
      </w:pPr>
      <w:r>
        <w:t>Figure 4: Not authentication module</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936"/>
        <w:gridCol w:w="1843"/>
        <w:gridCol w:w="3748"/>
      </w:tblGrid>
      <w:tr w:rsidR="00E65D11" w14:paraId="615E50B4" w14:textId="77777777" w:rsidTr="0095797A">
        <w:trPr>
          <w:jc w:val="center"/>
        </w:trPr>
        <w:tc>
          <w:tcPr>
            <w:tcW w:w="439" w:type="pct"/>
            <w:shd w:val="clear" w:color="auto" w:fill="92D050"/>
            <w:vAlign w:val="center"/>
            <w:hideMark/>
          </w:tcPr>
          <w:p w14:paraId="326775BF" w14:textId="77777777" w:rsidR="00E65D11" w:rsidRPr="007677F1" w:rsidRDefault="007677F1" w:rsidP="00C97365">
            <w:pPr>
              <w:rPr>
                <w:sz w:val="24"/>
              </w:rPr>
            </w:pPr>
            <w:r>
              <w:t>No</w:t>
            </w:r>
          </w:p>
        </w:tc>
        <w:tc>
          <w:tcPr>
            <w:tcW w:w="1173" w:type="pct"/>
            <w:shd w:val="clear" w:color="auto" w:fill="92D050"/>
            <w:vAlign w:val="center"/>
            <w:hideMark/>
          </w:tcPr>
          <w:p w14:paraId="461CE938" w14:textId="77777777" w:rsidR="00E65D11" w:rsidRPr="007677F1" w:rsidRDefault="007677F1" w:rsidP="00C97365">
            <w:pPr>
              <w:rPr>
                <w:sz w:val="24"/>
              </w:rPr>
            </w:pPr>
            <w:r>
              <w:t>Use-case name</w:t>
            </w:r>
          </w:p>
        </w:tc>
        <w:tc>
          <w:tcPr>
            <w:tcW w:w="1117" w:type="pct"/>
            <w:shd w:val="clear" w:color="auto" w:fill="92D050"/>
            <w:vAlign w:val="center"/>
            <w:hideMark/>
          </w:tcPr>
          <w:p w14:paraId="5E2BD219" w14:textId="77777777" w:rsidR="00E65D11" w:rsidRPr="007677F1" w:rsidRDefault="007677F1" w:rsidP="00C97365">
            <w:pPr>
              <w:rPr>
                <w:sz w:val="24"/>
              </w:rPr>
            </w:pPr>
            <w:r>
              <w:t>Actor</w:t>
            </w:r>
          </w:p>
        </w:tc>
        <w:tc>
          <w:tcPr>
            <w:tcW w:w="2271" w:type="pct"/>
            <w:shd w:val="clear" w:color="auto" w:fill="92D050"/>
            <w:vAlign w:val="center"/>
            <w:hideMark/>
          </w:tcPr>
          <w:p w14:paraId="5227F13B" w14:textId="77777777" w:rsidR="00E65D11" w:rsidRPr="007677F1" w:rsidRDefault="007677F1" w:rsidP="00C97365">
            <w:pPr>
              <w:rPr>
                <w:sz w:val="24"/>
              </w:rPr>
            </w:pPr>
            <w:r>
              <w:t>Description</w:t>
            </w:r>
          </w:p>
        </w:tc>
      </w:tr>
      <w:tr w:rsidR="00E65D11" w14:paraId="5175B8AF" w14:textId="77777777" w:rsidTr="0095797A">
        <w:trPr>
          <w:jc w:val="center"/>
        </w:trPr>
        <w:tc>
          <w:tcPr>
            <w:tcW w:w="439" w:type="pct"/>
            <w:vAlign w:val="center"/>
            <w:hideMark/>
          </w:tcPr>
          <w:p w14:paraId="7A4AF549" w14:textId="2D574B14" w:rsidR="00E65D11" w:rsidRPr="00BA5B5B" w:rsidRDefault="00E65D11" w:rsidP="00BA5B5B">
            <w:pPr>
              <w:pStyle w:val="ListParagraph"/>
              <w:numPr>
                <w:ilvl w:val="0"/>
                <w:numId w:val="24"/>
              </w:numPr>
              <w:rPr>
                <w:sz w:val="24"/>
              </w:rPr>
            </w:pPr>
          </w:p>
        </w:tc>
        <w:tc>
          <w:tcPr>
            <w:tcW w:w="1173" w:type="pct"/>
            <w:vAlign w:val="center"/>
            <w:hideMark/>
          </w:tcPr>
          <w:p w14:paraId="28B0E0F1" w14:textId="60F47EBE" w:rsidR="00E65D11" w:rsidRDefault="007724B6" w:rsidP="00C97365">
            <w:pPr>
              <w:rPr>
                <w:sz w:val="24"/>
              </w:rPr>
            </w:pPr>
            <w:r>
              <w:t>Reg</w:t>
            </w:r>
            <w:r>
              <w:rPr>
                <w:rFonts w:hint="eastAsia"/>
              </w:rPr>
              <w:t>ister</w:t>
            </w:r>
            <w:r w:rsidR="002A04D9">
              <w:t xml:space="preserve"> as </w:t>
            </w:r>
            <w:r w:rsidR="002A04D9">
              <w:lastRenderedPageBreak/>
              <w:t>common member</w:t>
            </w:r>
          </w:p>
        </w:tc>
        <w:tc>
          <w:tcPr>
            <w:tcW w:w="1117" w:type="pct"/>
            <w:vAlign w:val="center"/>
            <w:hideMark/>
          </w:tcPr>
          <w:p w14:paraId="24B234ED" w14:textId="4ACEA284" w:rsidR="00E65D11" w:rsidRDefault="007724B6" w:rsidP="00C97365">
            <w:pPr>
              <w:rPr>
                <w:sz w:val="24"/>
              </w:rPr>
            </w:pPr>
            <w:r>
              <w:lastRenderedPageBreak/>
              <w:t>Guest</w:t>
            </w:r>
            <w:r w:rsidR="002A04D9">
              <w:t>, member</w:t>
            </w:r>
          </w:p>
        </w:tc>
        <w:tc>
          <w:tcPr>
            <w:tcW w:w="2271" w:type="pct"/>
            <w:vAlign w:val="center"/>
            <w:hideMark/>
          </w:tcPr>
          <w:p w14:paraId="63A5247D" w14:textId="37EAFB3A" w:rsidR="00E65D11" w:rsidRDefault="007724B6" w:rsidP="00C97365">
            <w:pPr>
              <w:rPr>
                <w:sz w:val="24"/>
              </w:rPr>
            </w:pPr>
            <w:r>
              <w:t xml:space="preserve">Create an </w:t>
            </w:r>
            <w:r w:rsidR="002A04D9">
              <w:t xml:space="preserve">common member </w:t>
            </w:r>
            <w:r>
              <w:t xml:space="preserve">account to </w:t>
            </w:r>
            <w:r>
              <w:lastRenderedPageBreak/>
              <w:t>access system</w:t>
            </w:r>
          </w:p>
        </w:tc>
      </w:tr>
      <w:tr w:rsidR="002A04D9" w14:paraId="087CD458" w14:textId="77777777" w:rsidTr="0095797A">
        <w:trPr>
          <w:jc w:val="center"/>
        </w:trPr>
        <w:tc>
          <w:tcPr>
            <w:tcW w:w="439" w:type="pct"/>
            <w:vAlign w:val="center"/>
          </w:tcPr>
          <w:p w14:paraId="4459E117" w14:textId="77777777" w:rsidR="002A04D9" w:rsidRDefault="002A04D9" w:rsidP="00BA5B5B">
            <w:pPr>
              <w:pStyle w:val="ListParagraph"/>
              <w:numPr>
                <w:ilvl w:val="0"/>
                <w:numId w:val="24"/>
              </w:numPr>
            </w:pPr>
          </w:p>
        </w:tc>
        <w:tc>
          <w:tcPr>
            <w:tcW w:w="1173" w:type="pct"/>
            <w:vAlign w:val="center"/>
          </w:tcPr>
          <w:p w14:paraId="471D1316" w14:textId="4CB4AFF2" w:rsidR="002A04D9" w:rsidRDefault="002A04D9" w:rsidP="00C97365">
            <w:r>
              <w:t>Register as medicine store</w:t>
            </w:r>
          </w:p>
        </w:tc>
        <w:tc>
          <w:tcPr>
            <w:tcW w:w="1117" w:type="pct"/>
            <w:vAlign w:val="center"/>
          </w:tcPr>
          <w:p w14:paraId="417203C4" w14:textId="743D865B" w:rsidR="002A04D9" w:rsidRDefault="002A04D9" w:rsidP="00C97365">
            <w:r>
              <w:t>Guest, member</w:t>
            </w:r>
          </w:p>
        </w:tc>
        <w:tc>
          <w:tcPr>
            <w:tcW w:w="2271" w:type="pct"/>
            <w:vAlign w:val="center"/>
          </w:tcPr>
          <w:p w14:paraId="4E0748B3" w14:textId="487307F1" w:rsidR="002A04D9" w:rsidRDefault="002A04D9" w:rsidP="002A04D9">
            <w:r>
              <w:t>Create a medicine store account to access system</w:t>
            </w:r>
          </w:p>
        </w:tc>
      </w:tr>
      <w:tr w:rsidR="00E65D11" w14:paraId="3B643BB9" w14:textId="77777777" w:rsidTr="0095797A">
        <w:trPr>
          <w:jc w:val="center"/>
        </w:trPr>
        <w:tc>
          <w:tcPr>
            <w:tcW w:w="439" w:type="pct"/>
            <w:vAlign w:val="center"/>
            <w:hideMark/>
          </w:tcPr>
          <w:p w14:paraId="2C3AF348" w14:textId="46A591F4" w:rsidR="00E65D11" w:rsidRPr="00BA5B5B" w:rsidRDefault="00E65D11" w:rsidP="00BA5B5B">
            <w:pPr>
              <w:pStyle w:val="ListParagraph"/>
              <w:numPr>
                <w:ilvl w:val="0"/>
                <w:numId w:val="24"/>
              </w:numPr>
              <w:rPr>
                <w:sz w:val="24"/>
              </w:rPr>
            </w:pPr>
          </w:p>
        </w:tc>
        <w:tc>
          <w:tcPr>
            <w:tcW w:w="1173" w:type="pct"/>
            <w:vAlign w:val="center"/>
            <w:hideMark/>
          </w:tcPr>
          <w:p w14:paraId="6C93E599" w14:textId="77777777" w:rsidR="00E65D11" w:rsidRDefault="007724B6" w:rsidP="00C97365">
            <w:pPr>
              <w:rPr>
                <w:sz w:val="24"/>
              </w:rPr>
            </w:pPr>
            <w:r>
              <w:t>Login</w:t>
            </w:r>
          </w:p>
        </w:tc>
        <w:tc>
          <w:tcPr>
            <w:tcW w:w="1117" w:type="pct"/>
            <w:vAlign w:val="center"/>
            <w:hideMark/>
          </w:tcPr>
          <w:p w14:paraId="00DC13A0" w14:textId="494459E7" w:rsidR="00E65D11" w:rsidRDefault="002A04D9" w:rsidP="00C97365">
            <w:pPr>
              <w:rPr>
                <w:sz w:val="24"/>
              </w:rPr>
            </w:pPr>
            <w:r>
              <w:t>Member, Guest</w:t>
            </w:r>
          </w:p>
        </w:tc>
        <w:tc>
          <w:tcPr>
            <w:tcW w:w="2271" w:type="pct"/>
            <w:vAlign w:val="center"/>
            <w:hideMark/>
          </w:tcPr>
          <w:p w14:paraId="15E98A1D" w14:textId="77777777" w:rsidR="00E65D11" w:rsidRDefault="007724B6" w:rsidP="00C97365">
            <w:pPr>
              <w:rPr>
                <w:sz w:val="24"/>
              </w:rPr>
            </w:pPr>
            <w:r>
              <w:t>Using account to access and use system’s feature</w:t>
            </w:r>
          </w:p>
        </w:tc>
      </w:tr>
      <w:tr w:rsidR="00E65D11" w14:paraId="701FE0E6" w14:textId="77777777" w:rsidTr="0095797A">
        <w:trPr>
          <w:jc w:val="center"/>
        </w:trPr>
        <w:tc>
          <w:tcPr>
            <w:tcW w:w="439" w:type="pct"/>
            <w:vAlign w:val="center"/>
          </w:tcPr>
          <w:p w14:paraId="0F540E9A" w14:textId="651CD446" w:rsidR="00E65D11" w:rsidRDefault="00E65D11" w:rsidP="00BA5B5B">
            <w:pPr>
              <w:pStyle w:val="ListParagraph"/>
              <w:numPr>
                <w:ilvl w:val="0"/>
                <w:numId w:val="24"/>
              </w:numPr>
            </w:pPr>
          </w:p>
        </w:tc>
        <w:tc>
          <w:tcPr>
            <w:tcW w:w="1173" w:type="pct"/>
            <w:vAlign w:val="center"/>
          </w:tcPr>
          <w:p w14:paraId="26C0D269" w14:textId="77777777" w:rsidR="00E65D11" w:rsidRDefault="007724B6" w:rsidP="00C97365">
            <w:r>
              <w:t>Logout</w:t>
            </w:r>
          </w:p>
        </w:tc>
        <w:tc>
          <w:tcPr>
            <w:tcW w:w="1117" w:type="pct"/>
            <w:vAlign w:val="center"/>
          </w:tcPr>
          <w:p w14:paraId="4E54BCEB" w14:textId="6C0C1B84" w:rsidR="00E65D11" w:rsidRDefault="002A04D9" w:rsidP="00C97365">
            <w:r>
              <w:t>Member</w:t>
            </w:r>
          </w:p>
        </w:tc>
        <w:tc>
          <w:tcPr>
            <w:tcW w:w="2271" w:type="pct"/>
            <w:vAlign w:val="center"/>
          </w:tcPr>
          <w:p w14:paraId="23E054BF" w14:textId="77777777" w:rsidR="00E65D11" w:rsidRDefault="007724B6" w:rsidP="00C97365">
            <w:r>
              <w:t>Logout from system</w:t>
            </w:r>
          </w:p>
        </w:tc>
      </w:tr>
      <w:tr w:rsidR="00E65D11" w14:paraId="25C1A92D" w14:textId="77777777" w:rsidTr="0095797A">
        <w:trPr>
          <w:jc w:val="center"/>
        </w:trPr>
        <w:tc>
          <w:tcPr>
            <w:tcW w:w="439" w:type="pct"/>
            <w:vAlign w:val="center"/>
          </w:tcPr>
          <w:p w14:paraId="27302887" w14:textId="51706AA2" w:rsidR="00E65D11" w:rsidRDefault="00E65D11" w:rsidP="00BA5B5B">
            <w:pPr>
              <w:pStyle w:val="ListParagraph"/>
              <w:numPr>
                <w:ilvl w:val="0"/>
                <w:numId w:val="24"/>
              </w:numPr>
            </w:pPr>
          </w:p>
        </w:tc>
        <w:tc>
          <w:tcPr>
            <w:tcW w:w="1173" w:type="pct"/>
            <w:vAlign w:val="center"/>
          </w:tcPr>
          <w:p w14:paraId="7D8F843A" w14:textId="77777777" w:rsidR="00E65D11" w:rsidRDefault="0035150C" w:rsidP="00C97365">
            <w:r>
              <w:t>Change password</w:t>
            </w:r>
          </w:p>
        </w:tc>
        <w:tc>
          <w:tcPr>
            <w:tcW w:w="1117" w:type="pct"/>
            <w:vAlign w:val="center"/>
          </w:tcPr>
          <w:p w14:paraId="05D0A653" w14:textId="77777777" w:rsidR="00E65D11" w:rsidRDefault="0035150C" w:rsidP="00C97365">
            <w:r>
              <w:t>Member</w:t>
            </w:r>
          </w:p>
        </w:tc>
        <w:tc>
          <w:tcPr>
            <w:tcW w:w="2271" w:type="pct"/>
            <w:vAlign w:val="center"/>
          </w:tcPr>
          <w:p w14:paraId="30897E5E" w14:textId="77777777" w:rsidR="00E65D11" w:rsidRDefault="0035150C" w:rsidP="00C97365">
            <w:r>
              <w:t>Change password of an account</w:t>
            </w:r>
          </w:p>
        </w:tc>
      </w:tr>
      <w:tr w:rsidR="001B6D31" w14:paraId="6D452FED" w14:textId="77777777" w:rsidTr="0095797A">
        <w:trPr>
          <w:jc w:val="center"/>
        </w:trPr>
        <w:tc>
          <w:tcPr>
            <w:tcW w:w="439" w:type="pct"/>
            <w:vAlign w:val="center"/>
          </w:tcPr>
          <w:p w14:paraId="1762B3AE" w14:textId="77777777" w:rsidR="001B6D31" w:rsidRDefault="001B6D31" w:rsidP="00BA5B5B">
            <w:pPr>
              <w:pStyle w:val="ListParagraph"/>
              <w:numPr>
                <w:ilvl w:val="0"/>
                <w:numId w:val="24"/>
              </w:numPr>
            </w:pPr>
          </w:p>
        </w:tc>
        <w:tc>
          <w:tcPr>
            <w:tcW w:w="1173" w:type="pct"/>
            <w:vAlign w:val="center"/>
          </w:tcPr>
          <w:p w14:paraId="4093EB35" w14:textId="124C82C6" w:rsidR="001B6D31" w:rsidRDefault="001B6D31" w:rsidP="00C97365">
            <w:r>
              <w:t>Forgot password</w:t>
            </w:r>
          </w:p>
        </w:tc>
        <w:tc>
          <w:tcPr>
            <w:tcW w:w="1117" w:type="pct"/>
            <w:vAlign w:val="center"/>
          </w:tcPr>
          <w:p w14:paraId="05B337A9" w14:textId="1C419A28" w:rsidR="001B6D31" w:rsidRDefault="001B6D31" w:rsidP="00C97365">
            <w:r>
              <w:t>Member</w:t>
            </w:r>
          </w:p>
        </w:tc>
        <w:tc>
          <w:tcPr>
            <w:tcW w:w="2271" w:type="pct"/>
            <w:vAlign w:val="center"/>
          </w:tcPr>
          <w:p w14:paraId="476AF4FC" w14:textId="1BC3BB2A" w:rsidR="001B6D31" w:rsidRDefault="001B6D31" w:rsidP="00C97365">
            <w:r>
              <w:t>User use this function if forgot password</w:t>
            </w:r>
          </w:p>
        </w:tc>
      </w:tr>
    </w:tbl>
    <w:p w14:paraId="1183F2B3" w14:textId="77777777" w:rsidR="003278BB" w:rsidRDefault="009C5EFA" w:rsidP="00D01659">
      <w:pPr>
        <w:pStyle w:val="Heading2"/>
      </w:pPr>
      <w:bookmarkStart w:id="48" w:name="_Toc322788130"/>
      <w:r>
        <w:t>Medicinal plant</w:t>
      </w:r>
      <w:r w:rsidR="003278BB">
        <w:t xml:space="preserve"> module</w:t>
      </w:r>
      <w:bookmarkEnd w:id="48"/>
    </w:p>
    <w:p w14:paraId="0E027E38" w14:textId="77777777" w:rsidR="009E1BCA" w:rsidRPr="00E82974" w:rsidRDefault="000D2B7B" w:rsidP="00FB7B33">
      <w:pPr>
        <w:pStyle w:val="Heading3"/>
        <w:numPr>
          <w:ilvl w:val="0"/>
          <w:numId w:val="0"/>
        </w:numPr>
        <w:ind w:left="810"/>
      </w:pPr>
      <w:bookmarkStart w:id="49" w:name="_Toc322788131"/>
      <w:r w:rsidRPr="00E82974">
        <w:t>5</w:t>
      </w:r>
      <w:r w:rsidR="009E1BCA" w:rsidRPr="00E82974">
        <w:t xml:space="preserve">.2.1 </w:t>
      </w:r>
      <w:r w:rsidR="00C97365">
        <w:t>Medicinal plant information</w:t>
      </w:r>
      <w:bookmarkEnd w:id="49"/>
    </w:p>
    <w:p w14:paraId="10B0DEDF" w14:textId="1273AA2F" w:rsidR="009E1BCA" w:rsidRDefault="005C2B85" w:rsidP="00C97365">
      <w:r>
        <w:rPr>
          <w:noProof/>
        </w:rPr>
        <w:drawing>
          <wp:inline distT="0" distB="0" distL="0" distR="0" wp14:anchorId="5CE30E68" wp14:editId="53A0D16D">
            <wp:extent cx="4445000" cy="4593167"/>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6496" cy="4594713"/>
                    </a:xfrm>
                    <a:prstGeom prst="rect">
                      <a:avLst/>
                    </a:prstGeom>
                    <a:noFill/>
                    <a:ln>
                      <a:noFill/>
                    </a:ln>
                  </pic:spPr>
                </pic:pic>
              </a:graphicData>
            </a:graphic>
          </wp:inline>
        </w:drawing>
      </w:r>
    </w:p>
    <w:p w14:paraId="6C62D126" w14:textId="7D70DEB5" w:rsidR="001B65EF" w:rsidRPr="001B65EF" w:rsidRDefault="00E2336D" w:rsidP="00C97365">
      <w:r>
        <w:t xml:space="preserve">                      </w:t>
      </w:r>
      <w:r>
        <w:tab/>
        <w:t>Figure 5</w:t>
      </w:r>
      <w:r w:rsidR="001B65EF">
        <w:t xml:space="preserve">: </w:t>
      </w:r>
      <w:r w:rsidR="00C97365">
        <w:t>Medicinal plant information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2267"/>
        <w:gridCol w:w="1418"/>
        <w:gridCol w:w="3890"/>
      </w:tblGrid>
      <w:tr w:rsidR="009E1BCA" w14:paraId="55DC241E" w14:textId="77777777" w:rsidTr="00BD3AD9">
        <w:tc>
          <w:tcPr>
            <w:tcW w:w="409" w:type="pct"/>
            <w:shd w:val="clear" w:color="auto" w:fill="92D050"/>
            <w:vAlign w:val="center"/>
            <w:hideMark/>
          </w:tcPr>
          <w:p w14:paraId="25FE8B3A" w14:textId="77777777" w:rsidR="009E1BCA" w:rsidRPr="00E82974" w:rsidRDefault="009E1BCA" w:rsidP="00C97365">
            <w:pPr>
              <w:rPr>
                <w:sz w:val="24"/>
              </w:rPr>
            </w:pPr>
            <w:r w:rsidRPr="00E82974">
              <w:lastRenderedPageBreak/>
              <w:t>No.</w:t>
            </w:r>
          </w:p>
        </w:tc>
        <w:tc>
          <w:tcPr>
            <w:tcW w:w="1374" w:type="pct"/>
            <w:shd w:val="clear" w:color="auto" w:fill="92D050"/>
            <w:vAlign w:val="center"/>
            <w:hideMark/>
          </w:tcPr>
          <w:p w14:paraId="3130039E" w14:textId="77777777" w:rsidR="009E1BCA" w:rsidRPr="00E82974" w:rsidRDefault="009E1BCA" w:rsidP="00C97365">
            <w:pPr>
              <w:rPr>
                <w:sz w:val="24"/>
              </w:rPr>
            </w:pPr>
            <w:r w:rsidRPr="00E82974">
              <w:t>Use-case name</w:t>
            </w:r>
          </w:p>
        </w:tc>
        <w:tc>
          <w:tcPr>
            <w:tcW w:w="859" w:type="pct"/>
            <w:shd w:val="clear" w:color="auto" w:fill="92D050"/>
            <w:vAlign w:val="center"/>
            <w:hideMark/>
          </w:tcPr>
          <w:p w14:paraId="1A078C2F" w14:textId="77777777" w:rsidR="009E1BCA" w:rsidRPr="00E82974" w:rsidRDefault="009E1BCA" w:rsidP="00C97365">
            <w:pPr>
              <w:rPr>
                <w:sz w:val="24"/>
              </w:rPr>
            </w:pPr>
            <w:r w:rsidRPr="00E82974">
              <w:t>Actor</w:t>
            </w:r>
          </w:p>
        </w:tc>
        <w:tc>
          <w:tcPr>
            <w:tcW w:w="2357" w:type="pct"/>
            <w:shd w:val="clear" w:color="auto" w:fill="92D050"/>
            <w:vAlign w:val="center"/>
            <w:hideMark/>
          </w:tcPr>
          <w:p w14:paraId="2E999B00" w14:textId="77777777" w:rsidR="009E1BCA" w:rsidRPr="00E82974" w:rsidRDefault="009E1BCA" w:rsidP="00C97365">
            <w:pPr>
              <w:rPr>
                <w:sz w:val="24"/>
              </w:rPr>
            </w:pPr>
            <w:r w:rsidRPr="00E82974">
              <w:t>Description</w:t>
            </w:r>
          </w:p>
        </w:tc>
      </w:tr>
      <w:tr w:rsidR="00EF6C29" w14:paraId="6CB004DF" w14:textId="77777777" w:rsidTr="00BD3AD9">
        <w:tc>
          <w:tcPr>
            <w:tcW w:w="409" w:type="pct"/>
            <w:vAlign w:val="center"/>
          </w:tcPr>
          <w:p w14:paraId="796279EC" w14:textId="4A4BD9DF" w:rsidR="00EF6C29" w:rsidRPr="00BD3AD9" w:rsidRDefault="00EF6C29" w:rsidP="00BD3AD9">
            <w:pPr>
              <w:pStyle w:val="ListParagraph"/>
              <w:numPr>
                <w:ilvl w:val="0"/>
                <w:numId w:val="17"/>
              </w:numPr>
              <w:ind w:left="567"/>
              <w:jc w:val="center"/>
              <w:rPr>
                <w:sz w:val="24"/>
              </w:rPr>
            </w:pPr>
          </w:p>
        </w:tc>
        <w:tc>
          <w:tcPr>
            <w:tcW w:w="1374" w:type="pct"/>
            <w:vAlign w:val="center"/>
            <w:hideMark/>
          </w:tcPr>
          <w:p w14:paraId="51EC4992" w14:textId="2972C9B5" w:rsidR="00EF6C29" w:rsidRDefault="00EF6C29" w:rsidP="00EF6C29">
            <w:pPr>
              <w:rPr>
                <w:sz w:val="24"/>
              </w:rPr>
            </w:pPr>
            <w:r>
              <w:t xml:space="preserve">View </w:t>
            </w:r>
          </w:p>
        </w:tc>
        <w:tc>
          <w:tcPr>
            <w:tcW w:w="859" w:type="pct"/>
            <w:vAlign w:val="center"/>
            <w:hideMark/>
          </w:tcPr>
          <w:p w14:paraId="70CF432C" w14:textId="1A642880" w:rsidR="00EF6C29" w:rsidRDefault="00EF6C29" w:rsidP="00EF6C29">
            <w:pPr>
              <w:rPr>
                <w:sz w:val="24"/>
              </w:rPr>
            </w:pPr>
            <w:r>
              <w:t>Member and Guest</w:t>
            </w:r>
          </w:p>
        </w:tc>
        <w:tc>
          <w:tcPr>
            <w:tcW w:w="2357" w:type="pct"/>
            <w:vAlign w:val="center"/>
            <w:hideMark/>
          </w:tcPr>
          <w:p w14:paraId="5A50E6B8" w14:textId="3292166B" w:rsidR="00EF6C29" w:rsidRDefault="00EF6C29" w:rsidP="00EF6C29">
            <w:r>
              <w:t>View detail information of a Medicinal plant</w:t>
            </w:r>
          </w:p>
        </w:tc>
      </w:tr>
      <w:tr w:rsidR="00EF6C29" w14:paraId="7DA0BF08" w14:textId="77777777" w:rsidTr="00BD3AD9">
        <w:tc>
          <w:tcPr>
            <w:tcW w:w="409" w:type="pct"/>
            <w:vAlign w:val="center"/>
          </w:tcPr>
          <w:p w14:paraId="6E7D5044" w14:textId="77777777" w:rsidR="00EF6C29" w:rsidRDefault="00EF6C29" w:rsidP="00BD3AD9">
            <w:pPr>
              <w:pStyle w:val="ListParagraph"/>
              <w:numPr>
                <w:ilvl w:val="0"/>
                <w:numId w:val="17"/>
              </w:numPr>
              <w:ind w:left="567"/>
              <w:jc w:val="center"/>
            </w:pPr>
          </w:p>
        </w:tc>
        <w:tc>
          <w:tcPr>
            <w:tcW w:w="1374" w:type="pct"/>
            <w:vAlign w:val="center"/>
          </w:tcPr>
          <w:p w14:paraId="587D3105" w14:textId="28465D57" w:rsidR="00EF6C29" w:rsidRDefault="00EF6C29" w:rsidP="00EF6C29">
            <w:r>
              <w:t>Basic search</w:t>
            </w:r>
          </w:p>
        </w:tc>
        <w:tc>
          <w:tcPr>
            <w:tcW w:w="859" w:type="pct"/>
            <w:vAlign w:val="center"/>
          </w:tcPr>
          <w:p w14:paraId="55CE7172" w14:textId="586B8675" w:rsidR="00EF6C29" w:rsidRDefault="00EF6C29" w:rsidP="00EF6C29">
            <w:r>
              <w:t>Member and Guest</w:t>
            </w:r>
          </w:p>
        </w:tc>
        <w:tc>
          <w:tcPr>
            <w:tcW w:w="2357" w:type="pct"/>
            <w:vAlign w:val="center"/>
          </w:tcPr>
          <w:p w14:paraId="6BE2FA14" w14:textId="30122686" w:rsidR="00EF6C29" w:rsidRDefault="00EF6C29" w:rsidP="00EF6C29">
            <w:r>
              <w:t>Search medicinal plant by name only</w:t>
            </w:r>
          </w:p>
        </w:tc>
      </w:tr>
      <w:tr w:rsidR="00EF6C29" w14:paraId="70AE4E0B" w14:textId="77777777" w:rsidTr="00BD3AD9">
        <w:tc>
          <w:tcPr>
            <w:tcW w:w="409" w:type="pct"/>
            <w:vAlign w:val="center"/>
          </w:tcPr>
          <w:p w14:paraId="65E37714" w14:textId="5AF227C9" w:rsidR="00EF6C29" w:rsidRDefault="00EF6C29" w:rsidP="00BD3AD9">
            <w:pPr>
              <w:pStyle w:val="ListParagraph"/>
              <w:numPr>
                <w:ilvl w:val="0"/>
                <w:numId w:val="17"/>
              </w:numPr>
              <w:ind w:left="567"/>
              <w:jc w:val="center"/>
            </w:pPr>
          </w:p>
        </w:tc>
        <w:tc>
          <w:tcPr>
            <w:tcW w:w="1374" w:type="pct"/>
            <w:vAlign w:val="center"/>
          </w:tcPr>
          <w:p w14:paraId="625C221D" w14:textId="3E64B701" w:rsidR="00EF6C29" w:rsidRDefault="00EF6C29" w:rsidP="00EF6C29">
            <w:r>
              <w:t>Advance search</w:t>
            </w:r>
          </w:p>
        </w:tc>
        <w:tc>
          <w:tcPr>
            <w:tcW w:w="859" w:type="pct"/>
            <w:vAlign w:val="center"/>
          </w:tcPr>
          <w:p w14:paraId="0395A94D" w14:textId="77777777" w:rsidR="00EF6C29" w:rsidRDefault="00EF6C29" w:rsidP="00EF6C29">
            <w:r>
              <w:t>Member and Guest</w:t>
            </w:r>
          </w:p>
        </w:tc>
        <w:tc>
          <w:tcPr>
            <w:tcW w:w="2357" w:type="pct"/>
            <w:vAlign w:val="center"/>
          </w:tcPr>
          <w:p w14:paraId="1F8C9EA1" w14:textId="77777777" w:rsidR="00EF6C29" w:rsidRDefault="00EF6C29" w:rsidP="00EF6C29">
            <w:r>
              <w:t>Search Medicinal plant with multi condition</w:t>
            </w:r>
          </w:p>
        </w:tc>
      </w:tr>
      <w:tr w:rsidR="00EF6C29" w14:paraId="0FC76DD3" w14:textId="77777777" w:rsidTr="00BD3AD9">
        <w:tc>
          <w:tcPr>
            <w:tcW w:w="409" w:type="pct"/>
            <w:vAlign w:val="center"/>
          </w:tcPr>
          <w:p w14:paraId="69F4E7BE" w14:textId="16ED39D1" w:rsidR="00EF6C29" w:rsidRDefault="00EF6C29" w:rsidP="00BD3AD9">
            <w:pPr>
              <w:pStyle w:val="ListParagraph"/>
              <w:numPr>
                <w:ilvl w:val="0"/>
                <w:numId w:val="17"/>
              </w:numPr>
              <w:ind w:left="567"/>
              <w:jc w:val="center"/>
            </w:pPr>
          </w:p>
        </w:tc>
        <w:tc>
          <w:tcPr>
            <w:tcW w:w="1374" w:type="pct"/>
            <w:vAlign w:val="center"/>
          </w:tcPr>
          <w:p w14:paraId="736B45A7" w14:textId="3B4A6A9A" w:rsidR="00EF6C29" w:rsidRDefault="00EF6C29" w:rsidP="00EF6C29">
            <w:r>
              <w:t>Add new article</w:t>
            </w:r>
          </w:p>
        </w:tc>
        <w:tc>
          <w:tcPr>
            <w:tcW w:w="859" w:type="pct"/>
            <w:vAlign w:val="center"/>
          </w:tcPr>
          <w:p w14:paraId="755C0B81" w14:textId="77777777" w:rsidR="00EF6C29" w:rsidRDefault="00EF6C29" w:rsidP="00EF6C29">
            <w:r>
              <w:t>Member</w:t>
            </w:r>
          </w:p>
        </w:tc>
        <w:tc>
          <w:tcPr>
            <w:tcW w:w="2357" w:type="pct"/>
            <w:vAlign w:val="center"/>
          </w:tcPr>
          <w:p w14:paraId="67324D2C" w14:textId="77777777" w:rsidR="00EF6C29" w:rsidRDefault="00EF6C29" w:rsidP="00EF6C29">
            <w:r>
              <w:t>Create new Medicinal plant</w:t>
            </w:r>
          </w:p>
        </w:tc>
      </w:tr>
      <w:tr w:rsidR="00EF6C29" w14:paraId="5817B7F5" w14:textId="77777777" w:rsidTr="00BD3AD9">
        <w:tc>
          <w:tcPr>
            <w:tcW w:w="409" w:type="pct"/>
            <w:vAlign w:val="center"/>
          </w:tcPr>
          <w:p w14:paraId="70CCED26" w14:textId="25CFBAB4" w:rsidR="00EF6C29" w:rsidRDefault="00EF6C29" w:rsidP="00BD3AD9">
            <w:pPr>
              <w:pStyle w:val="ListParagraph"/>
              <w:numPr>
                <w:ilvl w:val="0"/>
                <w:numId w:val="17"/>
              </w:numPr>
              <w:ind w:left="567"/>
              <w:jc w:val="center"/>
            </w:pPr>
          </w:p>
        </w:tc>
        <w:tc>
          <w:tcPr>
            <w:tcW w:w="1374" w:type="pct"/>
            <w:vAlign w:val="center"/>
          </w:tcPr>
          <w:p w14:paraId="00B2BF2C" w14:textId="565DE797" w:rsidR="00EF6C29" w:rsidRDefault="00EF6C29" w:rsidP="00EF6C29">
            <w:r>
              <w:t>Change article content</w:t>
            </w:r>
          </w:p>
        </w:tc>
        <w:tc>
          <w:tcPr>
            <w:tcW w:w="859" w:type="pct"/>
            <w:vAlign w:val="center"/>
          </w:tcPr>
          <w:p w14:paraId="645CB1E8" w14:textId="77777777" w:rsidR="00EF6C29" w:rsidRDefault="00EF6C29" w:rsidP="00EF6C29">
            <w:r>
              <w:t xml:space="preserve">Member </w:t>
            </w:r>
          </w:p>
        </w:tc>
        <w:tc>
          <w:tcPr>
            <w:tcW w:w="2357" w:type="pct"/>
            <w:vAlign w:val="center"/>
          </w:tcPr>
          <w:p w14:paraId="5321F097" w14:textId="77777777" w:rsidR="00EF6C29" w:rsidRDefault="00EF6C29" w:rsidP="00EF6C29">
            <w:r>
              <w:t>Author can change content</w:t>
            </w:r>
          </w:p>
        </w:tc>
      </w:tr>
      <w:tr w:rsidR="00EF6C29" w14:paraId="124FF63D" w14:textId="77777777" w:rsidTr="00BD3AD9">
        <w:tc>
          <w:tcPr>
            <w:tcW w:w="409" w:type="pct"/>
            <w:vAlign w:val="center"/>
          </w:tcPr>
          <w:p w14:paraId="20F90973" w14:textId="2D3A5293" w:rsidR="00EF6C29" w:rsidRDefault="00EF6C29" w:rsidP="00BD3AD9">
            <w:pPr>
              <w:pStyle w:val="ListParagraph"/>
              <w:numPr>
                <w:ilvl w:val="0"/>
                <w:numId w:val="17"/>
              </w:numPr>
              <w:ind w:left="567"/>
              <w:jc w:val="center"/>
            </w:pPr>
          </w:p>
        </w:tc>
        <w:tc>
          <w:tcPr>
            <w:tcW w:w="1374" w:type="pct"/>
            <w:vAlign w:val="center"/>
          </w:tcPr>
          <w:p w14:paraId="0CEC3348" w14:textId="77777777" w:rsidR="00EF6C29" w:rsidRDefault="00EF6C29" w:rsidP="00EF6C29">
            <w:r>
              <w:t>Report</w:t>
            </w:r>
          </w:p>
        </w:tc>
        <w:tc>
          <w:tcPr>
            <w:tcW w:w="859" w:type="pct"/>
            <w:vAlign w:val="center"/>
          </w:tcPr>
          <w:p w14:paraId="5C7814F7" w14:textId="77777777" w:rsidR="00EF6C29" w:rsidRDefault="00EF6C29" w:rsidP="00EF6C29">
            <w:r>
              <w:t>Member</w:t>
            </w:r>
          </w:p>
        </w:tc>
        <w:tc>
          <w:tcPr>
            <w:tcW w:w="2357" w:type="pct"/>
            <w:vAlign w:val="center"/>
          </w:tcPr>
          <w:p w14:paraId="05C93056" w14:textId="77777777" w:rsidR="00EF6C29" w:rsidRDefault="00EF6C29" w:rsidP="00EF6C29">
            <w:r>
              <w:t>Report to Mod invalid medicinal plant</w:t>
            </w:r>
          </w:p>
        </w:tc>
      </w:tr>
      <w:tr w:rsidR="00EF6C29" w14:paraId="278FCDEF" w14:textId="77777777" w:rsidTr="00BD3AD9">
        <w:tc>
          <w:tcPr>
            <w:tcW w:w="409" w:type="pct"/>
            <w:vAlign w:val="center"/>
          </w:tcPr>
          <w:p w14:paraId="20A62EF8" w14:textId="317E9A4F" w:rsidR="00EF6C29" w:rsidRDefault="00EF6C29" w:rsidP="00BD3AD9">
            <w:pPr>
              <w:pStyle w:val="ListParagraph"/>
              <w:numPr>
                <w:ilvl w:val="0"/>
                <w:numId w:val="17"/>
              </w:numPr>
              <w:ind w:left="567"/>
              <w:jc w:val="center"/>
            </w:pPr>
          </w:p>
        </w:tc>
        <w:tc>
          <w:tcPr>
            <w:tcW w:w="1374" w:type="pct"/>
            <w:vAlign w:val="center"/>
          </w:tcPr>
          <w:p w14:paraId="2264AB66" w14:textId="77777777" w:rsidR="00EF6C29" w:rsidRDefault="00EF6C29" w:rsidP="00EF6C29">
            <w:r>
              <w:t>Rate information</w:t>
            </w:r>
          </w:p>
        </w:tc>
        <w:tc>
          <w:tcPr>
            <w:tcW w:w="859" w:type="pct"/>
            <w:vAlign w:val="center"/>
          </w:tcPr>
          <w:p w14:paraId="0B103097" w14:textId="77777777" w:rsidR="00EF6C29" w:rsidRDefault="00EF6C29" w:rsidP="00EF6C29">
            <w:r>
              <w:t>Member</w:t>
            </w:r>
          </w:p>
        </w:tc>
        <w:tc>
          <w:tcPr>
            <w:tcW w:w="2357" w:type="pct"/>
            <w:vAlign w:val="center"/>
          </w:tcPr>
          <w:p w14:paraId="0724BDBE" w14:textId="77777777" w:rsidR="00EF6C29" w:rsidRDefault="00EF6C29" w:rsidP="00EF6C29">
            <w:r>
              <w:t>Rate information of Medicinal plant</w:t>
            </w:r>
          </w:p>
        </w:tc>
      </w:tr>
      <w:tr w:rsidR="00EF6C29" w14:paraId="2AF636F5" w14:textId="77777777" w:rsidTr="00BD3AD9">
        <w:tc>
          <w:tcPr>
            <w:tcW w:w="409" w:type="pct"/>
            <w:vAlign w:val="center"/>
          </w:tcPr>
          <w:p w14:paraId="52DC0E3C" w14:textId="60F2986C" w:rsidR="00EF6C29" w:rsidRDefault="00EF6C29" w:rsidP="00BD3AD9">
            <w:pPr>
              <w:pStyle w:val="ListParagraph"/>
              <w:numPr>
                <w:ilvl w:val="0"/>
                <w:numId w:val="17"/>
              </w:numPr>
              <w:ind w:left="567"/>
              <w:jc w:val="center"/>
            </w:pPr>
          </w:p>
        </w:tc>
        <w:tc>
          <w:tcPr>
            <w:tcW w:w="1374" w:type="pct"/>
            <w:vAlign w:val="center"/>
          </w:tcPr>
          <w:p w14:paraId="5F1AE76A" w14:textId="77777777" w:rsidR="00EF6C29" w:rsidRDefault="00EF6C29" w:rsidP="00EF6C29">
            <w:r>
              <w:t>Comment</w:t>
            </w:r>
          </w:p>
        </w:tc>
        <w:tc>
          <w:tcPr>
            <w:tcW w:w="859" w:type="pct"/>
            <w:vAlign w:val="center"/>
          </w:tcPr>
          <w:p w14:paraId="262CC29F" w14:textId="77777777" w:rsidR="00EF6C29" w:rsidRDefault="00EF6C29" w:rsidP="00EF6C29">
            <w:r>
              <w:t>Member</w:t>
            </w:r>
          </w:p>
        </w:tc>
        <w:tc>
          <w:tcPr>
            <w:tcW w:w="2357" w:type="pct"/>
            <w:vAlign w:val="center"/>
          </w:tcPr>
          <w:p w14:paraId="1E3323EF" w14:textId="33AF1BB4" w:rsidR="00EF6C29" w:rsidRDefault="00EF6C29" w:rsidP="00EF6C29">
            <w:r>
              <w:t>Comment on Medicin</w:t>
            </w:r>
            <w:r w:rsidR="00BD3AD9">
              <w:t xml:space="preserve">al plant post to give personal </w:t>
            </w:r>
            <w:r w:rsidRPr="00C97365">
              <w:t>opinion</w:t>
            </w:r>
          </w:p>
        </w:tc>
      </w:tr>
      <w:tr w:rsidR="00EF6C29" w14:paraId="4A8A937D" w14:textId="77777777" w:rsidTr="00BD3AD9">
        <w:tc>
          <w:tcPr>
            <w:tcW w:w="409" w:type="pct"/>
            <w:vAlign w:val="center"/>
          </w:tcPr>
          <w:p w14:paraId="020D14DD" w14:textId="77777777" w:rsidR="00EF6C29" w:rsidRDefault="00EF6C29" w:rsidP="00BD3AD9">
            <w:pPr>
              <w:pStyle w:val="ListParagraph"/>
              <w:numPr>
                <w:ilvl w:val="0"/>
                <w:numId w:val="17"/>
              </w:numPr>
              <w:ind w:left="567"/>
              <w:jc w:val="center"/>
            </w:pPr>
          </w:p>
        </w:tc>
        <w:tc>
          <w:tcPr>
            <w:tcW w:w="1374" w:type="pct"/>
            <w:vAlign w:val="center"/>
          </w:tcPr>
          <w:p w14:paraId="4AE60DE5" w14:textId="41490E75" w:rsidR="00EF6C29" w:rsidRDefault="00EF6C29" w:rsidP="00EF6C29">
            <w:r>
              <w:t>Share</w:t>
            </w:r>
          </w:p>
        </w:tc>
        <w:tc>
          <w:tcPr>
            <w:tcW w:w="859" w:type="pct"/>
            <w:vAlign w:val="center"/>
          </w:tcPr>
          <w:p w14:paraId="76AFD917" w14:textId="689C8810" w:rsidR="00EF6C29" w:rsidRDefault="00BD3AD9" w:rsidP="00EF6C29">
            <w:r>
              <w:t>Member</w:t>
            </w:r>
          </w:p>
        </w:tc>
        <w:tc>
          <w:tcPr>
            <w:tcW w:w="2357" w:type="pct"/>
            <w:vAlign w:val="center"/>
          </w:tcPr>
          <w:p w14:paraId="53284276" w14:textId="4955B2F2" w:rsidR="00EF6C29" w:rsidRDefault="00BD3AD9" w:rsidP="00EF6C29">
            <w:r>
              <w:t>Users share article in Facebook</w:t>
            </w:r>
          </w:p>
        </w:tc>
      </w:tr>
      <w:tr w:rsidR="00BD3AD9" w14:paraId="052DF619" w14:textId="77777777" w:rsidTr="00BD3AD9">
        <w:tc>
          <w:tcPr>
            <w:tcW w:w="409" w:type="pct"/>
            <w:vAlign w:val="center"/>
          </w:tcPr>
          <w:p w14:paraId="54CCF8B2" w14:textId="77777777" w:rsidR="00BD3AD9" w:rsidRDefault="00BD3AD9" w:rsidP="00BD3AD9">
            <w:pPr>
              <w:pStyle w:val="ListParagraph"/>
              <w:numPr>
                <w:ilvl w:val="0"/>
                <w:numId w:val="17"/>
              </w:numPr>
              <w:ind w:left="567"/>
              <w:jc w:val="center"/>
            </w:pPr>
          </w:p>
        </w:tc>
        <w:tc>
          <w:tcPr>
            <w:tcW w:w="1374" w:type="pct"/>
            <w:vAlign w:val="center"/>
          </w:tcPr>
          <w:p w14:paraId="566DAE03" w14:textId="4F46C265" w:rsidR="00BD3AD9" w:rsidRDefault="00BD3AD9" w:rsidP="00EF6C29">
            <w:r>
              <w:t>Like</w:t>
            </w:r>
          </w:p>
        </w:tc>
        <w:tc>
          <w:tcPr>
            <w:tcW w:w="859" w:type="pct"/>
            <w:vAlign w:val="center"/>
          </w:tcPr>
          <w:p w14:paraId="48B991C4" w14:textId="581CB2D1" w:rsidR="00BD3AD9" w:rsidRDefault="00BD3AD9" w:rsidP="00EF6C29">
            <w:r>
              <w:t>Member</w:t>
            </w:r>
          </w:p>
        </w:tc>
        <w:tc>
          <w:tcPr>
            <w:tcW w:w="2357" w:type="pct"/>
            <w:vAlign w:val="center"/>
          </w:tcPr>
          <w:p w14:paraId="1219DC88" w14:textId="77BEC7FA" w:rsidR="00BD3AD9" w:rsidRDefault="00BD3AD9" w:rsidP="00EF6C29">
            <w:r>
              <w:t>Users like article in Facebook</w:t>
            </w:r>
          </w:p>
        </w:tc>
      </w:tr>
    </w:tbl>
    <w:p w14:paraId="42A71225" w14:textId="77777777" w:rsidR="009E1BCA" w:rsidRPr="009E1BCA" w:rsidRDefault="009E1BCA" w:rsidP="00C97365"/>
    <w:p w14:paraId="1E6FF7AD" w14:textId="77777777" w:rsidR="009E1BCA" w:rsidRPr="00E82974" w:rsidRDefault="000D2B7B" w:rsidP="004643D4">
      <w:pPr>
        <w:pStyle w:val="Heading3"/>
        <w:numPr>
          <w:ilvl w:val="0"/>
          <w:numId w:val="0"/>
        </w:numPr>
        <w:ind w:left="810" w:hanging="720"/>
      </w:pPr>
      <w:bookmarkStart w:id="50" w:name="_Toc322788132"/>
      <w:r w:rsidRPr="00E82974">
        <w:lastRenderedPageBreak/>
        <w:t>5</w:t>
      </w:r>
      <w:r w:rsidR="009E1BCA" w:rsidRPr="00E82974">
        <w:t xml:space="preserve">.2.2 </w:t>
      </w:r>
      <w:r w:rsidR="00C97365">
        <w:t>Medicinal plant content management</w:t>
      </w:r>
      <w:bookmarkEnd w:id="50"/>
    </w:p>
    <w:p w14:paraId="6B083EB7" w14:textId="5B8F2FB1" w:rsidR="001B65EF" w:rsidRDefault="005C2B85" w:rsidP="00C97365">
      <w:r>
        <w:rPr>
          <w:noProof/>
        </w:rPr>
        <w:drawing>
          <wp:inline distT="0" distB="0" distL="0" distR="0" wp14:anchorId="355E7DF1" wp14:editId="39BAA784">
            <wp:extent cx="5274945" cy="4297607"/>
            <wp:effectExtent l="0" t="0" r="825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297607"/>
                    </a:xfrm>
                    <a:prstGeom prst="rect">
                      <a:avLst/>
                    </a:prstGeom>
                    <a:noFill/>
                    <a:ln>
                      <a:noFill/>
                    </a:ln>
                  </pic:spPr>
                </pic:pic>
              </a:graphicData>
            </a:graphic>
          </wp:inline>
        </w:drawing>
      </w:r>
    </w:p>
    <w:p w14:paraId="35A21A66" w14:textId="6213CC0A" w:rsidR="003C64A1" w:rsidRPr="001B65EF" w:rsidRDefault="00E2336D" w:rsidP="003C64A1">
      <w:pPr>
        <w:ind w:left="720" w:firstLine="720"/>
      </w:pPr>
      <w:r>
        <w:t>Figure 6</w:t>
      </w:r>
      <w:r w:rsidR="003C64A1">
        <w:t>: Medicinal plant content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2833"/>
        <w:gridCol w:w="852"/>
        <w:gridCol w:w="3890"/>
      </w:tblGrid>
      <w:tr w:rsidR="009E1BCA" w14:paraId="184DDA45" w14:textId="77777777" w:rsidTr="006A3281">
        <w:tc>
          <w:tcPr>
            <w:tcW w:w="409" w:type="pct"/>
            <w:shd w:val="clear" w:color="auto" w:fill="92D050"/>
            <w:vAlign w:val="center"/>
            <w:hideMark/>
          </w:tcPr>
          <w:p w14:paraId="365AD9CF" w14:textId="77777777" w:rsidR="009E1BCA" w:rsidRPr="00E82974" w:rsidRDefault="009E1BCA" w:rsidP="00C97365">
            <w:pPr>
              <w:rPr>
                <w:sz w:val="24"/>
              </w:rPr>
            </w:pPr>
            <w:r w:rsidRPr="00E82974">
              <w:t>No.</w:t>
            </w:r>
          </w:p>
        </w:tc>
        <w:tc>
          <w:tcPr>
            <w:tcW w:w="1717" w:type="pct"/>
            <w:shd w:val="clear" w:color="auto" w:fill="92D050"/>
            <w:vAlign w:val="center"/>
            <w:hideMark/>
          </w:tcPr>
          <w:p w14:paraId="5662A042" w14:textId="77777777" w:rsidR="009E1BCA" w:rsidRPr="00E82974" w:rsidRDefault="009E1BCA" w:rsidP="00C97365">
            <w:pPr>
              <w:rPr>
                <w:sz w:val="24"/>
              </w:rPr>
            </w:pPr>
            <w:r w:rsidRPr="00E82974">
              <w:t>Use-case name</w:t>
            </w:r>
          </w:p>
        </w:tc>
        <w:tc>
          <w:tcPr>
            <w:tcW w:w="516" w:type="pct"/>
            <w:shd w:val="clear" w:color="auto" w:fill="92D050"/>
            <w:vAlign w:val="center"/>
            <w:hideMark/>
          </w:tcPr>
          <w:p w14:paraId="20AAD773" w14:textId="77777777" w:rsidR="009E1BCA" w:rsidRPr="00E82974" w:rsidRDefault="009E1BCA" w:rsidP="00C97365">
            <w:pPr>
              <w:rPr>
                <w:sz w:val="24"/>
              </w:rPr>
            </w:pPr>
            <w:r w:rsidRPr="00E82974">
              <w:t>Actor</w:t>
            </w:r>
          </w:p>
        </w:tc>
        <w:tc>
          <w:tcPr>
            <w:tcW w:w="2357" w:type="pct"/>
            <w:shd w:val="clear" w:color="auto" w:fill="92D050"/>
            <w:vAlign w:val="center"/>
            <w:hideMark/>
          </w:tcPr>
          <w:p w14:paraId="55181797" w14:textId="77777777" w:rsidR="009E1BCA" w:rsidRPr="00E82974" w:rsidRDefault="009E1BCA" w:rsidP="00C97365">
            <w:pPr>
              <w:rPr>
                <w:sz w:val="24"/>
              </w:rPr>
            </w:pPr>
            <w:r w:rsidRPr="00E82974">
              <w:t>Description</w:t>
            </w:r>
          </w:p>
        </w:tc>
      </w:tr>
      <w:tr w:rsidR="009E1BCA" w14:paraId="144047DF" w14:textId="77777777" w:rsidTr="006A3281">
        <w:tc>
          <w:tcPr>
            <w:tcW w:w="409" w:type="pct"/>
            <w:vAlign w:val="center"/>
            <w:hideMark/>
          </w:tcPr>
          <w:p w14:paraId="7DBB3772" w14:textId="285B68BB" w:rsidR="009E1BCA" w:rsidRPr="006A3281" w:rsidRDefault="009E1BCA" w:rsidP="006A3281">
            <w:pPr>
              <w:pStyle w:val="ListParagraph"/>
              <w:numPr>
                <w:ilvl w:val="0"/>
                <w:numId w:val="18"/>
              </w:numPr>
              <w:rPr>
                <w:sz w:val="24"/>
              </w:rPr>
            </w:pPr>
          </w:p>
        </w:tc>
        <w:tc>
          <w:tcPr>
            <w:tcW w:w="1717" w:type="pct"/>
            <w:vAlign w:val="center"/>
            <w:hideMark/>
          </w:tcPr>
          <w:p w14:paraId="124AFAF7" w14:textId="1AA348EA" w:rsidR="009E1BCA" w:rsidRDefault="00C97365" w:rsidP="00C97365">
            <w:pPr>
              <w:rPr>
                <w:sz w:val="24"/>
              </w:rPr>
            </w:pPr>
            <w:r>
              <w:t>Approve</w:t>
            </w:r>
            <w:r w:rsidR="00BD3AD9">
              <w:t xml:space="preserve"> new article</w:t>
            </w:r>
          </w:p>
        </w:tc>
        <w:tc>
          <w:tcPr>
            <w:tcW w:w="516" w:type="pct"/>
            <w:vAlign w:val="center"/>
            <w:hideMark/>
          </w:tcPr>
          <w:p w14:paraId="618A9498" w14:textId="77777777" w:rsidR="009E1BCA" w:rsidRDefault="00C97365" w:rsidP="00C97365">
            <w:pPr>
              <w:rPr>
                <w:sz w:val="24"/>
              </w:rPr>
            </w:pPr>
            <w:r>
              <w:t>Mod</w:t>
            </w:r>
          </w:p>
        </w:tc>
        <w:tc>
          <w:tcPr>
            <w:tcW w:w="2357" w:type="pct"/>
            <w:vAlign w:val="center"/>
            <w:hideMark/>
          </w:tcPr>
          <w:p w14:paraId="1C737445" w14:textId="280F637F" w:rsidR="009E1BCA" w:rsidRDefault="00C97365" w:rsidP="00C97365">
            <w:r>
              <w:t>Approve new me</w:t>
            </w:r>
            <w:r w:rsidR="00BD3AD9">
              <w:t xml:space="preserve">dicinal plant </w:t>
            </w:r>
            <w:r>
              <w:t>request from member</w:t>
            </w:r>
          </w:p>
        </w:tc>
      </w:tr>
      <w:tr w:rsidR="00BD3AD9" w14:paraId="2EA5C1A5" w14:textId="77777777" w:rsidTr="006A3281">
        <w:tc>
          <w:tcPr>
            <w:tcW w:w="409" w:type="pct"/>
            <w:vAlign w:val="center"/>
          </w:tcPr>
          <w:p w14:paraId="0FDDCE08" w14:textId="77777777" w:rsidR="00BD3AD9" w:rsidRDefault="00BD3AD9" w:rsidP="006A3281">
            <w:pPr>
              <w:pStyle w:val="ListParagraph"/>
              <w:numPr>
                <w:ilvl w:val="0"/>
                <w:numId w:val="18"/>
              </w:numPr>
            </w:pPr>
          </w:p>
        </w:tc>
        <w:tc>
          <w:tcPr>
            <w:tcW w:w="1717" w:type="pct"/>
            <w:vAlign w:val="center"/>
          </w:tcPr>
          <w:p w14:paraId="4B35C54C" w14:textId="2802A59E" w:rsidR="00BD3AD9" w:rsidRDefault="00BD3AD9" w:rsidP="00C97365">
            <w:r>
              <w:t>Approve change article content</w:t>
            </w:r>
          </w:p>
        </w:tc>
        <w:tc>
          <w:tcPr>
            <w:tcW w:w="516" w:type="pct"/>
            <w:vAlign w:val="center"/>
          </w:tcPr>
          <w:p w14:paraId="68DEDDE2" w14:textId="588CF4C3" w:rsidR="00BD3AD9" w:rsidRDefault="00BD3AD9" w:rsidP="00C97365">
            <w:r>
              <w:t>Mod</w:t>
            </w:r>
          </w:p>
        </w:tc>
        <w:tc>
          <w:tcPr>
            <w:tcW w:w="2357" w:type="pct"/>
            <w:vAlign w:val="center"/>
          </w:tcPr>
          <w:p w14:paraId="48F308CF" w14:textId="6C705030" w:rsidR="00BD3AD9" w:rsidRDefault="00BD3AD9" w:rsidP="00C97365">
            <w:r>
              <w:t>Approve change medicinal plant request from member</w:t>
            </w:r>
          </w:p>
        </w:tc>
      </w:tr>
      <w:tr w:rsidR="009E1BCA" w14:paraId="452CB237" w14:textId="77777777" w:rsidTr="006A3281">
        <w:tc>
          <w:tcPr>
            <w:tcW w:w="409" w:type="pct"/>
            <w:vAlign w:val="center"/>
            <w:hideMark/>
          </w:tcPr>
          <w:p w14:paraId="0111F076" w14:textId="260D9C6F" w:rsidR="009E1BCA" w:rsidRPr="006A3281" w:rsidRDefault="009E1BCA" w:rsidP="006A3281">
            <w:pPr>
              <w:pStyle w:val="ListParagraph"/>
              <w:numPr>
                <w:ilvl w:val="0"/>
                <w:numId w:val="18"/>
              </w:numPr>
              <w:rPr>
                <w:sz w:val="24"/>
              </w:rPr>
            </w:pPr>
          </w:p>
        </w:tc>
        <w:tc>
          <w:tcPr>
            <w:tcW w:w="1717" w:type="pct"/>
            <w:vAlign w:val="center"/>
            <w:hideMark/>
          </w:tcPr>
          <w:p w14:paraId="2842860E" w14:textId="08986D9A" w:rsidR="009E1BCA" w:rsidRDefault="00C97365" w:rsidP="00C97365">
            <w:pPr>
              <w:rPr>
                <w:sz w:val="24"/>
              </w:rPr>
            </w:pPr>
            <w:r>
              <w:t>Delete</w:t>
            </w:r>
            <w:r w:rsidR="00BD3AD9">
              <w:t xml:space="preserve"> article</w:t>
            </w:r>
          </w:p>
        </w:tc>
        <w:tc>
          <w:tcPr>
            <w:tcW w:w="516" w:type="pct"/>
            <w:vAlign w:val="center"/>
            <w:hideMark/>
          </w:tcPr>
          <w:p w14:paraId="1B1DA0DB" w14:textId="77777777" w:rsidR="009E1BCA" w:rsidRDefault="00C97365" w:rsidP="00C97365">
            <w:pPr>
              <w:rPr>
                <w:sz w:val="24"/>
              </w:rPr>
            </w:pPr>
            <w:r>
              <w:t>Mod</w:t>
            </w:r>
          </w:p>
        </w:tc>
        <w:tc>
          <w:tcPr>
            <w:tcW w:w="2357" w:type="pct"/>
            <w:vAlign w:val="center"/>
            <w:hideMark/>
          </w:tcPr>
          <w:p w14:paraId="5AB0A166" w14:textId="77777777" w:rsidR="009E1BCA" w:rsidRDefault="002A6ABC" w:rsidP="00C97365">
            <w:pPr>
              <w:rPr>
                <w:sz w:val="24"/>
              </w:rPr>
            </w:pPr>
            <w:r>
              <w:t>Delete invalid medicinal plant which is reported by member</w:t>
            </w:r>
          </w:p>
        </w:tc>
      </w:tr>
      <w:tr w:rsidR="009E1BCA" w14:paraId="2218A2F3" w14:textId="77777777" w:rsidTr="006A3281">
        <w:tc>
          <w:tcPr>
            <w:tcW w:w="409" w:type="pct"/>
            <w:vAlign w:val="center"/>
          </w:tcPr>
          <w:p w14:paraId="5EBDB634" w14:textId="1E289136" w:rsidR="009E1BCA" w:rsidRDefault="009E1BCA" w:rsidP="006A3281">
            <w:pPr>
              <w:pStyle w:val="ListParagraph"/>
              <w:numPr>
                <w:ilvl w:val="0"/>
                <w:numId w:val="18"/>
              </w:numPr>
            </w:pPr>
          </w:p>
        </w:tc>
        <w:tc>
          <w:tcPr>
            <w:tcW w:w="1717" w:type="pct"/>
            <w:vAlign w:val="center"/>
          </w:tcPr>
          <w:p w14:paraId="2F03DB02" w14:textId="6DD6C64D" w:rsidR="009E1BCA" w:rsidRDefault="00BD3AD9" w:rsidP="00C97365">
            <w:r>
              <w:t>Remind article</w:t>
            </w:r>
          </w:p>
        </w:tc>
        <w:tc>
          <w:tcPr>
            <w:tcW w:w="516" w:type="pct"/>
            <w:vAlign w:val="center"/>
          </w:tcPr>
          <w:p w14:paraId="41F5A7B4" w14:textId="77777777" w:rsidR="009E1BCA" w:rsidRDefault="002A6ABC" w:rsidP="00C97365">
            <w:r>
              <w:t>Mod</w:t>
            </w:r>
          </w:p>
        </w:tc>
        <w:tc>
          <w:tcPr>
            <w:tcW w:w="2357" w:type="pct"/>
            <w:vAlign w:val="center"/>
          </w:tcPr>
          <w:p w14:paraId="082F8547" w14:textId="7DB19DE4" w:rsidR="009E1BCA" w:rsidRDefault="00BD3AD9" w:rsidP="006A3281">
            <w:r>
              <w:t xml:space="preserve">Send remind article message to </w:t>
            </w:r>
            <w:r w:rsidR="006A3281">
              <w:t>author of this article</w:t>
            </w:r>
          </w:p>
        </w:tc>
      </w:tr>
    </w:tbl>
    <w:p w14:paraId="263019EC" w14:textId="77777777" w:rsidR="009E1BCA" w:rsidRPr="009E1BCA" w:rsidRDefault="009E1BCA" w:rsidP="00C97365"/>
    <w:p w14:paraId="1E5F3DD1" w14:textId="77777777" w:rsidR="009E1BCA" w:rsidRDefault="00FB7B33" w:rsidP="002D1611">
      <w:pPr>
        <w:pStyle w:val="Heading2"/>
      </w:pPr>
      <w:bookmarkStart w:id="51" w:name="_Toc322788133"/>
      <w:r>
        <w:lastRenderedPageBreak/>
        <w:t>Remedy module</w:t>
      </w:r>
      <w:bookmarkEnd w:id="51"/>
    </w:p>
    <w:p w14:paraId="46D32E8D" w14:textId="77777777" w:rsidR="009E1BCA" w:rsidRDefault="00FB7B33" w:rsidP="00FB7B33">
      <w:pPr>
        <w:pStyle w:val="Heading3"/>
        <w:numPr>
          <w:ilvl w:val="0"/>
          <w:numId w:val="0"/>
        </w:numPr>
        <w:ind w:left="810"/>
      </w:pPr>
      <w:bookmarkStart w:id="52" w:name="_Toc322788134"/>
      <w:r>
        <w:t>5.3.1</w:t>
      </w:r>
      <w:r>
        <w:tab/>
        <w:t>Remedy Information</w:t>
      </w:r>
      <w:bookmarkEnd w:id="52"/>
    </w:p>
    <w:p w14:paraId="2EADB6D5" w14:textId="1F72354E" w:rsidR="00FB7B33" w:rsidRDefault="006A3281" w:rsidP="00C97365">
      <w:r>
        <w:rPr>
          <w:noProof/>
        </w:rPr>
        <w:drawing>
          <wp:inline distT="0" distB="0" distL="0" distR="0" wp14:anchorId="43AF307B" wp14:editId="165A68F0">
            <wp:extent cx="5274945" cy="6944902"/>
            <wp:effectExtent l="0" t="0" r="825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6944902"/>
                    </a:xfrm>
                    <a:prstGeom prst="rect">
                      <a:avLst/>
                    </a:prstGeom>
                    <a:noFill/>
                    <a:ln>
                      <a:noFill/>
                    </a:ln>
                  </pic:spPr>
                </pic:pic>
              </a:graphicData>
            </a:graphic>
          </wp:inline>
        </w:drawing>
      </w:r>
    </w:p>
    <w:p w14:paraId="594BDA86" w14:textId="683600A3" w:rsidR="00166801" w:rsidRDefault="001B65EF" w:rsidP="00166801">
      <w:pPr>
        <w:pStyle w:val="ListParagraph"/>
      </w:pPr>
      <w:r>
        <w:tab/>
      </w:r>
      <w:r>
        <w:tab/>
      </w:r>
      <w:r w:rsidR="00E2336D">
        <w:tab/>
        <w:t>Figure 7</w:t>
      </w:r>
      <w:r w:rsidR="00166801">
        <w:t>: Remedy information</w:t>
      </w:r>
    </w:p>
    <w:p w14:paraId="7AC365EC" w14:textId="77777777" w:rsidR="00E2336D" w:rsidRPr="00E82974" w:rsidRDefault="00E2336D" w:rsidP="00166801">
      <w:pPr>
        <w:pStyle w:val="ListParagraph"/>
      </w:pP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
        <w:gridCol w:w="1835"/>
        <w:gridCol w:w="1985"/>
        <w:gridCol w:w="3890"/>
      </w:tblGrid>
      <w:tr w:rsidR="00166801" w14:paraId="1D341EB4" w14:textId="77777777" w:rsidTr="001D4690">
        <w:tc>
          <w:tcPr>
            <w:tcW w:w="328" w:type="pct"/>
            <w:shd w:val="clear" w:color="auto" w:fill="92D050"/>
            <w:vAlign w:val="center"/>
            <w:hideMark/>
          </w:tcPr>
          <w:p w14:paraId="4E0B3C04" w14:textId="77777777" w:rsidR="00166801" w:rsidRPr="00E82974" w:rsidRDefault="00166801" w:rsidP="001D4690">
            <w:pPr>
              <w:rPr>
                <w:sz w:val="24"/>
              </w:rPr>
            </w:pPr>
            <w:r w:rsidRPr="00E82974">
              <w:lastRenderedPageBreak/>
              <w:t>No.</w:t>
            </w:r>
          </w:p>
        </w:tc>
        <w:tc>
          <w:tcPr>
            <w:tcW w:w="1112" w:type="pct"/>
            <w:shd w:val="clear" w:color="auto" w:fill="92D050"/>
            <w:vAlign w:val="center"/>
            <w:hideMark/>
          </w:tcPr>
          <w:p w14:paraId="200A5087" w14:textId="77777777" w:rsidR="00166801" w:rsidRPr="00E82974" w:rsidRDefault="00166801" w:rsidP="001D4690">
            <w:pPr>
              <w:rPr>
                <w:sz w:val="24"/>
              </w:rPr>
            </w:pPr>
            <w:r w:rsidRPr="00E82974">
              <w:t>Use-case name</w:t>
            </w:r>
          </w:p>
        </w:tc>
        <w:tc>
          <w:tcPr>
            <w:tcW w:w="1203" w:type="pct"/>
            <w:shd w:val="clear" w:color="auto" w:fill="92D050"/>
            <w:vAlign w:val="center"/>
            <w:hideMark/>
          </w:tcPr>
          <w:p w14:paraId="46C0142C" w14:textId="77777777" w:rsidR="00166801" w:rsidRPr="00E82974" w:rsidRDefault="00166801" w:rsidP="001D4690">
            <w:pPr>
              <w:rPr>
                <w:sz w:val="24"/>
              </w:rPr>
            </w:pPr>
            <w:r w:rsidRPr="00E82974">
              <w:t>Actor</w:t>
            </w:r>
          </w:p>
        </w:tc>
        <w:tc>
          <w:tcPr>
            <w:tcW w:w="2357" w:type="pct"/>
            <w:shd w:val="clear" w:color="auto" w:fill="92D050"/>
            <w:vAlign w:val="center"/>
            <w:hideMark/>
          </w:tcPr>
          <w:p w14:paraId="51D2C09D" w14:textId="77777777" w:rsidR="00166801" w:rsidRPr="00E82974" w:rsidRDefault="00166801" w:rsidP="001D4690">
            <w:pPr>
              <w:rPr>
                <w:sz w:val="24"/>
              </w:rPr>
            </w:pPr>
            <w:r w:rsidRPr="00E82974">
              <w:t>Description</w:t>
            </w:r>
          </w:p>
        </w:tc>
      </w:tr>
      <w:tr w:rsidR="006A3281" w14:paraId="336D5018" w14:textId="77777777" w:rsidTr="001D4690">
        <w:tc>
          <w:tcPr>
            <w:tcW w:w="328" w:type="pct"/>
            <w:vAlign w:val="center"/>
            <w:hideMark/>
          </w:tcPr>
          <w:p w14:paraId="738AA6CB" w14:textId="17804318" w:rsidR="006A3281" w:rsidRPr="006A3281" w:rsidRDefault="006A3281" w:rsidP="006A3281">
            <w:pPr>
              <w:pStyle w:val="ListParagraph"/>
              <w:numPr>
                <w:ilvl w:val="0"/>
                <w:numId w:val="20"/>
              </w:numPr>
              <w:ind w:left="426"/>
              <w:rPr>
                <w:sz w:val="24"/>
              </w:rPr>
            </w:pPr>
          </w:p>
        </w:tc>
        <w:tc>
          <w:tcPr>
            <w:tcW w:w="1112" w:type="pct"/>
            <w:vAlign w:val="center"/>
            <w:hideMark/>
          </w:tcPr>
          <w:p w14:paraId="292DBDEC" w14:textId="26AD40F1" w:rsidR="006A3281" w:rsidRDefault="006A3281" w:rsidP="006A3281">
            <w:pPr>
              <w:rPr>
                <w:sz w:val="24"/>
              </w:rPr>
            </w:pPr>
            <w:r>
              <w:t xml:space="preserve">View </w:t>
            </w:r>
          </w:p>
        </w:tc>
        <w:tc>
          <w:tcPr>
            <w:tcW w:w="1203" w:type="pct"/>
            <w:vAlign w:val="center"/>
            <w:hideMark/>
          </w:tcPr>
          <w:p w14:paraId="5ADBCA18" w14:textId="04AB2259" w:rsidR="006A3281" w:rsidRDefault="006A3281" w:rsidP="006A3281">
            <w:pPr>
              <w:rPr>
                <w:sz w:val="24"/>
              </w:rPr>
            </w:pPr>
            <w:r>
              <w:t>Member and Guest</w:t>
            </w:r>
          </w:p>
        </w:tc>
        <w:tc>
          <w:tcPr>
            <w:tcW w:w="2357" w:type="pct"/>
            <w:vAlign w:val="center"/>
            <w:hideMark/>
          </w:tcPr>
          <w:p w14:paraId="3CE4DFDF" w14:textId="2F388759" w:rsidR="006A3281" w:rsidRDefault="006A3281" w:rsidP="006A3281">
            <w:r>
              <w:t>View detail information of a Remedy</w:t>
            </w:r>
          </w:p>
        </w:tc>
      </w:tr>
      <w:tr w:rsidR="006A3281" w14:paraId="7F8B5932" w14:textId="77777777" w:rsidTr="001D4690">
        <w:tc>
          <w:tcPr>
            <w:tcW w:w="328" w:type="pct"/>
            <w:vAlign w:val="center"/>
          </w:tcPr>
          <w:p w14:paraId="204D77AE" w14:textId="77777777" w:rsidR="006A3281" w:rsidRDefault="006A3281" w:rsidP="006A3281">
            <w:pPr>
              <w:pStyle w:val="ListParagraph"/>
              <w:numPr>
                <w:ilvl w:val="0"/>
                <w:numId w:val="20"/>
              </w:numPr>
              <w:ind w:left="426"/>
            </w:pPr>
          </w:p>
        </w:tc>
        <w:tc>
          <w:tcPr>
            <w:tcW w:w="1112" w:type="pct"/>
            <w:vAlign w:val="center"/>
          </w:tcPr>
          <w:p w14:paraId="56F52128" w14:textId="45895800" w:rsidR="006A3281" w:rsidRDefault="006A3281" w:rsidP="006A3281">
            <w:r>
              <w:t>Basic search</w:t>
            </w:r>
          </w:p>
        </w:tc>
        <w:tc>
          <w:tcPr>
            <w:tcW w:w="1203" w:type="pct"/>
            <w:vAlign w:val="center"/>
          </w:tcPr>
          <w:p w14:paraId="1505D84C" w14:textId="34ACBF89" w:rsidR="006A3281" w:rsidRDefault="006A3281" w:rsidP="006A3281">
            <w:r>
              <w:t>Member and Guest</w:t>
            </w:r>
          </w:p>
        </w:tc>
        <w:tc>
          <w:tcPr>
            <w:tcW w:w="2357" w:type="pct"/>
            <w:vAlign w:val="center"/>
          </w:tcPr>
          <w:p w14:paraId="1C478A24" w14:textId="623CBA31" w:rsidR="006A3281" w:rsidRDefault="006A3281" w:rsidP="006A3281">
            <w:r>
              <w:t>Search remedy by name only</w:t>
            </w:r>
          </w:p>
        </w:tc>
      </w:tr>
      <w:tr w:rsidR="006A3281" w14:paraId="04C0B27D" w14:textId="77777777" w:rsidTr="001D4690">
        <w:tc>
          <w:tcPr>
            <w:tcW w:w="328" w:type="pct"/>
            <w:vAlign w:val="center"/>
          </w:tcPr>
          <w:p w14:paraId="371B662C" w14:textId="77777777" w:rsidR="006A3281" w:rsidRDefault="006A3281" w:rsidP="006A3281">
            <w:pPr>
              <w:pStyle w:val="ListParagraph"/>
              <w:numPr>
                <w:ilvl w:val="0"/>
                <w:numId w:val="20"/>
              </w:numPr>
              <w:ind w:left="426"/>
            </w:pPr>
          </w:p>
        </w:tc>
        <w:tc>
          <w:tcPr>
            <w:tcW w:w="1112" w:type="pct"/>
            <w:vAlign w:val="center"/>
          </w:tcPr>
          <w:p w14:paraId="312B8598" w14:textId="6F8C161C" w:rsidR="006A3281" w:rsidRDefault="006A3281" w:rsidP="006A3281">
            <w:r>
              <w:t>Advance search</w:t>
            </w:r>
          </w:p>
        </w:tc>
        <w:tc>
          <w:tcPr>
            <w:tcW w:w="1203" w:type="pct"/>
            <w:vAlign w:val="center"/>
          </w:tcPr>
          <w:p w14:paraId="6DB0E95D" w14:textId="4B59F18C" w:rsidR="006A3281" w:rsidRDefault="006A3281" w:rsidP="006A3281">
            <w:r>
              <w:t>Member and Guest</w:t>
            </w:r>
          </w:p>
        </w:tc>
        <w:tc>
          <w:tcPr>
            <w:tcW w:w="2357" w:type="pct"/>
            <w:vAlign w:val="center"/>
          </w:tcPr>
          <w:p w14:paraId="36F58A20" w14:textId="54945FD3" w:rsidR="006A3281" w:rsidRDefault="006A3281" w:rsidP="006A3281">
            <w:r>
              <w:t>Search Remedy with multi condition</w:t>
            </w:r>
          </w:p>
        </w:tc>
      </w:tr>
      <w:tr w:rsidR="006A3281" w14:paraId="32B102F3" w14:textId="77777777" w:rsidTr="001D4690">
        <w:tc>
          <w:tcPr>
            <w:tcW w:w="328" w:type="pct"/>
            <w:vAlign w:val="center"/>
          </w:tcPr>
          <w:p w14:paraId="0C6AC1B7" w14:textId="77777777" w:rsidR="006A3281" w:rsidRDefault="006A3281" w:rsidP="006A3281">
            <w:pPr>
              <w:pStyle w:val="ListParagraph"/>
              <w:numPr>
                <w:ilvl w:val="0"/>
                <w:numId w:val="20"/>
              </w:numPr>
              <w:ind w:left="426"/>
            </w:pPr>
          </w:p>
        </w:tc>
        <w:tc>
          <w:tcPr>
            <w:tcW w:w="1112" w:type="pct"/>
            <w:vAlign w:val="center"/>
          </w:tcPr>
          <w:p w14:paraId="76964844" w14:textId="4BCAF832" w:rsidR="006A3281" w:rsidRDefault="006A3281" w:rsidP="006A3281">
            <w:r>
              <w:t>Add new article</w:t>
            </w:r>
          </w:p>
        </w:tc>
        <w:tc>
          <w:tcPr>
            <w:tcW w:w="1203" w:type="pct"/>
            <w:vAlign w:val="center"/>
          </w:tcPr>
          <w:p w14:paraId="7E5F6125" w14:textId="5973A543" w:rsidR="006A3281" w:rsidRDefault="006A3281" w:rsidP="006A3281">
            <w:r>
              <w:t>Member</w:t>
            </w:r>
          </w:p>
        </w:tc>
        <w:tc>
          <w:tcPr>
            <w:tcW w:w="2357" w:type="pct"/>
            <w:vAlign w:val="center"/>
          </w:tcPr>
          <w:p w14:paraId="2C1EBFCE" w14:textId="4497E058" w:rsidR="006A3281" w:rsidRDefault="006A3281" w:rsidP="006A3281">
            <w:r>
              <w:t>Create new Remedy</w:t>
            </w:r>
          </w:p>
        </w:tc>
      </w:tr>
      <w:tr w:rsidR="006A3281" w14:paraId="6FDBD4E4" w14:textId="77777777" w:rsidTr="001D4690">
        <w:tc>
          <w:tcPr>
            <w:tcW w:w="328" w:type="pct"/>
            <w:vAlign w:val="center"/>
          </w:tcPr>
          <w:p w14:paraId="67ECF338" w14:textId="2E9ABAB9" w:rsidR="006A3281" w:rsidRDefault="006A3281" w:rsidP="006A3281">
            <w:pPr>
              <w:pStyle w:val="ListParagraph"/>
              <w:numPr>
                <w:ilvl w:val="0"/>
                <w:numId w:val="20"/>
              </w:numPr>
              <w:ind w:left="426"/>
            </w:pPr>
          </w:p>
        </w:tc>
        <w:tc>
          <w:tcPr>
            <w:tcW w:w="1112" w:type="pct"/>
            <w:vAlign w:val="center"/>
          </w:tcPr>
          <w:p w14:paraId="083B87E2" w14:textId="77777777" w:rsidR="006A3281" w:rsidRDefault="006A3281" w:rsidP="006A3281">
            <w:r>
              <w:t>Change content</w:t>
            </w:r>
          </w:p>
        </w:tc>
        <w:tc>
          <w:tcPr>
            <w:tcW w:w="1203" w:type="pct"/>
            <w:vAlign w:val="center"/>
          </w:tcPr>
          <w:p w14:paraId="6ED8A916" w14:textId="77777777" w:rsidR="006A3281" w:rsidRDefault="006A3281" w:rsidP="006A3281">
            <w:r>
              <w:t xml:space="preserve">Member </w:t>
            </w:r>
          </w:p>
        </w:tc>
        <w:tc>
          <w:tcPr>
            <w:tcW w:w="2357" w:type="pct"/>
            <w:vAlign w:val="center"/>
          </w:tcPr>
          <w:p w14:paraId="08DBB5D8" w14:textId="77777777" w:rsidR="006A3281" w:rsidRDefault="006A3281" w:rsidP="006A3281">
            <w:r>
              <w:t>Author can change content</w:t>
            </w:r>
          </w:p>
        </w:tc>
      </w:tr>
      <w:tr w:rsidR="006A3281" w14:paraId="07A6C29D" w14:textId="77777777" w:rsidTr="001D4690">
        <w:tc>
          <w:tcPr>
            <w:tcW w:w="328" w:type="pct"/>
            <w:vAlign w:val="center"/>
          </w:tcPr>
          <w:p w14:paraId="5F831C39" w14:textId="00FA1E3B" w:rsidR="006A3281" w:rsidRDefault="006A3281" w:rsidP="006A3281">
            <w:pPr>
              <w:pStyle w:val="ListParagraph"/>
              <w:numPr>
                <w:ilvl w:val="0"/>
                <w:numId w:val="20"/>
              </w:numPr>
              <w:ind w:left="426"/>
            </w:pPr>
          </w:p>
        </w:tc>
        <w:tc>
          <w:tcPr>
            <w:tcW w:w="1112" w:type="pct"/>
            <w:vAlign w:val="center"/>
          </w:tcPr>
          <w:p w14:paraId="43DE980A" w14:textId="1829BC58" w:rsidR="006A3281" w:rsidRDefault="006A3281" w:rsidP="006A3281">
            <w:r>
              <w:t xml:space="preserve">Rate </w:t>
            </w:r>
          </w:p>
        </w:tc>
        <w:tc>
          <w:tcPr>
            <w:tcW w:w="1203" w:type="pct"/>
            <w:vAlign w:val="center"/>
          </w:tcPr>
          <w:p w14:paraId="4D7B8F99" w14:textId="57CAD9F5" w:rsidR="006A3281" w:rsidRDefault="006A3281" w:rsidP="006A3281">
            <w:r>
              <w:t>Member</w:t>
            </w:r>
          </w:p>
        </w:tc>
        <w:tc>
          <w:tcPr>
            <w:tcW w:w="2357" w:type="pct"/>
            <w:vAlign w:val="center"/>
          </w:tcPr>
          <w:p w14:paraId="1840C3DD" w14:textId="6E588907" w:rsidR="006A3281" w:rsidRDefault="006A3281" w:rsidP="006A3281">
            <w:r>
              <w:t>Rate information of Remedy</w:t>
            </w:r>
          </w:p>
        </w:tc>
      </w:tr>
      <w:tr w:rsidR="006A3281" w14:paraId="1FEF9042" w14:textId="77777777" w:rsidTr="001D4690">
        <w:tc>
          <w:tcPr>
            <w:tcW w:w="328" w:type="pct"/>
            <w:vAlign w:val="center"/>
          </w:tcPr>
          <w:p w14:paraId="2384C5E5" w14:textId="16667ACD" w:rsidR="006A3281" w:rsidRDefault="006A3281" w:rsidP="006A3281">
            <w:pPr>
              <w:pStyle w:val="ListParagraph"/>
              <w:numPr>
                <w:ilvl w:val="0"/>
                <w:numId w:val="20"/>
              </w:numPr>
              <w:ind w:left="426"/>
            </w:pPr>
          </w:p>
        </w:tc>
        <w:tc>
          <w:tcPr>
            <w:tcW w:w="1112" w:type="pct"/>
            <w:vAlign w:val="center"/>
          </w:tcPr>
          <w:p w14:paraId="37A8B942" w14:textId="558DC023" w:rsidR="006A3281" w:rsidRDefault="006A3281" w:rsidP="006A3281">
            <w:r>
              <w:t>Comment</w:t>
            </w:r>
          </w:p>
        </w:tc>
        <w:tc>
          <w:tcPr>
            <w:tcW w:w="1203" w:type="pct"/>
            <w:vAlign w:val="center"/>
          </w:tcPr>
          <w:p w14:paraId="5ED7F55D" w14:textId="3A10DC73" w:rsidR="006A3281" w:rsidRDefault="006A3281" w:rsidP="006A3281">
            <w:r>
              <w:t>Member</w:t>
            </w:r>
          </w:p>
        </w:tc>
        <w:tc>
          <w:tcPr>
            <w:tcW w:w="2357" w:type="pct"/>
            <w:vAlign w:val="center"/>
          </w:tcPr>
          <w:p w14:paraId="1DECC934" w14:textId="33E60A89" w:rsidR="006A3281" w:rsidRDefault="006A3281" w:rsidP="006A3281">
            <w:r>
              <w:t xml:space="preserve">Comment on Remedy post to give personal </w:t>
            </w:r>
            <w:r w:rsidRPr="00C97365">
              <w:t>opinion</w:t>
            </w:r>
          </w:p>
        </w:tc>
      </w:tr>
      <w:tr w:rsidR="006A3281" w14:paraId="43A301F4" w14:textId="77777777" w:rsidTr="001D4690">
        <w:tc>
          <w:tcPr>
            <w:tcW w:w="328" w:type="pct"/>
            <w:vAlign w:val="center"/>
          </w:tcPr>
          <w:p w14:paraId="1545E986" w14:textId="77777777" w:rsidR="006A3281" w:rsidRDefault="006A3281" w:rsidP="006A3281">
            <w:pPr>
              <w:pStyle w:val="ListParagraph"/>
              <w:numPr>
                <w:ilvl w:val="0"/>
                <w:numId w:val="20"/>
              </w:numPr>
              <w:ind w:left="426"/>
            </w:pPr>
          </w:p>
        </w:tc>
        <w:tc>
          <w:tcPr>
            <w:tcW w:w="1112" w:type="pct"/>
            <w:vAlign w:val="center"/>
          </w:tcPr>
          <w:p w14:paraId="361C7AA5" w14:textId="1B2EECAF" w:rsidR="006A3281" w:rsidRDefault="006A3281" w:rsidP="006A3281">
            <w:r>
              <w:t>Report</w:t>
            </w:r>
          </w:p>
        </w:tc>
        <w:tc>
          <w:tcPr>
            <w:tcW w:w="1203" w:type="pct"/>
            <w:vAlign w:val="center"/>
          </w:tcPr>
          <w:p w14:paraId="7D99D1EC" w14:textId="723AB0EA" w:rsidR="006A3281" w:rsidRDefault="006A3281" w:rsidP="006A3281">
            <w:r>
              <w:t>Member</w:t>
            </w:r>
          </w:p>
        </w:tc>
        <w:tc>
          <w:tcPr>
            <w:tcW w:w="2357" w:type="pct"/>
            <w:vAlign w:val="center"/>
          </w:tcPr>
          <w:p w14:paraId="11173D9A" w14:textId="50A1FBD1" w:rsidR="006A3281" w:rsidRDefault="006A3281" w:rsidP="006A3281">
            <w:r>
              <w:t>Report to Mod invalid remedy</w:t>
            </w:r>
          </w:p>
        </w:tc>
      </w:tr>
      <w:tr w:rsidR="006A3281" w14:paraId="1F2A8F03" w14:textId="77777777" w:rsidTr="001D4690">
        <w:tc>
          <w:tcPr>
            <w:tcW w:w="328" w:type="pct"/>
            <w:vAlign w:val="center"/>
          </w:tcPr>
          <w:p w14:paraId="447DE894" w14:textId="7481DB3E" w:rsidR="006A3281" w:rsidRDefault="006A3281" w:rsidP="006A3281">
            <w:pPr>
              <w:pStyle w:val="ListParagraph"/>
              <w:numPr>
                <w:ilvl w:val="0"/>
                <w:numId w:val="20"/>
              </w:numPr>
              <w:ind w:left="426"/>
            </w:pPr>
          </w:p>
        </w:tc>
        <w:tc>
          <w:tcPr>
            <w:tcW w:w="1112" w:type="pct"/>
            <w:vAlign w:val="center"/>
          </w:tcPr>
          <w:p w14:paraId="2D503CE0" w14:textId="2EB87026" w:rsidR="006A3281" w:rsidRDefault="006A3281" w:rsidP="006A3281">
            <w:r>
              <w:t>Share</w:t>
            </w:r>
          </w:p>
        </w:tc>
        <w:tc>
          <w:tcPr>
            <w:tcW w:w="1203" w:type="pct"/>
            <w:vAlign w:val="center"/>
          </w:tcPr>
          <w:p w14:paraId="7A3C1F4F" w14:textId="34C4DDE3" w:rsidR="006A3281" w:rsidRDefault="006A3281" w:rsidP="006A3281">
            <w:r>
              <w:t>Member</w:t>
            </w:r>
          </w:p>
        </w:tc>
        <w:tc>
          <w:tcPr>
            <w:tcW w:w="2357" w:type="pct"/>
            <w:vAlign w:val="center"/>
          </w:tcPr>
          <w:p w14:paraId="6F8A13E8" w14:textId="0217D9F0" w:rsidR="006A3281" w:rsidRDefault="00A223E0" w:rsidP="006A3281">
            <w:r>
              <w:t>Users share this article in Facebook</w:t>
            </w:r>
          </w:p>
        </w:tc>
      </w:tr>
      <w:tr w:rsidR="006A3281" w14:paraId="26FC0E2C" w14:textId="77777777" w:rsidTr="001D4690">
        <w:tc>
          <w:tcPr>
            <w:tcW w:w="328" w:type="pct"/>
            <w:vAlign w:val="center"/>
          </w:tcPr>
          <w:p w14:paraId="0B5995E4" w14:textId="77777777" w:rsidR="006A3281" w:rsidRDefault="006A3281" w:rsidP="006A3281">
            <w:pPr>
              <w:pStyle w:val="ListParagraph"/>
              <w:numPr>
                <w:ilvl w:val="0"/>
                <w:numId w:val="20"/>
              </w:numPr>
              <w:ind w:left="426"/>
            </w:pPr>
          </w:p>
        </w:tc>
        <w:tc>
          <w:tcPr>
            <w:tcW w:w="1112" w:type="pct"/>
            <w:vAlign w:val="center"/>
          </w:tcPr>
          <w:p w14:paraId="06D7F5B8" w14:textId="74B32430" w:rsidR="006A3281" w:rsidRDefault="006A3281" w:rsidP="006A3281">
            <w:r>
              <w:t>Like</w:t>
            </w:r>
          </w:p>
        </w:tc>
        <w:tc>
          <w:tcPr>
            <w:tcW w:w="1203" w:type="pct"/>
            <w:vAlign w:val="center"/>
          </w:tcPr>
          <w:p w14:paraId="25FA3590" w14:textId="7F810F2C" w:rsidR="006A3281" w:rsidRDefault="006A3281" w:rsidP="006A3281">
            <w:r>
              <w:t>Member</w:t>
            </w:r>
          </w:p>
        </w:tc>
        <w:tc>
          <w:tcPr>
            <w:tcW w:w="2357" w:type="pct"/>
            <w:vAlign w:val="center"/>
          </w:tcPr>
          <w:p w14:paraId="0AE5A51D" w14:textId="681086DB" w:rsidR="006A3281" w:rsidRDefault="00A223E0" w:rsidP="006A3281">
            <w:r>
              <w:t>Users like this article in Facebook</w:t>
            </w:r>
          </w:p>
        </w:tc>
      </w:tr>
    </w:tbl>
    <w:p w14:paraId="3EBD36F0" w14:textId="77777777" w:rsidR="009E1BCA" w:rsidRDefault="00166801" w:rsidP="00166801">
      <w:pPr>
        <w:pStyle w:val="Heading3"/>
        <w:numPr>
          <w:ilvl w:val="0"/>
          <w:numId w:val="0"/>
        </w:numPr>
        <w:ind w:left="810"/>
      </w:pPr>
      <w:bookmarkStart w:id="53" w:name="_Toc322788135"/>
      <w:r>
        <w:t>5.3.2 Remedy content management</w:t>
      </w:r>
      <w:bookmarkEnd w:id="53"/>
    </w:p>
    <w:p w14:paraId="7BF16EA6" w14:textId="3C0DD1F0" w:rsidR="00166801" w:rsidRDefault="00407BED" w:rsidP="00166801">
      <w:r>
        <w:rPr>
          <w:noProof/>
        </w:rPr>
        <w:drawing>
          <wp:inline distT="0" distB="0" distL="0" distR="0" wp14:anchorId="1CE23619" wp14:editId="6D0088B9">
            <wp:extent cx="3509970" cy="373888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873" cy="3739841"/>
                    </a:xfrm>
                    <a:prstGeom prst="rect">
                      <a:avLst/>
                    </a:prstGeom>
                    <a:noFill/>
                    <a:ln>
                      <a:noFill/>
                    </a:ln>
                  </pic:spPr>
                </pic:pic>
              </a:graphicData>
            </a:graphic>
          </wp:inline>
        </w:drawing>
      </w:r>
    </w:p>
    <w:p w14:paraId="782ED1DC" w14:textId="723CB869" w:rsidR="00166801" w:rsidRPr="00E82974" w:rsidRDefault="00E2336D" w:rsidP="00166801">
      <w:pPr>
        <w:pStyle w:val="ListParagraph"/>
        <w:ind w:left="1440" w:firstLine="720"/>
      </w:pPr>
      <w:r>
        <w:t>Figure 8</w:t>
      </w:r>
      <w:r w:rsidR="00166801">
        <w:t>: Remedy content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694"/>
        <w:gridCol w:w="1134"/>
        <w:gridCol w:w="4883"/>
      </w:tblGrid>
      <w:tr w:rsidR="007804FE" w14:paraId="55C4F6BA" w14:textId="77777777" w:rsidTr="00CB07EF">
        <w:tc>
          <w:tcPr>
            <w:tcW w:w="327" w:type="pct"/>
            <w:shd w:val="clear" w:color="auto" w:fill="92D050"/>
            <w:vAlign w:val="center"/>
            <w:hideMark/>
          </w:tcPr>
          <w:p w14:paraId="3735D2FE" w14:textId="77777777" w:rsidR="007804FE" w:rsidRPr="00E82974" w:rsidRDefault="007804FE" w:rsidP="001D4690">
            <w:pPr>
              <w:rPr>
                <w:sz w:val="24"/>
              </w:rPr>
            </w:pPr>
            <w:r w:rsidRPr="00E82974">
              <w:lastRenderedPageBreak/>
              <w:t>No.</w:t>
            </w:r>
          </w:p>
        </w:tc>
        <w:tc>
          <w:tcPr>
            <w:tcW w:w="1027" w:type="pct"/>
            <w:shd w:val="clear" w:color="auto" w:fill="92D050"/>
            <w:vAlign w:val="center"/>
            <w:hideMark/>
          </w:tcPr>
          <w:p w14:paraId="26EC2DAC" w14:textId="77777777" w:rsidR="007804FE" w:rsidRPr="00E82974" w:rsidRDefault="007804FE" w:rsidP="001D4690">
            <w:pPr>
              <w:rPr>
                <w:sz w:val="24"/>
              </w:rPr>
            </w:pPr>
            <w:r w:rsidRPr="00E82974">
              <w:t>Use-case name</w:t>
            </w:r>
          </w:p>
        </w:tc>
        <w:tc>
          <w:tcPr>
            <w:tcW w:w="687" w:type="pct"/>
            <w:shd w:val="clear" w:color="auto" w:fill="92D050"/>
            <w:vAlign w:val="center"/>
            <w:hideMark/>
          </w:tcPr>
          <w:p w14:paraId="4DA0D954" w14:textId="77777777" w:rsidR="007804FE" w:rsidRPr="00E82974" w:rsidRDefault="007804FE" w:rsidP="001D4690">
            <w:pPr>
              <w:rPr>
                <w:sz w:val="24"/>
              </w:rPr>
            </w:pPr>
            <w:r w:rsidRPr="00E82974">
              <w:t>Actor</w:t>
            </w:r>
          </w:p>
        </w:tc>
        <w:tc>
          <w:tcPr>
            <w:tcW w:w="2958" w:type="pct"/>
            <w:shd w:val="clear" w:color="auto" w:fill="92D050"/>
            <w:vAlign w:val="center"/>
            <w:hideMark/>
          </w:tcPr>
          <w:p w14:paraId="2EBE4E0C" w14:textId="77777777" w:rsidR="007804FE" w:rsidRPr="00E82974" w:rsidRDefault="007804FE" w:rsidP="001D4690">
            <w:pPr>
              <w:rPr>
                <w:sz w:val="24"/>
              </w:rPr>
            </w:pPr>
            <w:r w:rsidRPr="00E82974">
              <w:t>Description</w:t>
            </w:r>
          </w:p>
        </w:tc>
      </w:tr>
      <w:tr w:rsidR="007804FE" w14:paraId="2897B738" w14:textId="77777777" w:rsidTr="00CB07EF">
        <w:tc>
          <w:tcPr>
            <w:tcW w:w="327" w:type="pct"/>
            <w:vAlign w:val="center"/>
            <w:hideMark/>
          </w:tcPr>
          <w:p w14:paraId="003A2BA5" w14:textId="0B651B2C" w:rsidR="007804FE" w:rsidRPr="00A223E0" w:rsidRDefault="007804FE" w:rsidP="00A223E0">
            <w:pPr>
              <w:pStyle w:val="ListParagraph"/>
              <w:numPr>
                <w:ilvl w:val="0"/>
                <w:numId w:val="21"/>
              </w:numPr>
              <w:ind w:left="426"/>
              <w:rPr>
                <w:sz w:val="24"/>
              </w:rPr>
            </w:pPr>
          </w:p>
        </w:tc>
        <w:tc>
          <w:tcPr>
            <w:tcW w:w="1027" w:type="pct"/>
            <w:vAlign w:val="center"/>
            <w:hideMark/>
          </w:tcPr>
          <w:p w14:paraId="52A905E6" w14:textId="5D126204" w:rsidR="007804FE" w:rsidRDefault="007804FE" w:rsidP="001D4690">
            <w:pPr>
              <w:rPr>
                <w:sz w:val="24"/>
              </w:rPr>
            </w:pPr>
            <w:r>
              <w:t>Approve</w:t>
            </w:r>
            <w:r w:rsidR="00A223E0">
              <w:t xml:space="preserve"> new article</w:t>
            </w:r>
          </w:p>
        </w:tc>
        <w:tc>
          <w:tcPr>
            <w:tcW w:w="687" w:type="pct"/>
            <w:vAlign w:val="center"/>
            <w:hideMark/>
          </w:tcPr>
          <w:p w14:paraId="395421CC" w14:textId="77777777" w:rsidR="007804FE" w:rsidRDefault="007804FE" w:rsidP="001D4690">
            <w:pPr>
              <w:rPr>
                <w:sz w:val="24"/>
              </w:rPr>
            </w:pPr>
            <w:r>
              <w:t>Mod</w:t>
            </w:r>
          </w:p>
        </w:tc>
        <w:tc>
          <w:tcPr>
            <w:tcW w:w="2958" w:type="pct"/>
            <w:vAlign w:val="center"/>
            <w:hideMark/>
          </w:tcPr>
          <w:p w14:paraId="6BA15DC8" w14:textId="748B726E" w:rsidR="007804FE" w:rsidRDefault="007804FE" w:rsidP="00A223E0">
            <w:r>
              <w:t>Approve new remedy request from member</w:t>
            </w:r>
          </w:p>
        </w:tc>
      </w:tr>
      <w:tr w:rsidR="00A223E0" w14:paraId="722F1115" w14:textId="77777777" w:rsidTr="00CB07EF">
        <w:tc>
          <w:tcPr>
            <w:tcW w:w="327" w:type="pct"/>
            <w:vAlign w:val="center"/>
          </w:tcPr>
          <w:p w14:paraId="2325F4F5" w14:textId="77777777" w:rsidR="00A223E0" w:rsidRDefault="00A223E0" w:rsidP="00A223E0">
            <w:pPr>
              <w:pStyle w:val="ListParagraph"/>
              <w:numPr>
                <w:ilvl w:val="0"/>
                <w:numId w:val="21"/>
              </w:numPr>
              <w:ind w:left="426"/>
            </w:pPr>
          </w:p>
        </w:tc>
        <w:tc>
          <w:tcPr>
            <w:tcW w:w="1027" w:type="pct"/>
            <w:vAlign w:val="center"/>
          </w:tcPr>
          <w:p w14:paraId="02333140" w14:textId="0DA675E9" w:rsidR="00A223E0" w:rsidRDefault="00A223E0" w:rsidP="001D4690">
            <w:r>
              <w:t>Approve change article content</w:t>
            </w:r>
          </w:p>
        </w:tc>
        <w:tc>
          <w:tcPr>
            <w:tcW w:w="687" w:type="pct"/>
            <w:vAlign w:val="center"/>
          </w:tcPr>
          <w:p w14:paraId="00F51A5A" w14:textId="46062377" w:rsidR="00A223E0" w:rsidRDefault="00A223E0" w:rsidP="001D4690">
            <w:r>
              <w:t>Mod</w:t>
            </w:r>
          </w:p>
        </w:tc>
        <w:tc>
          <w:tcPr>
            <w:tcW w:w="2958" w:type="pct"/>
            <w:vAlign w:val="center"/>
          </w:tcPr>
          <w:p w14:paraId="5600A7B8" w14:textId="24B1DCE0" w:rsidR="00A223E0" w:rsidRDefault="00A223E0" w:rsidP="001D4690">
            <w:r>
              <w:t>Approve change article content request from member</w:t>
            </w:r>
          </w:p>
        </w:tc>
      </w:tr>
      <w:tr w:rsidR="007804FE" w14:paraId="61A7CF55" w14:textId="77777777" w:rsidTr="00CB07EF">
        <w:tc>
          <w:tcPr>
            <w:tcW w:w="327" w:type="pct"/>
            <w:vAlign w:val="center"/>
            <w:hideMark/>
          </w:tcPr>
          <w:p w14:paraId="5F5CB908" w14:textId="56733B0A" w:rsidR="007804FE" w:rsidRPr="00A223E0" w:rsidRDefault="007804FE" w:rsidP="00A223E0">
            <w:pPr>
              <w:pStyle w:val="ListParagraph"/>
              <w:numPr>
                <w:ilvl w:val="0"/>
                <w:numId w:val="21"/>
              </w:numPr>
              <w:ind w:left="426"/>
              <w:rPr>
                <w:sz w:val="24"/>
              </w:rPr>
            </w:pPr>
          </w:p>
        </w:tc>
        <w:tc>
          <w:tcPr>
            <w:tcW w:w="1027" w:type="pct"/>
            <w:vAlign w:val="center"/>
            <w:hideMark/>
          </w:tcPr>
          <w:p w14:paraId="03335202" w14:textId="761A7922" w:rsidR="007804FE" w:rsidRDefault="007804FE" w:rsidP="001D4690">
            <w:pPr>
              <w:rPr>
                <w:sz w:val="24"/>
              </w:rPr>
            </w:pPr>
            <w:r>
              <w:t>Delete</w:t>
            </w:r>
            <w:r w:rsidR="00A223E0">
              <w:t xml:space="preserve"> article</w:t>
            </w:r>
          </w:p>
        </w:tc>
        <w:tc>
          <w:tcPr>
            <w:tcW w:w="687" w:type="pct"/>
            <w:vAlign w:val="center"/>
            <w:hideMark/>
          </w:tcPr>
          <w:p w14:paraId="62DDD1FE" w14:textId="77777777" w:rsidR="007804FE" w:rsidRDefault="007804FE" w:rsidP="001D4690">
            <w:pPr>
              <w:rPr>
                <w:sz w:val="24"/>
              </w:rPr>
            </w:pPr>
            <w:r>
              <w:t>Mod</w:t>
            </w:r>
          </w:p>
        </w:tc>
        <w:tc>
          <w:tcPr>
            <w:tcW w:w="2958" w:type="pct"/>
            <w:vAlign w:val="center"/>
            <w:hideMark/>
          </w:tcPr>
          <w:p w14:paraId="72CDF11D" w14:textId="77777777" w:rsidR="007804FE" w:rsidRDefault="007804FE" w:rsidP="001D4690">
            <w:pPr>
              <w:rPr>
                <w:sz w:val="24"/>
              </w:rPr>
            </w:pPr>
            <w:r>
              <w:t>Delete invalid remedy which is reported by member</w:t>
            </w:r>
          </w:p>
        </w:tc>
      </w:tr>
      <w:tr w:rsidR="007804FE" w14:paraId="03151FBD" w14:textId="77777777" w:rsidTr="00CB07EF">
        <w:tc>
          <w:tcPr>
            <w:tcW w:w="327" w:type="pct"/>
            <w:vAlign w:val="center"/>
          </w:tcPr>
          <w:p w14:paraId="7DC9DBFF" w14:textId="1DACDB48" w:rsidR="007804FE" w:rsidRDefault="007804FE" w:rsidP="00A223E0">
            <w:pPr>
              <w:pStyle w:val="ListParagraph"/>
              <w:numPr>
                <w:ilvl w:val="0"/>
                <w:numId w:val="21"/>
              </w:numPr>
              <w:ind w:left="426"/>
            </w:pPr>
          </w:p>
        </w:tc>
        <w:tc>
          <w:tcPr>
            <w:tcW w:w="1027" w:type="pct"/>
            <w:vAlign w:val="center"/>
          </w:tcPr>
          <w:p w14:paraId="4409C9F6" w14:textId="2A57D54F" w:rsidR="007804FE" w:rsidRDefault="00A223E0" w:rsidP="001D4690">
            <w:r>
              <w:t>Remind article</w:t>
            </w:r>
          </w:p>
        </w:tc>
        <w:tc>
          <w:tcPr>
            <w:tcW w:w="687" w:type="pct"/>
            <w:vAlign w:val="center"/>
          </w:tcPr>
          <w:p w14:paraId="4695B3D0" w14:textId="77777777" w:rsidR="007804FE" w:rsidRDefault="007804FE" w:rsidP="001D4690">
            <w:r>
              <w:t>Mod</w:t>
            </w:r>
          </w:p>
        </w:tc>
        <w:tc>
          <w:tcPr>
            <w:tcW w:w="2958" w:type="pct"/>
            <w:vAlign w:val="center"/>
          </w:tcPr>
          <w:p w14:paraId="78201D68" w14:textId="1A46684C" w:rsidR="007804FE" w:rsidRDefault="00A223E0" w:rsidP="007804FE">
            <w:r>
              <w:t>Mod send remind message to author of this article</w:t>
            </w:r>
          </w:p>
        </w:tc>
      </w:tr>
    </w:tbl>
    <w:p w14:paraId="5C6F3A00" w14:textId="77777777" w:rsidR="00166801" w:rsidRDefault="00166801" w:rsidP="00166801"/>
    <w:p w14:paraId="3210EF84" w14:textId="03A793EC" w:rsidR="00645369" w:rsidRDefault="00645369" w:rsidP="002D1611">
      <w:pPr>
        <w:pStyle w:val="Heading2"/>
      </w:pPr>
      <w:bookmarkStart w:id="54" w:name="_Toc322788136"/>
      <w:r>
        <w:t>Herb</w:t>
      </w:r>
      <w:r w:rsidR="004643D4">
        <w:t>al</w:t>
      </w:r>
      <w:r>
        <w:t xml:space="preserve"> medicine store module</w:t>
      </w:r>
      <w:bookmarkEnd w:id="54"/>
    </w:p>
    <w:p w14:paraId="4EC15971" w14:textId="2D85DE22" w:rsidR="00645369" w:rsidRDefault="00645369" w:rsidP="00645369">
      <w:pPr>
        <w:pStyle w:val="Heading3"/>
        <w:numPr>
          <w:ilvl w:val="0"/>
          <w:numId w:val="0"/>
        </w:numPr>
        <w:ind w:left="810"/>
      </w:pPr>
      <w:bookmarkStart w:id="55" w:name="_Toc322788137"/>
      <w:r>
        <w:t>5.4.1 Herb</w:t>
      </w:r>
      <w:r w:rsidR="004643D4">
        <w:t>al</w:t>
      </w:r>
      <w:r>
        <w:t xml:space="preserve"> medicine store module</w:t>
      </w:r>
      <w:bookmarkEnd w:id="55"/>
    </w:p>
    <w:p w14:paraId="6A91309F" w14:textId="65C9720E" w:rsidR="00645369" w:rsidRDefault="00E371BD" w:rsidP="00645369">
      <w:r>
        <w:rPr>
          <w:noProof/>
        </w:rPr>
        <w:drawing>
          <wp:inline distT="0" distB="0" distL="0" distR="0" wp14:anchorId="4F2C4978" wp14:editId="22F44853">
            <wp:extent cx="5274945" cy="4190270"/>
            <wp:effectExtent l="0" t="0" r="8255" b="127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190270"/>
                    </a:xfrm>
                    <a:prstGeom prst="rect">
                      <a:avLst/>
                    </a:prstGeom>
                    <a:noFill/>
                    <a:ln>
                      <a:noFill/>
                    </a:ln>
                  </pic:spPr>
                </pic:pic>
              </a:graphicData>
            </a:graphic>
          </wp:inline>
        </w:drawing>
      </w:r>
    </w:p>
    <w:p w14:paraId="63CD1AC2" w14:textId="05DD0D52" w:rsidR="004643D4" w:rsidRPr="00E82974" w:rsidRDefault="00E2336D" w:rsidP="004643D4">
      <w:pPr>
        <w:pStyle w:val="ListParagraph"/>
        <w:ind w:left="1440" w:firstLine="720"/>
      </w:pPr>
      <w:r>
        <w:t>Figure 9</w:t>
      </w:r>
      <w:r w:rsidR="004643D4">
        <w:t>: Herbal medicine store module</w:t>
      </w:r>
    </w:p>
    <w:p w14:paraId="126C678C" w14:textId="77777777" w:rsidR="004643D4" w:rsidRDefault="004643D4" w:rsidP="00645369"/>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686"/>
        <w:gridCol w:w="1135"/>
        <w:gridCol w:w="3890"/>
      </w:tblGrid>
      <w:tr w:rsidR="00645369" w14:paraId="007D67B2" w14:textId="77777777" w:rsidTr="008E0712">
        <w:tc>
          <w:tcPr>
            <w:tcW w:w="327" w:type="pct"/>
            <w:shd w:val="clear" w:color="auto" w:fill="92D050"/>
            <w:vAlign w:val="center"/>
            <w:hideMark/>
          </w:tcPr>
          <w:p w14:paraId="5F03252B" w14:textId="77777777" w:rsidR="00645369" w:rsidRPr="00E82974" w:rsidRDefault="00645369" w:rsidP="001D4690">
            <w:pPr>
              <w:rPr>
                <w:sz w:val="24"/>
              </w:rPr>
            </w:pPr>
            <w:r w:rsidRPr="00E82974">
              <w:lastRenderedPageBreak/>
              <w:t>No.</w:t>
            </w:r>
          </w:p>
        </w:tc>
        <w:tc>
          <w:tcPr>
            <w:tcW w:w="1628" w:type="pct"/>
            <w:shd w:val="clear" w:color="auto" w:fill="92D050"/>
            <w:vAlign w:val="center"/>
            <w:hideMark/>
          </w:tcPr>
          <w:p w14:paraId="16B5C18F" w14:textId="77777777" w:rsidR="00645369" w:rsidRPr="00E82974" w:rsidRDefault="00645369" w:rsidP="001D4690">
            <w:pPr>
              <w:rPr>
                <w:sz w:val="24"/>
              </w:rPr>
            </w:pPr>
            <w:r w:rsidRPr="00E82974">
              <w:t>Use-case name</w:t>
            </w:r>
          </w:p>
        </w:tc>
        <w:tc>
          <w:tcPr>
            <w:tcW w:w="688" w:type="pct"/>
            <w:shd w:val="clear" w:color="auto" w:fill="92D050"/>
            <w:vAlign w:val="center"/>
            <w:hideMark/>
          </w:tcPr>
          <w:p w14:paraId="55CF43BE" w14:textId="77777777" w:rsidR="00645369" w:rsidRPr="00E82974" w:rsidRDefault="00645369" w:rsidP="001D4690">
            <w:pPr>
              <w:rPr>
                <w:sz w:val="24"/>
              </w:rPr>
            </w:pPr>
            <w:r w:rsidRPr="00E82974">
              <w:t>Actor</w:t>
            </w:r>
          </w:p>
        </w:tc>
        <w:tc>
          <w:tcPr>
            <w:tcW w:w="2357" w:type="pct"/>
            <w:shd w:val="clear" w:color="auto" w:fill="92D050"/>
            <w:vAlign w:val="center"/>
            <w:hideMark/>
          </w:tcPr>
          <w:p w14:paraId="0B66C417" w14:textId="77777777" w:rsidR="00645369" w:rsidRPr="00E82974" w:rsidRDefault="00645369" w:rsidP="001D4690">
            <w:pPr>
              <w:rPr>
                <w:sz w:val="24"/>
              </w:rPr>
            </w:pPr>
            <w:r w:rsidRPr="00E82974">
              <w:t>Description</w:t>
            </w:r>
          </w:p>
        </w:tc>
      </w:tr>
      <w:tr w:rsidR="007D2D8B" w14:paraId="3D222E29" w14:textId="77777777" w:rsidTr="008E0712">
        <w:tc>
          <w:tcPr>
            <w:tcW w:w="327" w:type="pct"/>
            <w:vAlign w:val="center"/>
            <w:hideMark/>
          </w:tcPr>
          <w:p w14:paraId="65FFDA20" w14:textId="77777777" w:rsidR="007D2D8B" w:rsidRDefault="007D2D8B" w:rsidP="007D2D8B">
            <w:pPr>
              <w:rPr>
                <w:sz w:val="24"/>
              </w:rPr>
            </w:pPr>
            <w:r>
              <w:t>1</w:t>
            </w:r>
          </w:p>
        </w:tc>
        <w:tc>
          <w:tcPr>
            <w:tcW w:w="1628" w:type="pct"/>
            <w:vAlign w:val="center"/>
            <w:hideMark/>
          </w:tcPr>
          <w:p w14:paraId="235FDBE3" w14:textId="39750DFC" w:rsidR="007D2D8B" w:rsidRDefault="007D2D8B" w:rsidP="007D2D8B">
            <w:pPr>
              <w:rPr>
                <w:sz w:val="24"/>
              </w:rPr>
            </w:pPr>
            <w:r w:rsidRPr="002D1611">
              <w:t xml:space="preserve">View </w:t>
            </w:r>
          </w:p>
        </w:tc>
        <w:tc>
          <w:tcPr>
            <w:tcW w:w="688" w:type="pct"/>
            <w:vAlign w:val="center"/>
            <w:hideMark/>
          </w:tcPr>
          <w:p w14:paraId="2F8365BD" w14:textId="37C342DD" w:rsidR="007D2D8B" w:rsidRDefault="007D2D8B" w:rsidP="007D2D8B">
            <w:pPr>
              <w:rPr>
                <w:sz w:val="24"/>
              </w:rPr>
            </w:pPr>
            <w:r w:rsidRPr="002D1611">
              <w:t>Member</w:t>
            </w:r>
          </w:p>
        </w:tc>
        <w:tc>
          <w:tcPr>
            <w:tcW w:w="2357" w:type="pct"/>
            <w:vAlign w:val="center"/>
            <w:hideMark/>
          </w:tcPr>
          <w:p w14:paraId="5EE2C811" w14:textId="0F60A6EC" w:rsidR="007D2D8B" w:rsidRDefault="008E0712" w:rsidP="007D2D8B">
            <w:r>
              <w:t>Member, HMS, Mode can v</w:t>
            </w:r>
            <w:r w:rsidR="007D2D8B" w:rsidRPr="002D1611">
              <w:t>iew information of a store</w:t>
            </w:r>
          </w:p>
        </w:tc>
      </w:tr>
      <w:tr w:rsidR="007D2D8B" w14:paraId="1C5A6A63" w14:textId="77777777" w:rsidTr="008E0712">
        <w:tc>
          <w:tcPr>
            <w:tcW w:w="327" w:type="pct"/>
            <w:vAlign w:val="center"/>
          </w:tcPr>
          <w:p w14:paraId="0FC6463F" w14:textId="14AC1767" w:rsidR="007D2D8B" w:rsidRDefault="008E0712" w:rsidP="007D2D8B">
            <w:r>
              <w:t>2</w:t>
            </w:r>
          </w:p>
        </w:tc>
        <w:tc>
          <w:tcPr>
            <w:tcW w:w="1628" w:type="pct"/>
            <w:vAlign w:val="center"/>
          </w:tcPr>
          <w:p w14:paraId="44819C54" w14:textId="27398657" w:rsidR="007D2D8B" w:rsidRDefault="007D2D8B" w:rsidP="007D2D8B">
            <w:r>
              <w:t>Search</w:t>
            </w:r>
          </w:p>
        </w:tc>
        <w:tc>
          <w:tcPr>
            <w:tcW w:w="688" w:type="pct"/>
            <w:vAlign w:val="center"/>
          </w:tcPr>
          <w:p w14:paraId="3B571A42" w14:textId="64E38827" w:rsidR="007D2D8B" w:rsidRDefault="007D2D8B" w:rsidP="007D2D8B">
            <w:r>
              <w:t>Member</w:t>
            </w:r>
          </w:p>
        </w:tc>
        <w:tc>
          <w:tcPr>
            <w:tcW w:w="2357" w:type="pct"/>
            <w:vAlign w:val="center"/>
          </w:tcPr>
          <w:p w14:paraId="1797245B" w14:textId="07EB2420" w:rsidR="007D2D8B" w:rsidRDefault="007D2D8B" w:rsidP="007D2D8B">
            <w:r>
              <w:t>Member can search herb medicine store in system</w:t>
            </w:r>
          </w:p>
        </w:tc>
      </w:tr>
      <w:tr w:rsidR="007D2D8B" w14:paraId="5643FD92" w14:textId="77777777" w:rsidTr="008E0712">
        <w:tc>
          <w:tcPr>
            <w:tcW w:w="327" w:type="pct"/>
            <w:vAlign w:val="center"/>
            <w:hideMark/>
          </w:tcPr>
          <w:p w14:paraId="6351A9A4" w14:textId="142A793E" w:rsidR="007D2D8B" w:rsidRDefault="008E0712" w:rsidP="007D2D8B">
            <w:pPr>
              <w:rPr>
                <w:sz w:val="24"/>
              </w:rPr>
            </w:pPr>
            <w:r>
              <w:t>3</w:t>
            </w:r>
          </w:p>
        </w:tc>
        <w:tc>
          <w:tcPr>
            <w:tcW w:w="1628" w:type="pct"/>
            <w:vAlign w:val="center"/>
          </w:tcPr>
          <w:p w14:paraId="4EE5F51C" w14:textId="54649674" w:rsidR="007D2D8B" w:rsidRPr="002D1611" w:rsidRDefault="007D2D8B" w:rsidP="007D2D8B">
            <w:r>
              <w:t>Add to remedy list</w:t>
            </w:r>
          </w:p>
        </w:tc>
        <w:tc>
          <w:tcPr>
            <w:tcW w:w="688" w:type="pct"/>
            <w:vAlign w:val="center"/>
          </w:tcPr>
          <w:p w14:paraId="66F908AA" w14:textId="3C255ECA" w:rsidR="007D2D8B" w:rsidRPr="002D1611" w:rsidRDefault="008E0712" w:rsidP="007D2D8B">
            <w:r>
              <w:t>Member</w:t>
            </w:r>
          </w:p>
        </w:tc>
        <w:tc>
          <w:tcPr>
            <w:tcW w:w="2357" w:type="pct"/>
            <w:vAlign w:val="center"/>
          </w:tcPr>
          <w:p w14:paraId="7ACE4542" w14:textId="09F06150" w:rsidR="007D2D8B" w:rsidRPr="002D1611" w:rsidRDefault="008E0712" w:rsidP="007D2D8B">
            <w:r>
              <w:t>HMS can add article to remedy list</w:t>
            </w:r>
          </w:p>
        </w:tc>
      </w:tr>
      <w:tr w:rsidR="007D2D8B" w14:paraId="28F5D57C" w14:textId="77777777" w:rsidTr="008E0712">
        <w:tc>
          <w:tcPr>
            <w:tcW w:w="327" w:type="pct"/>
            <w:vAlign w:val="center"/>
          </w:tcPr>
          <w:p w14:paraId="0963A8FA" w14:textId="3068B646" w:rsidR="007D2D8B" w:rsidRDefault="008E0712" w:rsidP="007D2D8B">
            <w:r>
              <w:t>4</w:t>
            </w:r>
          </w:p>
        </w:tc>
        <w:tc>
          <w:tcPr>
            <w:tcW w:w="1628" w:type="pct"/>
            <w:vAlign w:val="center"/>
          </w:tcPr>
          <w:p w14:paraId="4F56379E" w14:textId="72828819" w:rsidR="007D2D8B" w:rsidRDefault="008E0712" w:rsidP="007D2D8B">
            <w:r>
              <w:t>Remove from remedy list</w:t>
            </w:r>
          </w:p>
        </w:tc>
        <w:tc>
          <w:tcPr>
            <w:tcW w:w="688" w:type="pct"/>
            <w:vAlign w:val="center"/>
          </w:tcPr>
          <w:p w14:paraId="39A0761A" w14:textId="00B2508A" w:rsidR="007D2D8B" w:rsidRDefault="008E0712" w:rsidP="007D2D8B">
            <w:r>
              <w:t>Member</w:t>
            </w:r>
          </w:p>
        </w:tc>
        <w:tc>
          <w:tcPr>
            <w:tcW w:w="2357" w:type="pct"/>
            <w:vAlign w:val="center"/>
          </w:tcPr>
          <w:p w14:paraId="5BDF84C8" w14:textId="65D1E8AA" w:rsidR="007D2D8B" w:rsidRDefault="008E0712" w:rsidP="007D2D8B">
            <w:r>
              <w:t>HMS can remove from remedy list</w:t>
            </w:r>
          </w:p>
        </w:tc>
      </w:tr>
    </w:tbl>
    <w:p w14:paraId="7A0BADF1" w14:textId="77777777" w:rsidR="00645369" w:rsidRDefault="002D1611" w:rsidP="002D1611">
      <w:pPr>
        <w:pStyle w:val="Heading2"/>
      </w:pPr>
      <w:bookmarkStart w:id="56" w:name="_Toc322788138"/>
      <w:r>
        <w:t>Member module</w:t>
      </w:r>
      <w:bookmarkEnd w:id="56"/>
    </w:p>
    <w:p w14:paraId="2D1CE3B9" w14:textId="77777777" w:rsidR="002D1611" w:rsidRDefault="002D1611" w:rsidP="002D1611">
      <w:pPr>
        <w:pStyle w:val="Heading3"/>
      </w:pPr>
      <w:bookmarkStart w:id="57" w:name="_Toc322788139"/>
      <w:r>
        <w:t>Member profile</w:t>
      </w:r>
      <w:bookmarkEnd w:id="57"/>
    </w:p>
    <w:p w14:paraId="4858FCB5" w14:textId="4E2A8066" w:rsidR="002D1611" w:rsidRDefault="00A2294F" w:rsidP="002D1611">
      <w:r>
        <w:rPr>
          <w:noProof/>
        </w:rPr>
        <w:drawing>
          <wp:inline distT="0" distB="0" distL="0" distR="0" wp14:anchorId="0EBCBC4E" wp14:editId="0E3E85FC">
            <wp:extent cx="5274945" cy="3749313"/>
            <wp:effectExtent l="0" t="0" r="8255"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3749313"/>
                    </a:xfrm>
                    <a:prstGeom prst="rect">
                      <a:avLst/>
                    </a:prstGeom>
                    <a:noFill/>
                    <a:ln>
                      <a:noFill/>
                    </a:ln>
                  </pic:spPr>
                </pic:pic>
              </a:graphicData>
            </a:graphic>
          </wp:inline>
        </w:drawing>
      </w:r>
    </w:p>
    <w:p w14:paraId="16D0F0B4" w14:textId="2AB5AB4C" w:rsidR="004643D4" w:rsidRPr="00E82974" w:rsidRDefault="00E2336D" w:rsidP="004643D4">
      <w:pPr>
        <w:pStyle w:val="ListParagraph"/>
        <w:ind w:left="1440" w:firstLine="720"/>
      </w:pPr>
      <w:r>
        <w:t>Figure 10</w:t>
      </w:r>
      <w:r w:rsidR="004643D4">
        <w:t>: Member profile</w:t>
      </w:r>
    </w:p>
    <w:p w14:paraId="473351AB" w14:textId="77777777" w:rsidR="004643D4" w:rsidRDefault="004643D4" w:rsidP="002D1611"/>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003"/>
        <w:gridCol w:w="1135"/>
        <w:gridCol w:w="3890"/>
      </w:tblGrid>
      <w:tr w:rsidR="002D1611" w14:paraId="443E4C82" w14:textId="77777777" w:rsidTr="001D4690">
        <w:tc>
          <w:tcPr>
            <w:tcW w:w="741" w:type="pct"/>
            <w:shd w:val="clear" w:color="auto" w:fill="92D050"/>
            <w:vAlign w:val="center"/>
            <w:hideMark/>
          </w:tcPr>
          <w:p w14:paraId="18E3970E" w14:textId="77777777" w:rsidR="002D1611" w:rsidRPr="00E82974" w:rsidRDefault="002D1611" w:rsidP="001D4690">
            <w:pPr>
              <w:rPr>
                <w:sz w:val="24"/>
              </w:rPr>
            </w:pPr>
            <w:r w:rsidRPr="00E82974">
              <w:t>No.</w:t>
            </w:r>
          </w:p>
        </w:tc>
        <w:tc>
          <w:tcPr>
            <w:tcW w:w="1214" w:type="pct"/>
            <w:shd w:val="clear" w:color="auto" w:fill="92D050"/>
            <w:vAlign w:val="center"/>
            <w:hideMark/>
          </w:tcPr>
          <w:p w14:paraId="6E26ABC1" w14:textId="77777777" w:rsidR="002D1611" w:rsidRPr="00E82974" w:rsidRDefault="002D1611" w:rsidP="001D4690">
            <w:pPr>
              <w:rPr>
                <w:sz w:val="24"/>
              </w:rPr>
            </w:pPr>
            <w:r w:rsidRPr="00E82974">
              <w:t>Use-case name</w:t>
            </w:r>
          </w:p>
        </w:tc>
        <w:tc>
          <w:tcPr>
            <w:tcW w:w="688" w:type="pct"/>
            <w:shd w:val="clear" w:color="auto" w:fill="92D050"/>
            <w:vAlign w:val="center"/>
            <w:hideMark/>
          </w:tcPr>
          <w:p w14:paraId="5C9809BE" w14:textId="77777777" w:rsidR="002D1611" w:rsidRPr="00E82974" w:rsidRDefault="002D1611" w:rsidP="001D4690">
            <w:pPr>
              <w:rPr>
                <w:sz w:val="24"/>
              </w:rPr>
            </w:pPr>
            <w:r w:rsidRPr="00E82974">
              <w:t>Actor</w:t>
            </w:r>
          </w:p>
        </w:tc>
        <w:tc>
          <w:tcPr>
            <w:tcW w:w="2357" w:type="pct"/>
            <w:shd w:val="clear" w:color="auto" w:fill="92D050"/>
            <w:vAlign w:val="center"/>
            <w:hideMark/>
          </w:tcPr>
          <w:p w14:paraId="4FBA96F6" w14:textId="77777777" w:rsidR="002D1611" w:rsidRPr="00E82974" w:rsidRDefault="002D1611" w:rsidP="001D4690">
            <w:pPr>
              <w:rPr>
                <w:sz w:val="24"/>
              </w:rPr>
            </w:pPr>
            <w:r w:rsidRPr="00E82974">
              <w:t>Description</w:t>
            </w:r>
          </w:p>
        </w:tc>
      </w:tr>
      <w:tr w:rsidR="008E0712" w14:paraId="4D476AF9" w14:textId="77777777" w:rsidTr="001D4690">
        <w:tc>
          <w:tcPr>
            <w:tcW w:w="741" w:type="pct"/>
            <w:vAlign w:val="center"/>
            <w:hideMark/>
          </w:tcPr>
          <w:p w14:paraId="2509FBB5" w14:textId="77777777" w:rsidR="008E0712" w:rsidRDefault="008E0712" w:rsidP="008E0712">
            <w:pPr>
              <w:rPr>
                <w:sz w:val="24"/>
              </w:rPr>
            </w:pPr>
            <w:r>
              <w:t>1</w:t>
            </w:r>
          </w:p>
        </w:tc>
        <w:tc>
          <w:tcPr>
            <w:tcW w:w="1214" w:type="pct"/>
            <w:vAlign w:val="center"/>
            <w:hideMark/>
          </w:tcPr>
          <w:p w14:paraId="0B0A187D" w14:textId="2FE2A42C" w:rsidR="008E0712" w:rsidRDefault="008E0712" w:rsidP="008E0712">
            <w:pPr>
              <w:rPr>
                <w:sz w:val="24"/>
              </w:rPr>
            </w:pPr>
            <w:r w:rsidRPr="002D1611">
              <w:t>Update</w:t>
            </w:r>
            <w:r>
              <w:t xml:space="preserve"> profile</w:t>
            </w:r>
          </w:p>
        </w:tc>
        <w:tc>
          <w:tcPr>
            <w:tcW w:w="688" w:type="pct"/>
            <w:vAlign w:val="center"/>
            <w:hideMark/>
          </w:tcPr>
          <w:p w14:paraId="1D5A1CB3" w14:textId="17467829" w:rsidR="008E0712" w:rsidRDefault="008E0712" w:rsidP="008E0712">
            <w:pPr>
              <w:rPr>
                <w:sz w:val="24"/>
              </w:rPr>
            </w:pPr>
            <w:r w:rsidRPr="002D1611">
              <w:t>Member</w:t>
            </w:r>
          </w:p>
        </w:tc>
        <w:tc>
          <w:tcPr>
            <w:tcW w:w="2357" w:type="pct"/>
            <w:vAlign w:val="center"/>
            <w:hideMark/>
          </w:tcPr>
          <w:p w14:paraId="250BB5BA" w14:textId="15035AC0" w:rsidR="008E0712" w:rsidRDefault="008E0712" w:rsidP="008E0712">
            <w:r>
              <w:t>Member can change information of own profile</w:t>
            </w:r>
          </w:p>
        </w:tc>
      </w:tr>
      <w:tr w:rsidR="008E0712" w14:paraId="00874D3B" w14:textId="77777777" w:rsidTr="001D4690">
        <w:tc>
          <w:tcPr>
            <w:tcW w:w="741" w:type="pct"/>
            <w:vAlign w:val="center"/>
            <w:hideMark/>
          </w:tcPr>
          <w:p w14:paraId="47DFBA75" w14:textId="77777777" w:rsidR="008E0712" w:rsidRDefault="008E0712" w:rsidP="008E0712">
            <w:pPr>
              <w:rPr>
                <w:sz w:val="24"/>
              </w:rPr>
            </w:pPr>
            <w:r>
              <w:lastRenderedPageBreak/>
              <w:t>2</w:t>
            </w:r>
          </w:p>
        </w:tc>
        <w:tc>
          <w:tcPr>
            <w:tcW w:w="1214" w:type="pct"/>
            <w:vAlign w:val="center"/>
            <w:hideMark/>
          </w:tcPr>
          <w:p w14:paraId="6D00F8D6" w14:textId="4C6E3069" w:rsidR="008E0712" w:rsidRPr="002D1611" w:rsidRDefault="008E0712" w:rsidP="008E0712">
            <w:r>
              <w:t>View member’s profile</w:t>
            </w:r>
          </w:p>
        </w:tc>
        <w:tc>
          <w:tcPr>
            <w:tcW w:w="688" w:type="pct"/>
            <w:vAlign w:val="center"/>
            <w:hideMark/>
          </w:tcPr>
          <w:p w14:paraId="59571DE1" w14:textId="20949DF3" w:rsidR="008E0712" w:rsidRPr="002D1611" w:rsidRDefault="008E0712" w:rsidP="008E0712">
            <w:r>
              <w:t>Member</w:t>
            </w:r>
          </w:p>
        </w:tc>
        <w:tc>
          <w:tcPr>
            <w:tcW w:w="2357" w:type="pct"/>
            <w:vAlign w:val="center"/>
            <w:hideMark/>
          </w:tcPr>
          <w:p w14:paraId="7E222F8E" w14:textId="36D06150" w:rsidR="008E0712" w:rsidRPr="002D1611" w:rsidRDefault="008E0712" w:rsidP="008E0712">
            <w:r>
              <w:t>View detail profile of a member</w:t>
            </w:r>
          </w:p>
        </w:tc>
      </w:tr>
    </w:tbl>
    <w:p w14:paraId="61AA809C" w14:textId="77777777" w:rsidR="002D1611" w:rsidRDefault="00D422FE" w:rsidP="00D422FE">
      <w:pPr>
        <w:pStyle w:val="Heading3"/>
      </w:pPr>
      <w:bookmarkStart w:id="58" w:name="_Toc322788140"/>
      <w:r>
        <w:t>Member management</w:t>
      </w:r>
      <w:bookmarkEnd w:id="58"/>
    </w:p>
    <w:p w14:paraId="6514D902" w14:textId="63E3DD5C" w:rsidR="00D422FE" w:rsidRDefault="00EF6C29" w:rsidP="00D422FE">
      <w:r>
        <w:rPr>
          <w:noProof/>
        </w:rPr>
        <w:drawing>
          <wp:inline distT="0" distB="0" distL="0" distR="0" wp14:anchorId="5E8D7686" wp14:editId="1B43D64C">
            <wp:extent cx="5274945" cy="4673697"/>
            <wp:effectExtent l="0" t="0" r="825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673697"/>
                    </a:xfrm>
                    <a:prstGeom prst="rect">
                      <a:avLst/>
                    </a:prstGeom>
                    <a:noFill/>
                    <a:ln>
                      <a:noFill/>
                    </a:ln>
                  </pic:spPr>
                </pic:pic>
              </a:graphicData>
            </a:graphic>
          </wp:inline>
        </w:drawing>
      </w:r>
    </w:p>
    <w:p w14:paraId="28390A5A" w14:textId="45DCFBFB" w:rsidR="004643D4" w:rsidRPr="00E82974" w:rsidRDefault="00E2336D" w:rsidP="004643D4">
      <w:pPr>
        <w:pStyle w:val="ListParagraph"/>
        <w:ind w:left="1440" w:firstLine="720"/>
      </w:pPr>
      <w:r>
        <w:t>Figure 11</w:t>
      </w:r>
      <w:r w:rsidR="004643D4">
        <w:t>: Member management</w:t>
      </w:r>
    </w:p>
    <w:p w14:paraId="1B806896" w14:textId="77777777" w:rsidR="004643D4" w:rsidRDefault="004643D4" w:rsidP="00D422FE"/>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403"/>
        <w:gridCol w:w="993"/>
        <w:gridCol w:w="4315"/>
      </w:tblGrid>
      <w:tr w:rsidR="00CB07EF" w14:paraId="318A548D" w14:textId="77777777" w:rsidTr="00E740AD">
        <w:tc>
          <w:tcPr>
            <w:tcW w:w="327" w:type="pct"/>
            <w:shd w:val="clear" w:color="auto" w:fill="92D050"/>
            <w:vAlign w:val="center"/>
            <w:hideMark/>
          </w:tcPr>
          <w:p w14:paraId="6BD5FC16" w14:textId="77777777" w:rsidR="00CB07EF" w:rsidRPr="00E82974" w:rsidRDefault="00CB07EF" w:rsidP="001D4690">
            <w:pPr>
              <w:rPr>
                <w:sz w:val="24"/>
              </w:rPr>
            </w:pPr>
            <w:r w:rsidRPr="00E82974">
              <w:t>No.</w:t>
            </w:r>
          </w:p>
        </w:tc>
        <w:tc>
          <w:tcPr>
            <w:tcW w:w="1456" w:type="pct"/>
            <w:shd w:val="clear" w:color="auto" w:fill="92D050"/>
            <w:vAlign w:val="center"/>
            <w:hideMark/>
          </w:tcPr>
          <w:p w14:paraId="0B34DA72" w14:textId="77777777" w:rsidR="00CB07EF" w:rsidRPr="00E82974" w:rsidRDefault="00CB07EF" w:rsidP="001D4690">
            <w:pPr>
              <w:rPr>
                <w:sz w:val="24"/>
              </w:rPr>
            </w:pPr>
            <w:r w:rsidRPr="00E82974">
              <w:t>Use-case name</w:t>
            </w:r>
          </w:p>
        </w:tc>
        <w:tc>
          <w:tcPr>
            <w:tcW w:w="602" w:type="pct"/>
            <w:shd w:val="clear" w:color="auto" w:fill="92D050"/>
            <w:vAlign w:val="center"/>
            <w:hideMark/>
          </w:tcPr>
          <w:p w14:paraId="05AD0409" w14:textId="77777777" w:rsidR="00CB07EF" w:rsidRPr="00E82974" w:rsidRDefault="00CB07EF" w:rsidP="001D4690">
            <w:pPr>
              <w:rPr>
                <w:sz w:val="24"/>
              </w:rPr>
            </w:pPr>
            <w:r w:rsidRPr="00E82974">
              <w:t>Actor</w:t>
            </w:r>
          </w:p>
        </w:tc>
        <w:tc>
          <w:tcPr>
            <w:tcW w:w="2615" w:type="pct"/>
            <w:shd w:val="clear" w:color="auto" w:fill="92D050"/>
            <w:vAlign w:val="center"/>
            <w:hideMark/>
          </w:tcPr>
          <w:p w14:paraId="59807EB9" w14:textId="77777777" w:rsidR="00CB07EF" w:rsidRPr="00E82974" w:rsidRDefault="00CB07EF" w:rsidP="001D4690">
            <w:pPr>
              <w:rPr>
                <w:sz w:val="24"/>
              </w:rPr>
            </w:pPr>
            <w:r w:rsidRPr="00E82974">
              <w:t>Description</w:t>
            </w:r>
          </w:p>
        </w:tc>
      </w:tr>
      <w:tr w:rsidR="00CB07EF" w14:paraId="54931712" w14:textId="77777777" w:rsidTr="00E740AD">
        <w:tc>
          <w:tcPr>
            <w:tcW w:w="327" w:type="pct"/>
            <w:vAlign w:val="center"/>
            <w:hideMark/>
          </w:tcPr>
          <w:p w14:paraId="650E714C" w14:textId="65D25BDB" w:rsidR="00CB07EF" w:rsidRDefault="008E0712" w:rsidP="001D4690">
            <w:pPr>
              <w:rPr>
                <w:sz w:val="24"/>
              </w:rPr>
            </w:pPr>
            <w:r>
              <w:t>1</w:t>
            </w:r>
          </w:p>
        </w:tc>
        <w:tc>
          <w:tcPr>
            <w:tcW w:w="1456" w:type="pct"/>
            <w:vAlign w:val="center"/>
            <w:hideMark/>
          </w:tcPr>
          <w:p w14:paraId="761D67D1" w14:textId="4E89E8DE" w:rsidR="00CB07EF" w:rsidRDefault="00CB07EF" w:rsidP="008E0712">
            <w:pPr>
              <w:rPr>
                <w:sz w:val="24"/>
              </w:rPr>
            </w:pPr>
            <w:r>
              <w:t xml:space="preserve">View </w:t>
            </w:r>
            <w:r w:rsidR="008E0712">
              <w:t>by admin</w:t>
            </w:r>
          </w:p>
        </w:tc>
        <w:tc>
          <w:tcPr>
            <w:tcW w:w="602" w:type="pct"/>
            <w:vAlign w:val="center"/>
            <w:hideMark/>
          </w:tcPr>
          <w:p w14:paraId="6124BCC0" w14:textId="77777777" w:rsidR="00CB07EF" w:rsidRDefault="00CB07EF" w:rsidP="001D4690">
            <w:pPr>
              <w:rPr>
                <w:sz w:val="24"/>
              </w:rPr>
            </w:pPr>
            <w:r>
              <w:t>Admin</w:t>
            </w:r>
          </w:p>
        </w:tc>
        <w:tc>
          <w:tcPr>
            <w:tcW w:w="2615" w:type="pct"/>
            <w:vAlign w:val="center"/>
            <w:hideMark/>
          </w:tcPr>
          <w:p w14:paraId="596A0D75" w14:textId="77777777" w:rsidR="00CB07EF" w:rsidRDefault="00CB07EF" w:rsidP="00CB07EF">
            <w:pPr>
              <w:rPr>
                <w:sz w:val="24"/>
              </w:rPr>
            </w:pPr>
            <w:r>
              <w:t>View detail information of a Member (</w:t>
            </w:r>
            <w:r w:rsidRPr="00CB07EF">
              <w:t>except</w:t>
            </w:r>
            <w:r>
              <w:t xml:space="preserve"> password)</w:t>
            </w:r>
          </w:p>
        </w:tc>
      </w:tr>
      <w:tr w:rsidR="00CB07EF" w14:paraId="00ABFFCF" w14:textId="77777777" w:rsidTr="00E740AD">
        <w:tc>
          <w:tcPr>
            <w:tcW w:w="327" w:type="pct"/>
            <w:vAlign w:val="center"/>
          </w:tcPr>
          <w:p w14:paraId="29E8F804" w14:textId="6A1102D3" w:rsidR="00CB07EF" w:rsidRDefault="008E0712" w:rsidP="001D4690">
            <w:r>
              <w:t>2</w:t>
            </w:r>
          </w:p>
        </w:tc>
        <w:tc>
          <w:tcPr>
            <w:tcW w:w="1456" w:type="pct"/>
            <w:vAlign w:val="center"/>
          </w:tcPr>
          <w:p w14:paraId="697F6933" w14:textId="3A43F8DF" w:rsidR="00CB07EF" w:rsidRDefault="00CB07EF" w:rsidP="008E0712">
            <w:r>
              <w:t xml:space="preserve">Active/Inactive </w:t>
            </w:r>
          </w:p>
        </w:tc>
        <w:tc>
          <w:tcPr>
            <w:tcW w:w="602" w:type="pct"/>
            <w:vAlign w:val="center"/>
          </w:tcPr>
          <w:p w14:paraId="57F3A8C3" w14:textId="77777777" w:rsidR="00CB07EF" w:rsidRDefault="00CB07EF" w:rsidP="001D4690">
            <w:r>
              <w:t>Admin</w:t>
            </w:r>
          </w:p>
        </w:tc>
        <w:tc>
          <w:tcPr>
            <w:tcW w:w="2615" w:type="pct"/>
            <w:vAlign w:val="center"/>
          </w:tcPr>
          <w:p w14:paraId="399E1582" w14:textId="77777777" w:rsidR="00CB07EF" w:rsidRDefault="00CB07EF" w:rsidP="001D4690">
            <w:r>
              <w:t>Active and inactive member in system</w:t>
            </w:r>
          </w:p>
        </w:tc>
      </w:tr>
    </w:tbl>
    <w:p w14:paraId="1CC067AE" w14:textId="77777777" w:rsidR="00CB07EF" w:rsidRPr="00D422FE" w:rsidRDefault="00CB07EF" w:rsidP="00D422FE"/>
    <w:p w14:paraId="1C564D43" w14:textId="77777777" w:rsidR="00A041D5" w:rsidRPr="004340C3" w:rsidRDefault="00816047" w:rsidP="00C97365">
      <w:pPr>
        <w:pStyle w:val="Heading1"/>
      </w:pPr>
      <w:bookmarkStart w:id="59" w:name="_Toc322788141"/>
      <w:r w:rsidRPr="00535798">
        <w:lastRenderedPageBreak/>
        <w:t>Logical View</w:t>
      </w:r>
      <w:bookmarkEnd w:id="46"/>
      <w:bookmarkEnd w:id="59"/>
      <w:r w:rsidRPr="00535798">
        <w:t xml:space="preserve"> </w:t>
      </w:r>
    </w:p>
    <w:p w14:paraId="35DECF05" w14:textId="77777777" w:rsidR="00816047" w:rsidRDefault="00816047" w:rsidP="002D1611">
      <w:pPr>
        <w:pStyle w:val="Heading2"/>
      </w:pPr>
      <w:bookmarkStart w:id="60" w:name="_Toc504442109"/>
      <w:bookmarkStart w:id="61" w:name="_Toc322788142"/>
      <w:r w:rsidRPr="00535798">
        <w:t>Overview</w:t>
      </w:r>
      <w:bookmarkEnd w:id="60"/>
      <w:bookmarkEnd w:id="61"/>
    </w:p>
    <w:p w14:paraId="3FB8B7D3" w14:textId="77777777" w:rsidR="009F7730" w:rsidRPr="009F7730" w:rsidRDefault="009F7730" w:rsidP="00C97365">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2C70FEA8" w14:textId="77777777" w:rsidR="00EE39D7" w:rsidRPr="00535798" w:rsidRDefault="00EE39D7" w:rsidP="00A22754">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5E6472E"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Associated models</w:t>
      </w:r>
    </w:p>
    <w:p w14:paraId="6E456283"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Associated views</w:t>
      </w:r>
    </w:p>
    <w:p w14:paraId="76E11B45" w14:textId="77777777" w:rsidR="00EE39D7" w:rsidRPr="00535798" w:rsidRDefault="00EE39D7" w:rsidP="00A22754">
      <w:pPr>
        <w:pStyle w:val="ListParagraph"/>
        <w:numPr>
          <w:ilvl w:val="0"/>
          <w:numId w:val="6"/>
        </w:numPr>
        <w:rPr>
          <w:shd w:val="clear" w:color="auto" w:fill="FFFFFF"/>
        </w:rPr>
      </w:pPr>
      <w:r w:rsidRPr="00535798">
        <w:rPr>
          <w:shd w:val="clear" w:color="auto" w:fill="FFFFFF"/>
        </w:rPr>
        <w:t>The input devices (e.g., keyboard, pointing device, time).</w:t>
      </w:r>
    </w:p>
    <w:p w14:paraId="34E0249F" w14:textId="77777777" w:rsidR="001C5916" w:rsidRPr="00535798" w:rsidRDefault="000907BA" w:rsidP="00A22754">
      <w:pPr>
        <w:pStyle w:val="ListParagraph"/>
        <w:numPr>
          <w:ilvl w:val="0"/>
          <w:numId w:val="6"/>
        </w:numPr>
        <w:rPr>
          <w:shd w:val="clear" w:color="auto" w:fill="FFFFFF"/>
        </w:rPr>
      </w:pPr>
      <w:r w:rsidRPr="00535798">
        <w:rPr>
          <w:shd w:val="clear" w:color="auto" w:fill="FFFFFF"/>
        </w:rPr>
        <w:t>Send commands to the model to update the model's state.</w:t>
      </w:r>
    </w:p>
    <w:p w14:paraId="15E9B9A9" w14:textId="77777777" w:rsidR="006C3A5C" w:rsidRPr="00535798" w:rsidRDefault="006C3A5C" w:rsidP="00A22754">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42845053" w14:textId="3A9F459C" w:rsidR="00055D48" w:rsidRPr="00535798" w:rsidRDefault="004643D4" w:rsidP="00A22754">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690A6860" w14:textId="77777777" w:rsidR="00C16003" w:rsidRPr="00535798" w:rsidRDefault="00882282" w:rsidP="00A22754">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4F531E1D" w14:textId="77777777" w:rsidR="004C412F" w:rsidRPr="00535798" w:rsidRDefault="003303F6" w:rsidP="00A22754">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42B72650" w14:textId="77777777" w:rsidR="003303F6" w:rsidRPr="00535798" w:rsidRDefault="004C412F" w:rsidP="00A22754">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0745947F" w14:textId="1123975A" w:rsidR="004C412F" w:rsidRPr="00535798" w:rsidRDefault="004643D4" w:rsidP="00A22754">
      <w:pPr>
        <w:pStyle w:val="ListParagraph"/>
        <w:numPr>
          <w:ilvl w:val="0"/>
          <w:numId w:val="5"/>
        </w:numPr>
      </w:pPr>
      <w:r>
        <w:rPr>
          <w:shd w:val="clear" w:color="auto" w:fill="FFFFFF"/>
        </w:rPr>
        <w:t xml:space="preserve">Display </w:t>
      </w:r>
      <w:r w:rsidR="004C412F" w:rsidRPr="00535798">
        <w:rPr>
          <w:shd w:val="clear" w:color="auto" w:fill="FFFFFF"/>
        </w:rPr>
        <w:t>the data</w:t>
      </w:r>
    </w:p>
    <w:p w14:paraId="135E7FEA" w14:textId="77777777" w:rsidR="00B81E97" w:rsidRDefault="00816047" w:rsidP="002D1611">
      <w:pPr>
        <w:pStyle w:val="Heading2"/>
      </w:pPr>
      <w:bookmarkStart w:id="62" w:name="_Toc504442110"/>
      <w:bookmarkStart w:id="63" w:name="_Toc322788143"/>
      <w:r w:rsidRPr="00535798">
        <w:lastRenderedPageBreak/>
        <w:t>Architecturally Significant Design Packages</w:t>
      </w:r>
      <w:bookmarkEnd w:id="62"/>
      <w:bookmarkEnd w:id="63"/>
    </w:p>
    <w:p w14:paraId="2B5DFB31" w14:textId="79EF651C" w:rsidR="00613BE5" w:rsidRPr="00CF2CE2" w:rsidRDefault="007D1B28" w:rsidP="00C97365">
      <w:r>
        <w:rPr>
          <w:noProof/>
        </w:rPr>
        <w:drawing>
          <wp:inline distT="0" distB="0" distL="0" distR="0" wp14:anchorId="74DEE0E3" wp14:editId="0C72AEAD">
            <wp:extent cx="5274945" cy="3705559"/>
            <wp:effectExtent l="0" t="0" r="8255" b="317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3705559"/>
                    </a:xfrm>
                    <a:prstGeom prst="rect">
                      <a:avLst/>
                    </a:prstGeom>
                    <a:noFill/>
                    <a:ln>
                      <a:noFill/>
                    </a:ln>
                  </pic:spPr>
                </pic:pic>
              </a:graphicData>
            </a:graphic>
          </wp:inline>
        </w:drawing>
      </w:r>
    </w:p>
    <w:p w14:paraId="4F7A4FB5" w14:textId="3CF73BB5" w:rsidR="00150FB9" w:rsidRDefault="00A041D5" w:rsidP="00C97365">
      <w:r>
        <w:tab/>
      </w:r>
      <w:r>
        <w:tab/>
      </w:r>
      <w:r w:rsidR="00150FB9" w:rsidRPr="00CF2CE2">
        <w:tab/>
      </w:r>
      <w:r w:rsidR="00E2336D">
        <w:t>Figure 12</w:t>
      </w:r>
      <w:r w:rsidR="00150FB9" w:rsidRPr="003871F3">
        <w:t>: Package Diagram</w:t>
      </w:r>
    </w:p>
    <w:p w14:paraId="2250A27B" w14:textId="77777777" w:rsidR="00752C11" w:rsidRDefault="00047B17" w:rsidP="00A22754">
      <w:pPr>
        <w:pStyle w:val="ListParagraph"/>
        <w:numPr>
          <w:ilvl w:val="0"/>
          <w:numId w:val="9"/>
        </w:numPr>
      </w:pPr>
      <w: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41"/>
        <w:gridCol w:w="4770"/>
      </w:tblGrid>
      <w:tr w:rsidR="00047B17" w:rsidRPr="002A46CE" w14:paraId="39D0CC0E" w14:textId="77777777" w:rsidTr="00153A38">
        <w:trPr>
          <w:trHeight w:val="645"/>
        </w:trPr>
        <w:tc>
          <w:tcPr>
            <w:tcW w:w="327" w:type="pct"/>
            <w:shd w:val="clear" w:color="auto" w:fill="92D050"/>
            <w:vAlign w:val="center"/>
          </w:tcPr>
          <w:p w14:paraId="0A76065A" w14:textId="77777777" w:rsidR="00047B17" w:rsidRPr="008C33DD" w:rsidRDefault="00047B17" w:rsidP="00C97365">
            <w:r w:rsidRPr="008C33DD">
              <w:t>No.</w:t>
            </w:r>
          </w:p>
        </w:tc>
        <w:tc>
          <w:tcPr>
            <w:tcW w:w="1782" w:type="pct"/>
            <w:shd w:val="clear" w:color="auto" w:fill="92D050"/>
            <w:vAlign w:val="center"/>
          </w:tcPr>
          <w:p w14:paraId="6CDE70FA" w14:textId="77777777" w:rsidR="00047B17" w:rsidRPr="008C33DD" w:rsidRDefault="00047B17" w:rsidP="00C97365">
            <w:r w:rsidRPr="008C33DD">
              <w:t xml:space="preserve"> Controller class</w:t>
            </w:r>
          </w:p>
        </w:tc>
        <w:tc>
          <w:tcPr>
            <w:tcW w:w="2891" w:type="pct"/>
            <w:shd w:val="clear" w:color="auto" w:fill="92D050"/>
            <w:vAlign w:val="center"/>
          </w:tcPr>
          <w:p w14:paraId="2CA10F32" w14:textId="77777777" w:rsidR="00047B17" w:rsidRPr="008C33DD" w:rsidRDefault="00047B17" w:rsidP="00C97365">
            <w:r w:rsidRPr="008C33DD">
              <w:t>Role</w:t>
            </w:r>
          </w:p>
        </w:tc>
      </w:tr>
      <w:tr w:rsidR="00047B17" w:rsidRPr="002A46CE" w14:paraId="7D10D95F" w14:textId="77777777" w:rsidTr="00153A38">
        <w:tc>
          <w:tcPr>
            <w:tcW w:w="327" w:type="pct"/>
            <w:vAlign w:val="center"/>
          </w:tcPr>
          <w:p w14:paraId="6A02499E" w14:textId="48968ABE" w:rsidR="00047B17" w:rsidRDefault="00047B17" w:rsidP="00BC3D83">
            <w:pPr>
              <w:pStyle w:val="ListParagraph"/>
              <w:numPr>
                <w:ilvl w:val="0"/>
                <w:numId w:val="27"/>
              </w:numPr>
              <w:ind w:hanging="567"/>
            </w:pPr>
          </w:p>
        </w:tc>
        <w:tc>
          <w:tcPr>
            <w:tcW w:w="1782" w:type="pct"/>
            <w:vAlign w:val="center"/>
          </w:tcPr>
          <w:p w14:paraId="74CF2D81" w14:textId="2225939E" w:rsidR="00047B17" w:rsidRDefault="003F59D9" w:rsidP="00C97365">
            <w:r>
              <w:t>HSM</w:t>
            </w:r>
            <w:r w:rsidR="00D31EE9">
              <w:t xml:space="preserve"> </w:t>
            </w:r>
          </w:p>
        </w:tc>
        <w:tc>
          <w:tcPr>
            <w:tcW w:w="2891" w:type="pct"/>
            <w:vAlign w:val="center"/>
          </w:tcPr>
          <w:p w14:paraId="4B119869" w14:textId="169CD5D0" w:rsidR="00047B17" w:rsidRPr="002A46CE" w:rsidRDefault="00BC3D83" w:rsidP="00C97365">
            <w:r>
              <w:t xml:space="preserve">Description entity of </w:t>
            </w:r>
            <w:r w:rsidR="00613BE5">
              <w:t>Herb</w:t>
            </w:r>
            <w:r w:rsidR="003F59D9">
              <w:t>al</w:t>
            </w:r>
            <w:r w:rsidR="00613BE5">
              <w:t xml:space="preserve"> medicine Store </w:t>
            </w:r>
            <w:r w:rsidR="00047B17">
              <w:t>in database</w:t>
            </w:r>
          </w:p>
        </w:tc>
      </w:tr>
      <w:tr w:rsidR="00047B17" w:rsidRPr="002A46CE" w14:paraId="2779914D" w14:textId="77777777" w:rsidTr="00153A38">
        <w:tc>
          <w:tcPr>
            <w:tcW w:w="327" w:type="pct"/>
            <w:vAlign w:val="center"/>
          </w:tcPr>
          <w:p w14:paraId="0A6FFA91" w14:textId="5255699F" w:rsidR="00047B17" w:rsidRDefault="00047B17" w:rsidP="00BC3D83">
            <w:pPr>
              <w:pStyle w:val="ListParagraph"/>
              <w:numPr>
                <w:ilvl w:val="0"/>
                <w:numId w:val="27"/>
              </w:numPr>
              <w:ind w:hanging="567"/>
            </w:pPr>
          </w:p>
        </w:tc>
        <w:tc>
          <w:tcPr>
            <w:tcW w:w="1782" w:type="pct"/>
            <w:vAlign w:val="center"/>
          </w:tcPr>
          <w:p w14:paraId="04EC3345" w14:textId="667668B0" w:rsidR="00047B17" w:rsidRDefault="00613BE5" w:rsidP="00C97365">
            <w:r>
              <w:t>Medicinal</w:t>
            </w:r>
            <w:r w:rsidR="003F59D9">
              <w:t xml:space="preserve"> p</w:t>
            </w:r>
            <w:r>
              <w:t>lant</w:t>
            </w:r>
          </w:p>
        </w:tc>
        <w:tc>
          <w:tcPr>
            <w:tcW w:w="2891" w:type="pct"/>
            <w:vAlign w:val="center"/>
          </w:tcPr>
          <w:p w14:paraId="74778015" w14:textId="1CE7EE98" w:rsidR="00047B17" w:rsidRPr="002A46CE" w:rsidRDefault="00047B17" w:rsidP="00C97365">
            <w:r>
              <w:t xml:space="preserve">Description entity of </w:t>
            </w:r>
            <w:r w:rsidR="00613BE5">
              <w:t xml:space="preserve">Medicinal Plant </w:t>
            </w:r>
            <w:r>
              <w:t>in database</w:t>
            </w:r>
          </w:p>
        </w:tc>
      </w:tr>
      <w:tr w:rsidR="00047B17" w:rsidRPr="002A46CE" w14:paraId="54A331C4" w14:textId="77777777" w:rsidTr="00153A38">
        <w:tc>
          <w:tcPr>
            <w:tcW w:w="327" w:type="pct"/>
            <w:vAlign w:val="center"/>
          </w:tcPr>
          <w:p w14:paraId="7DC8118F" w14:textId="31C1E75B" w:rsidR="00047B17" w:rsidRDefault="00047B17" w:rsidP="00BC3D83">
            <w:pPr>
              <w:pStyle w:val="ListParagraph"/>
              <w:numPr>
                <w:ilvl w:val="0"/>
                <w:numId w:val="27"/>
              </w:numPr>
              <w:ind w:hanging="567"/>
            </w:pPr>
          </w:p>
        </w:tc>
        <w:tc>
          <w:tcPr>
            <w:tcW w:w="1782" w:type="pct"/>
            <w:vAlign w:val="center"/>
          </w:tcPr>
          <w:p w14:paraId="7F568BF0" w14:textId="77777777" w:rsidR="00047B17" w:rsidRDefault="00613BE5" w:rsidP="00C97365">
            <w:r>
              <w:t>Remedy</w:t>
            </w:r>
          </w:p>
        </w:tc>
        <w:tc>
          <w:tcPr>
            <w:tcW w:w="2891" w:type="pct"/>
            <w:vAlign w:val="center"/>
          </w:tcPr>
          <w:p w14:paraId="36437318" w14:textId="08B90BAC" w:rsidR="00047B17" w:rsidRPr="002A46CE" w:rsidRDefault="00047B17" w:rsidP="00C97365">
            <w:r>
              <w:t xml:space="preserve">Description entity of </w:t>
            </w:r>
            <w:r w:rsidR="00613BE5">
              <w:t xml:space="preserve">Remedy </w:t>
            </w:r>
            <w:r>
              <w:t>in database</w:t>
            </w:r>
          </w:p>
        </w:tc>
      </w:tr>
      <w:tr w:rsidR="00DF18D0" w:rsidRPr="002A46CE" w14:paraId="3A8B5838" w14:textId="77777777" w:rsidTr="00153A38">
        <w:tc>
          <w:tcPr>
            <w:tcW w:w="327" w:type="pct"/>
            <w:vAlign w:val="center"/>
          </w:tcPr>
          <w:p w14:paraId="7BCFAAD6" w14:textId="77777777" w:rsidR="00DF18D0" w:rsidRDefault="00DF18D0" w:rsidP="00BC3D83">
            <w:pPr>
              <w:pStyle w:val="ListParagraph"/>
              <w:numPr>
                <w:ilvl w:val="0"/>
                <w:numId w:val="27"/>
              </w:numPr>
              <w:ind w:hanging="567"/>
            </w:pPr>
          </w:p>
        </w:tc>
        <w:tc>
          <w:tcPr>
            <w:tcW w:w="1782" w:type="pct"/>
            <w:vAlign w:val="center"/>
          </w:tcPr>
          <w:p w14:paraId="68D9CB67" w14:textId="0EC4221B" w:rsidR="00DF18D0" w:rsidRDefault="00DF18D0" w:rsidP="00C97365">
            <w:r w:rsidRPr="00B24E07">
              <w:t>Authenticator</w:t>
            </w:r>
          </w:p>
        </w:tc>
        <w:tc>
          <w:tcPr>
            <w:tcW w:w="2891" w:type="pct"/>
            <w:vAlign w:val="center"/>
          </w:tcPr>
          <w:p w14:paraId="065D0B68" w14:textId="288EB287" w:rsidR="00DF18D0" w:rsidRDefault="006A256D" w:rsidP="00C97365">
            <w:r>
              <w:t xml:space="preserve">Description entity of </w:t>
            </w:r>
            <w:r w:rsidRPr="00B24E07">
              <w:t>Authenticator</w:t>
            </w:r>
          </w:p>
        </w:tc>
      </w:tr>
      <w:tr w:rsidR="00153A38" w:rsidRPr="002A46CE" w14:paraId="26DDD89D" w14:textId="77777777" w:rsidTr="00153A38">
        <w:tc>
          <w:tcPr>
            <w:tcW w:w="327" w:type="pct"/>
            <w:vAlign w:val="center"/>
          </w:tcPr>
          <w:p w14:paraId="754FFD2D" w14:textId="77777777" w:rsidR="00153A38" w:rsidRDefault="00153A38" w:rsidP="00BC3D83">
            <w:pPr>
              <w:pStyle w:val="ListParagraph"/>
              <w:numPr>
                <w:ilvl w:val="0"/>
                <w:numId w:val="27"/>
              </w:numPr>
              <w:ind w:hanging="567"/>
            </w:pPr>
          </w:p>
        </w:tc>
        <w:tc>
          <w:tcPr>
            <w:tcW w:w="1782" w:type="pct"/>
            <w:vAlign w:val="center"/>
          </w:tcPr>
          <w:p w14:paraId="18B09798" w14:textId="094894B8" w:rsidR="00153A38" w:rsidRPr="00B24E07" w:rsidRDefault="00153A38" w:rsidP="00C97365">
            <w:r>
              <w:t>Member</w:t>
            </w:r>
          </w:p>
        </w:tc>
        <w:tc>
          <w:tcPr>
            <w:tcW w:w="2891" w:type="pct"/>
          </w:tcPr>
          <w:p w14:paraId="49B45997" w14:textId="159985EF" w:rsidR="00153A38" w:rsidRDefault="00153A38" w:rsidP="00C97365">
            <w:r w:rsidRPr="00FC5F59">
              <w:t xml:space="preserve">Description entity of </w:t>
            </w:r>
            <w:r w:rsidR="001263D3">
              <w:t>Member</w:t>
            </w:r>
          </w:p>
        </w:tc>
      </w:tr>
      <w:tr w:rsidR="00153A38" w:rsidRPr="002A46CE" w14:paraId="28A6CE77" w14:textId="77777777" w:rsidTr="00153A38">
        <w:tc>
          <w:tcPr>
            <w:tcW w:w="327" w:type="pct"/>
            <w:vAlign w:val="center"/>
          </w:tcPr>
          <w:p w14:paraId="09A798DE" w14:textId="77777777" w:rsidR="00153A38" w:rsidRDefault="00153A38" w:rsidP="00BC3D83">
            <w:pPr>
              <w:pStyle w:val="ListParagraph"/>
              <w:numPr>
                <w:ilvl w:val="0"/>
                <w:numId w:val="27"/>
              </w:numPr>
              <w:ind w:hanging="567"/>
            </w:pPr>
          </w:p>
        </w:tc>
        <w:tc>
          <w:tcPr>
            <w:tcW w:w="1782" w:type="pct"/>
            <w:vAlign w:val="center"/>
          </w:tcPr>
          <w:p w14:paraId="7DA02794" w14:textId="48D05A11" w:rsidR="00153A38" w:rsidRDefault="00153A38" w:rsidP="00C97365">
            <w:r>
              <w:t>Article editing service</w:t>
            </w:r>
          </w:p>
        </w:tc>
        <w:tc>
          <w:tcPr>
            <w:tcW w:w="2891" w:type="pct"/>
          </w:tcPr>
          <w:p w14:paraId="041B5C0B" w14:textId="093D4144" w:rsidR="00153A38" w:rsidRDefault="00153A38" w:rsidP="00C97365">
            <w:r w:rsidRPr="00FC5F59">
              <w:t xml:space="preserve">Description entity of </w:t>
            </w:r>
            <w:r w:rsidR="001263D3">
              <w:t>Article editing</w:t>
            </w:r>
          </w:p>
        </w:tc>
      </w:tr>
      <w:tr w:rsidR="00153A38" w:rsidRPr="002A46CE" w14:paraId="7367C61A" w14:textId="77777777" w:rsidTr="00153A38">
        <w:tc>
          <w:tcPr>
            <w:tcW w:w="327" w:type="pct"/>
            <w:vAlign w:val="center"/>
          </w:tcPr>
          <w:p w14:paraId="48F429C3" w14:textId="77777777" w:rsidR="00153A38" w:rsidRDefault="00153A38" w:rsidP="00BC3D83">
            <w:pPr>
              <w:pStyle w:val="ListParagraph"/>
              <w:numPr>
                <w:ilvl w:val="0"/>
                <w:numId w:val="27"/>
              </w:numPr>
              <w:ind w:hanging="567"/>
            </w:pPr>
          </w:p>
        </w:tc>
        <w:tc>
          <w:tcPr>
            <w:tcW w:w="1782" w:type="pct"/>
            <w:vAlign w:val="center"/>
          </w:tcPr>
          <w:p w14:paraId="59F2FECC" w14:textId="7C1C1983" w:rsidR="00153A38" w:rsidRDefault="00153A38" w:rsidP="00C97365">
            <w:r>
              <w:t>MemberFlow</w:t>
            </w:r>
          </w:p>
        </w:tc>
        <w:tc>
          <w:tcPr>
            <w:tcW w:w="2891" w:type="pct"/>
          </w:tcPr>
          <w:p w14:paraId="5A25B398" w14:textId="474BC1A4" w:rsidR="00153A38" w:rsidRDefault="00153A38" w:rsidP="00C97365">
            <w:r w:rsidRPr="00FC5F59">
              <w:t xml:space="preserve">Description entity of </w:t>
            </w:r>
            <w:r w:rsidR="001263D3">
              <w:t>MemberFlow</w:t>
            </w:r>
          </w:p>
        </w:tc>
      </w:tr>
      <w:tr w:rsidR="00153A38" w:rsidRPr="002A46CE" w14:paraId="7BEF63DB" w14:textId="77777777" w:rsidTr="00153A38">
        <w:tc>
          <w:tcPr>
            <w:tcW w:w="327" w:type="pct"/>
            <w:vAlign w:val="center"/>
          </w:tcPr>
          <w:p w14:paraId="4E2D30AC" w14:textId="77777777" w:rsidR="00153A38" w:rsidRDefault="00153A38" w:rsidP="00BC3D83">
            <w:pPr>
              <w:pStyle w:val="ListParagraph"/>
              <w:numPr>
                <w:ilvl w:val="0"/>
                <w:numId w:val="27"/>
              </w:numPr>
              <w:ind w:hanging="567"/>
            </w:pPr>
          </w:p>
        </w:tc>
        <w:tc>
          <w:tcPr>
            <w:tcW w:w="1782" w:type="pct"/>
            <w:vAlign w:val="center"/>
          </w:tcPr>
          <w:p w14:paraId="36B1169E" w14:textId="5D0BA089" w:rsidR="00153A38" w:rsidRDefault="00153A38" w:rsidP="00C97365">
            <w:r>
              <w:t>ModFlow</w:t>
            </w:r>
          </w:p>
        </w:tc>
        <w:tc>
          <w:tcPr>
            <w:tcW w:w="2891" w:type="pct"/>
          </w:tcPr>
          <w:p w14:paraId="42BD86F6" w14:textId="2637B476" w:rsidR="00153A38" w:rsidRDefault="001263D3" w:rsidP="00C97365">
            <w:r>
              <w:t>Description entity of ModFlow</w:t>
            </w:r>
          </w:p>
        </w:tc>
      </w:tr>
      <w:tr w:rsidR="00153A38" w:rsidRPr="002A46CE" w14:paraId="237B1708" w14:textId="77777777" w:rsidTr="00153A38">
        <w:tc>
          <w:tcPr>
            <w:tcW w:w="327" w:type="pct"/>
            <w:vAlign w:val="center"/>
          </w:tcPr>
          <w:p w14:paraId="624F1D53" w14:textId="77777777" w:rsidR="00153A38" w:rsidRDefault="00153A38" w:rsidP="00BC3D83">
            <w:pPr>
              <w:pStyle w:val="ListParagraph"/>
              <w:numPr>
                <w:ilvl w:val="0"/>
                <w:numId w:val="27"/>
              </w:numPr>
              <w:ind w:hanging="567"/>
            </w:pPr>
          </w:p>
        </w:tc>
        <w:tc>
          <w:tcPr>
            <w:tcW w:w="1782" w:type="pct"/>
            <w:vAlign w:val="center"/>
          </w:tcPr>
          <w:p w14:paraId="1024DED5" w14:textId="072D7EC0" w:rsidR="00153A38" w:rsidRDefault="00153A38" w:rsidP="00C97365">
            <w:r>
              <w:t>ArticleFindingService</w:t>
            </w:r>
          </w:p>
        </w:tc>
        <w:tc>
          <w:tcPr>
            <w:tcW w:w="2891" w:type="pct"/>
          </w:tcPr>
          <w:p w14:paraId="71855782" w14:textId="087656BB" w:rsidR="00153A38" w:rsidRDefault="00153A38" w:rsidP="00C97365">
            <w:r w:rsidRPr="00FC5F59">
              <w:t xml:space="preserve">Description entity of </w:t>
            </w:r>
            <w:r w:rsidR="001263D3">
              <w:t>Article finding</w:t>
            </w:r>
          </w:p>
        </w:tc>
      </w:tr>
      <w:tr w:rsidR="00153A38" w:rsidRPr="002A46CE" w14:paraId="4F337939" w14:textId="77777777" w:rsidTr="00153A38">
        <w:tc>
          <w:tcPr>
            <w:tcW w:w="327" w:type="pct"/>
            <w:vAlign w:val="center"/>
          </w:tcPr>
          <w:p w14:paraId="730C3255" w14:textId="77777777" w:rsidR="00153A38" w:rsidRDefault="00153A38" w:rsidP="00BC3D83">
            <w:pPr>
              <w:pStyle w:val="ListParagraph"/>
              <w:numPr>
                <w:ilvl w:val="0"/>
                <w:numId w:val="27"/>
              </w:numPr>
              <w:ind w:hanging="567"/>
            </w:pPr>
          </w:p>
        </w:tc>
        <w:tc>
          <w:tcPr>
            <w:tcW w:w="1782" w:type="pct"/>
            <w:vAlign w:val="center"/>
          </w:tcPr>
          <w:p w14:paraId="35F3D3E7" w14:textId="77643808" w:rsidR="00153A38" w:rsidRDefault="00153A38" w:rsidP="00C97365">
            <w:r>
              <w:t>ArticleReportingService</w:t>
            </w:r>
          </w:p>
        </w:tc>
        <w:tc>
          <w:tcPr>
            <w:tcW w:w="2891" w:type="pct"/>
          </w:tcPr>
          <w:p w14:paraId="6615037B" w14:textId="2FDF532A" w:rsidR="00153A38" w:rsidRDefault="00153A38" w:rsidP="00C97365">
            <w:r w:rsidRPr="00FC5F59">
              <w:t xml:space="preserve">Description entity of </w:t>
            </w:r>
            <w:r w:rsidR="001263D3">
              <w:t>Article reporting</w:t>
            </w:r>
          </w:p>
        </w:tc>
      </w:tr>
      <w:tr w:rsidR="00153A38" w:rsidRPr="002A46CE" w14:paraId="5B2EE1CD" w14:textId="77777777" w:rsidTr="00153A38">
        <w:tc>
          <w:tcPr>
            <w:tcW w:w="327" w:type="pct"/>
            <w:vAlign w:val="center"/>
          </w:tcPr>
          <w:p w14:paraId="19F4C4AA" w14:textId="77777777" w:rsidR="00153A38" w:rsidRDefault="00153A38" w:rsidP="00BC3D83">
            <w:pPr>
              <w:pStyle w:val="ListParagraph"/>
              <w:numPr>
                <w:ilvl w:val="0"/>
                <w:numId w:val="27"/>
              </w:numPr>
              <w:ind w:hanging="567"/>
            </w:pPr>
          </w:p>
        </w:tc>
        <w:tc>
          <w:tcPr>
            <w:tcW w:w="1782" w:type="pct"/>
            <w:vAlign w:val="center"/>
          </w:tcPr>
          <w:p w14:paraId="5E29711E" w14:textId="5AC67228" w:rsidR="00153A38" w:rsidRDefault="00153A38" w:rsidP="00C97365">
            <w:r>
              <w:t>Report</w:t>
            </w:r>
          </w:p>
        </w:tc>
        <w:tc>
          <w:tcPr>
            <w:tcW w:w="2891" w:type="pct"/>
          </w:tcPr>
          <w:p w14:paraId="76E5710C" w14:textId="25863C10" w:rsidR="00153A38" w:rsidRDefault="00153A38" w:rsidP="00C97365">
            <w:r w:rsidRPr="00FC5F59">
              <w:t xml:space="preserve">Description entity of </w:t>
            </w:r>
            <w:r w:rsidR="001263D3">
              <w:t xml:space="preserve">Report </w:t>
            </w:r>
          </w:p>
        </w:tc>
      </w:tr>
      <w:tr w:rsidR="00153A38" w:rsidRPr="002A46CE" w14:paraId="5DBC83EA" w14:textId="77777777" w:rsidTr="00153A38">
        <w:tc>
          <w:tcPr>
            <w:tcW w:w="327" w:type="pct"/>
            <w:vAlign w:val="center"/>
          </w:tcPr>
          <w:p w14:paraId="4185B80E" w14:textId="77777777" w:rsidR="00153A38" w:rsidRDefault="00153A38" w:rsidP="00BC3D83">
            <w:pPr>
              <w:pStyle w:val="ListParagraph"/>
              <w:numPr>
                <w:ilvl w:val="0"/>
                <w:numId w:val="27"/>
              </w:numPr>
              <w:ind w:hanging="567"/>
            </w:pPr>
          </w:p>
        </w:tc>
        <w:tc>
          <w:tcPr>
            <w:tcW w:w="1782" w:type="pct"/>
            <w:vAlign w:val="center"/>
          </w:tcPr>
          <w:p w14:paraId="41F2B665" w14:textId="0A164E10" w:rsidR="00153A38" w:rsidRDefault="00153A38" w:rsidP="00C97365">
            <w:r>
              <w:t>Review</w:t>
            </w:r>
          </w:p>
        </w:tc>
        <w:tc>
          <w:tcPr>
            <w:tcW w:w="2891" w:type="pct"/>
          </w:tcPr>
          <w:p w14:paraId="174C1B35" w14:textId="29BB086E" w:rsidR="00153A38" w:rsidRDefault="00153A38" w:rsidP="00C97365">
            <w:r w:rsidRPr="00FC5F59">
              <w:t xml:space="preserve">Description entity of </w:t>
            </w:r>
            <w:r w:rsidR="001263D3">
              <w:t>Review</w:t>
            </w:r>
          </w:p>
        </w:tc>
      </w:tr>
      <w:tr w:rsidR="00153A38" w:rsidRPr="002A46CE" w14:paraId="57DC07E0" w14:textId="77777777" w:rsidTr="00153A38">
        <w:tc>
          <w:tcPr>
            <w:tcW w:w="327" w:type="pct"/>
            <w:vAlign w:val="center"/>
          </w:tcPr>
          <w:p w14:paraId="6E54BF11" w14:textId="77777777" w:rsidR="00153A38" w:rsidRDefault="00153A38" w:rsidP="00BC3D83">
            <w:pPr>
              <w:pStyle w:val="ListParagraph"/>
              <w:numPr>
                <w:ilvl w:val="0"/>
                <w:numId w:val="27"/>
              </w:numPr>
              <w:ind w:hanging="567"/>
            </w:pPr>
          </w:p>
        </w:tc>
        <w:tc>
          <w:tcPr>
            <w:tcW w:w="1782" w:type="pct"/>
            <w:vAlign w:val="center"/>
          </w:tcPr>
          <w:p w14:paraId="4432E0EB" w14:textId="14BD7403" w:rsidR="00153A38" w:rsidRDefault="00153A38" w:rsidP="00C97365">
            <w:r>
              <w:t>Uploader</w:t>
            </w:r>
          </w:p>
        </w:tc>
        <w:tc>
          <w:tcPr>
            <w:tcW w:w="2891" w:type="pct"/>
          </w:tcPr>
          <w:p w14:paraId="6EEB6704" w14:textId="073F3CE8" w:rsidR="00153A38" w:rsidRDefault="00153A38" w:rsidP="00C97365">
            <w:r w:rsidRPr="00FC5F59">
              <w:t xml:space="preserve">Description entity of </w:t>
            </w:r>
            <w:r w:rsidR="001263D3">
              <w:t>Upload picture</w:t>
            </w:r>
          </w:p>
        </w:tc>
      </w:tr>
      <w:tr w:rsidR="00153A38" w:rsidRPr="002A46CE" w14:paraId="4237F331" w14:textId="77777777" w:rsidTr="00153A38">
        <w:tc>
          <w:tcPr>
            <w:tcW w:w="327" w:type="pct"/>
            <w:vAlign w:val="center"/>
          </w:tcPr>
          <w:p w14:paraId="2D708121" w14:textId="77777777" w:rsidR="00153A38" w:rsidRDefault="00153A38" w:rsidP="00BC3D83">
            <w:pPr>
              <w:pStyle w:val="ListParagraph"/>
              <w:numPr>
                <w:ilvl w:val="0"/>
                <w:numId w:val="27"/>
              </w:numPr>
              <w:ind w:hanging="567"/>
            </w:pPr>
          </w:p>
        </w:tc>
        <w:tc>
          <w:tcPr>
            <w:tcW w:w="1782" w:type="pct"/>
            <w:vAlign w:val="center"/>
          </w:tcPr>
          <w:p w14:paraId="50169040" w14:textId="17449F17" w:rsidR="00153A38" w:rsidRDefault="00153A38" w:rsidP="00C97365">
            <w:r w:rsidRPr="00213AA8">
              <w:t>UploadServiceServiceProvider</w:t>
            </w:r>
          </w:p>
        </w:tc>
        <w:tc>
          <w:tcPr>
            <w:tcW w:w="2891" w:type="pct"/>
          </w:tcPr>
          <w:p w14:paraId="0CA8C91C" w14:textId="201034B3" w:rsidR="00153A38" w:rsidRDefault="00153A38" w:rsidP="00C97365">
            <w:r w:rsidRPr="00FC5F59">
              <w:t xml:space="preserve">Description entity of </w:t>
            </w:r>
            <w:r w:rsidR="001263D3">
              <w:t>Upload service</w:t>
            </w:r>
          </w:p>
        </w:tc>
      </w:tr>
      <w:tr w:rsidR="00153A38" w:rsidRPr="002A46CE" w14:paraId="4BB43DAF" w14:textId="77777777" w:rsidTr="00153A38">
        <w:tc>
          <w:tcPr>
            <w:tcW w:w="327" w:type="pct"/>
            <w:vAlign w:val="center"/>
          </w:tcPr>
          <w:p w14:paraId="74AABF39" w14:textId="77777777" w:rsidR="00153A38" w:rsidRDefault="00153A38" w:rsidP="00BC3D83">
            <w:pPr>
              <w:pStyle w:val="ListParagraph"/>
              <w:numPr>
                <w:ilvl w:val="0"/>
                <w:numId w:val="27"/>
              </w:numPr>
              <w:ind w:hanging="567"/>
            </w:pPr>
          </w:p>
        </w:tc>
        <w:tc>
          <w:tcPr>
            <w:tcW w:w="1782" w:type="pct"/>
            <w:vAlign w:val="center"/>
          </w:tcPr>
          <w:p w14:paraId="5576EDE9" w14:textId="5CAF530A" w:rsidR="00153A38" w:rsidRPr="00213AA8" w:rsidRDefault="00153A38" w:rsidP="00C97365">
            <w:r>
              <w:t>FileUrlMapper</w:t>
            </w:r>
          </w:p>
        </w:tc>
        <w:tc>
          <w:tcPr>
            <w:tcW w:w="2891" w:type="pct"/>
          </w:tcPr>
          <w:p w14:paraId="4E91D564" w14:textId="28C27525" w:rsidR="00153A38" w:rsidRDefault="00153A38" w:rsidP="00C97365">
            <w:r w:rsidRPr="00FC5F59">
              <w:t xml:space="preserve">Description entity of </w:t>
            </w:r>
            <w:r w:rsidR="001263D3">
              <w:t>url link of picture</w:t>
            </w:r>
          </w:p>
        </w:tc>
      </w:tr>
      <w:tr w:rsidR="00153A38" w:rsidRPr="002A46CE" w14:paraId="4AE6FC02" w14:textId="77777777" w:rsidTr="00153A38">
        <w:tc>
          <w:tcPr>
            <w:tcW w:w="327" w:type="pct"/>
            <w:vAlign w:val="center"/>
          </w:tcPr>
          <w:p w14:paraId="2792BD3F" w14:textId="77777777" w:rsidR="00153A38" w:rsidRDefault="00153A38" w:rsidP="00BC3D83">
            <w:pPr>
              <w:pStyle w:val="ListParagraph"/>
              <w:numPr>
                <w:ilvl w:val="0"/>
                <w:numId w:val="27"/>
              </w:numPr>
              <w:ind w:hanging="567"/>
            </w:pPr>
          </w:p>
        </w:tc>
        <w:tc>
          <w:tcPr>
            <w:tcW w:w="1782" w:type="pct"/>
            <w:vAlign w:val="center"/>
          </w:tcPr>
          <w:p w14:paraId="4372D6E1" w14:textId="1A5EB02C" w:rsidR="00153A38" w:rsidRDefault="00153A38" w:rsidP="00C97365">
            <w:r w:rsidRPr="003D4538">
              <w:t>UniqueFileNameGenerator</w:t>
            </w:r>
          </w:p>
        </w:tc>
        <w:tc>
          <w:tcPr>
            <w:tcW w:w="2891" w:type="pct"/>
          </w:tcPr>
          <w:p w14:paraId="27AA4A09" w14:textId="4714D62C" w:rsidR="00153A38" w:rsidRDefault="00153A38" w:rsidP="00C97365">
            <w:r w:rsidRPr="00FC5F59">
              <w:t xml:space="preserve">Description entity of </w:t>
            </w:r>
            <w:r w:rsidR="001263D3">
              <w:t>unique file name generator</w:t>
            </w:r>
          </w:p>
        </w:tc>
      </w:tr>
    </w:tbl>
    <w:p w14:paraId="0DFC8D6D" w14:textId="77777777" w:rsidR="00047B17" w:rsidRDefault="00047B17" w:rsidP="00A22754">
      <w:pPr>
        <w:pStyle w:val="ListParagraph"/>
        <w:numPr>
          <w:ilvl w:val="0"/>
          <w:numId w:val="9"/>
        </w:numPr>
      </w:pPr>
      <w: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9"/>
        <w:gridCol w:w="3287"/>
        <w:gridCol w:w="4315"/>
      </w:tblGrid>
      <w:tr w:rsidR="00D31EE9" w:rsidRPr="002A46CE" w14:paraId="48A26076" w14:textId="77777777" w:rsidTr="00086D3F">
        <w:tc>
          <w:tcPr>
            <w:tcW w:w="393" w:type="pct"/>
            <w:shd w:val="clear" w:color="auto" w:fill="92D050"/>
            <w:vAlign w:val="center"/>
          </w:tcPr>
          <w:p w14:paraId="2CCA54BB" w14:textId="77777777" w:rsidR="00D31EE9" w:rsidRPr="008C33DD" w:rsidRDefault="00D31EE9" w:rsidP="00C97365">
            <w:r w:rsidRPr="008C33DD">
              <w:t>No.</w:t>
            </w:r>
          </w:p>
        </w:tc>
        <w:tc>
          <w:tcPr>
            <w:tcW w:w="1992" w:type="pct"/>
            <w:shd w:val="clear" w:color="auto" w:fill="92D050"/>
            <w:vAlign w:val="center"/>
          </w:tcPr>
          <w:p w14:paraId="6921645F" w14:textId="77777777" w:rsidR="00D31EE9" w:rsidRPr="008C33DD" w:rsidRDefault="00D31EE9" w:rsidP="00C97365">
            <w:r w:rsidRPr="008C33DD">
              <w:t>Controller class</w:t>
            </w:r>
          </w:p>
        </w:tc>
        <w:tc>
          <w:tcPr>
            <w:tcW w:w="2615" w:type="pct"/>
            <w:shd w:val="clear" w:color="auto" w:fill="92D050"/>
            <w:vAlign w:val="center"/>
          </w:tcPr>
          <w:p w14:paraId="41147391" w14:textId="77777777" w:rsidR="00D31EE9" w:rsidRPr="008C33DD" w:rsidRDefault="00D31EE9" w:rsidP="00C97365">
            <w:r w:rsidRPr="008C33DD">
              <w:t xml:space="preserve">                      Role</w:t>
            </w:r>
          </w:p>
        </w:tc>
      </w:tr>
      <w:tr w:rsidR="00F14031" w:rsidRPr="002A46CE" w14:paraId="24F6C255" w14:textId="77777777" w:rsidTr="00086D3F">
        <w:tc>
          <w:tcPr>
            <w:tcW w:w="393" w:type="pct"/>
            <w:vAlign w:val="center"/>
          </w:tcPr>
          <w:p w14:paraId="185B6018" w14:textId="77777777" w:rsidR="00F14031" w:rsidRDefault="00F14031" w:rsidP="00BC3D83">
            <w:pPr>
              <w:pStyle w:val="ListParagraph"/>
              <w:numPr>
                <w:ilvl w:val="0"/>
                <w:numId w:val="16"/>
              </w:numPr>
              <w:ind w:hanging="578"/>
            </w:pPr>
          </w:p>
        </w:tc>
        <w:tc>
          <w:tcPr>
            <w:tcW w:w="1992" w:type="pct"/>
            <w:vAlign w:val="center"/>
          </w:tcPr>
          <w:p w14:paraId="0482284D" w14:textId="77777777" w:rsidR="00F14031" w:rsidRDefault="00F14031" w:rsidP="00C97365">
            <w:r>
              <w:t>RegisterController</w:t>
            </w:r>
          </w:p>
        </w:tc>
        <w:tc>
          <w:tcPr>
            <w:tcW w:w="2615" w:type="pct"/>
            <w:vAlign w:val="center"/>
          </w:tcPr>
          <w:p w14:paraId="1050D290" w14:textId="26E4A356" w:rsidR="00F14031" w:rsidRDefault="00EA2A6F" w:rsidP="00A22754">
            <w:pPr>
              <w:pStyle w:val="ListParagraph"/>
              <w:numPr>
                <w:ilvl w:val="0"/>
                <w:numId w:val="13"/>
              </w:numPr>
            </w:pPr>
            <w:r>
              <w:t>Receive request of register</w:t>
            </w:r>
            <w:r w:rsidR="00752DEC">
              <w:t>.</w:t>
            </w:r>
          </w:p>
          <w:p w14:paraId="07AAA7D2" w14:textId="2C5AF2E2" w:rsidR="00EA2A6F" w:rsidRDefault="00EA2A6F" w:rsidP="00A22754">
            <w:pPr>
              <w:pStyle w:val="ListParagraph"/>
              <w:numPr>
                <w:ilvl w:val="0"/>
                <w:numId w:val="13"/>
              </w:numPr>
            </w:pPr>
            <w:r>
              <w:t>Handle request from client and call method to do register</w:t>
            </w:r>
            <w:r w:rsidR="00752DEC">
              <w:t>.</w:t>
            </w:r>
          </w:p>
          <w:p w14:paraId="38F4DE09" w14:textId="77777777" w:rsidR="00EA2A6F" w:rsidRDefault="00EA2A6F" w:rsidP="00A22754">
            <w:pPr>
              <w:pStyle w:val="ListParagraph"/>
              <w:numPr>
                <w:ilvl w:val="0"/>
                <w:numId w:val="13"/>
              </w:numPr>
            </w:pPr>
            <w:r>
              <w:t>Respond result and data back to View.</w:t>
            </w:r>
          </w:p>
        </w:tc>
      </w:tr>
      <w:tr w:rsidR="00D31EE9" w:rsidRPr="002A46CE" w14:paraId="621D2B27" w14:textId="77777777" w:rsidTr="00086D3F">
        <w:tc>
          <w:tcPr>
            <w:tcW w:w="393" w:type="pct"/>
            <w:vAlign w:val="center"/>
          </w:tcPr>
          <w:p w14:paraId="5EAC1C85" w14:textId="77777777" w:rsidR="00D31EE9" w:rsidRDefault="00D31EE9" w:rsidP="00BC3D83">
            <w:pPr>
              <w:pStyle w:val="ListParagraph"/>
              <w:numPr>
                <w:ilvl w:val="0"/>
                <w:numId w:val="16"/>
              </w:numPr>
              <w:ind w:hanging="578"/>
            </w:pPr>
          </w:p>
        </w:tc>
        <w:tc>
          <w:tcPr>
            <w:tcW w:w="1992" w:type="pct"/>
            <w:vAlign w:val="center"/>
          </w:tcPr>
          <w:p w14:paraId="0BCEFE6D" w14:textId="77777777" w:rsidR="00D31EE9" w:rsidRDefault="00F14031" w:rsidP="00C97365">
            <w:r>
              <w:t>Article</w:t>
            </w:r>
            <w:r w:rsidR="00BC7B45">
              <w:t>Editing</w:t>
            </w:r>
            <w:r>
              <w:t>Controller</w:t>
            </w:r>
          </w:p>
        </w:tc>
        <w:tc>
          <w:tcPr>
            <w:tcW w:w="2615" w:type="pct"/>
            <w:vAlign w:val="center"/>
          </w:tcPr>
          <w:p w14:paraId="1F03597E" w14:textId="38249D5F" w:rsidR="00F14031" w:rsidRDefault="002A5C5D" w:rsidP="00A22754">
            <w:pPr>
              <w:pStyle w:val="ListParagraph"/>
              <w:numPr>
                <w:ilvl w:val="0"/>
                <w:numId w:val="13"/>
              </w:numPr>
            </w:pPr>
            <w:r>
              <w:t xml:space="preserve">Receive request </w:t>
            </w:r>
            <w:r w:rsidR="00F14031">
              <w:t>of article editing (include add new, change content, delete, approve)</w:t>
            </w:r>
            <w:r w:rsidR="00752DEC">
              <w:t>.</w:t>
            </w:r>
          </w:p>
          <w:p w14:paraId="5E8CEB99" w14:textId="77777777" w:rsidR="002A5C5D" w:rsidRDefault="00F14031" w:rsidP="00A22754">
            <w:pPr>
              <w:pStyle w:val="ListParagraph"/>
              <w:numPr>
                <w:ilvl w:val="0"/>
                <w:numId w:val="13"/>
              </w:numPr>
            </w:pPr>
            <w:r>
              <w:t xml:space="preserve"> </w:t>
            </w:r>
            <w:r w:rsidR="002A5C5D">
              <w:t>Handle request</w:t>
            </w:r>
            <w:r>
              <w:t xml:space="preserve"> from client and call method to add new, change content, delete or approve and save to </w:t>
            </w:r>
            <w:r w:rsidR="002A5C5D">
              <w:t xml:space="preserve">Database. </w:t>
            </w:r>
          </w:p>
          <w:p w14:paraId="5F372898" w14:textId="77777777" w:rsidR="00D31EE9" w:rsidRPr="002A46CE" w:rsidRDefault="002A5C5D" w:rsidP="00F14031">
            <w:pPr>
              <w:pStyle w:val="ListParagraph"/>
              <w:numPr>
                <w:ilvl w:val="0"/>
                <w:numId w:val="13"/>
              </w:numPr>
            </w:pPr>
            <w:r>
              <w:t xml:space="preserve">Respond </w:t>
            </w:r>
            <w:r w:rsidR="00F14031">
              <w:t>result and data</w:t>
            </w:r>
            <w:r>
              <w:t xml:space="preserve"> back to View.</w:t>
            </w:r>
          </w:p>
        </w:tc>
      </w:tr>
      <w:tr w:rsidR="00D31EE9" w:rsidRPr="002A46CE" w14:paraId="311B1EE8" w14:textId="77777777" w:rsidTr="00086D3F">
        <w:tc>
          <w:tcPr>
            <w:tcW w:w="393" w:type="pct"/>
            <w:vAlign w:val="center"/>
          </w:tcPr>
          <w:p w14:paraId="140D7281" w14:textId="77777777" w:rsidR="00D31EE9" w:rsidRDefault="00D31EE9" w:rsidP="00BC3D83">
            <w:pPr>
              <w:pStyle w:val="ListParagraph"/>
              <w:numPr>
                <w:ilvl w:val="0"/>
                <w:numId w:val="16"/>
              </w:numPr>
              <w:ind w:hanging="578"/>
            </w:pPr>
          </w:p>
        </w:tc>
        <w:tc>
          <w:tcPr>
            <w:tcW w:w="1992" w:type="pct"/>
            <w:vAlign w:val="center"/>
          </w:tcPr>
          <w:p w14:paraId="62EE7197" w14:textId="77777777" w:rsidR="00D31EE9" w:rsidRDefault="00F14031" w:rsidP="00BC7B45">
            <w:r>
              <w:t>Article</w:t>
            </w:r>
            <w:r w:rsidR="00BC7B45">
              <w:t>Finding</w:t>
            </w:r>
            <w:r>
              <w:t>Controller</w:t>
            </w:r>
          </w:p>
        </w:tc>
        <w:tc>
          <w:tcPr>
            <w:tcW w:w="2615" w:type="pct"/>
            <w:vAlign w:val="center"/>
          </w:tcPr>
          <w:p w14:paraId="70888691" w14:textId="6FB6141C" w:rsidR="00F14031" w:rsidRDefault="00F14031" w:rsidP="00F14031">
            <w:pPr>
              <w:pStyle w:val="ListParagraph"/>
              <w:numPr>
                <w:ilvl w:val="0"/>
                <w:numId w:val="13"/>
              </w:numPr>
            </w:pPr>
            <w:r>
              <w:t>Receive request of article finding (include search, view detail)</w:t>
            </w:r>
            <w:r w:rsidR="00752DEC">
              <w:t>.</w:t>
            </w:r>
          </w:p>
          <w:p w14:paraId="409F6B47" w14:textId="77777777" w:rsidR="00F14031" w:rsidRDefault="00F14031" w:rsidP="00F14031">
            <w:pPr>
              <w:pStyle w:val="ListParagraph"/>
              <w:numPr>
                <w:ilvl w:val="0"/>
                <w:numId w:val="13"/>
              </w:numPr>
            </w:pPr>
            <w:r>
              <w:t xml:space="preserve"> Handle request from client and call method to get data from Database. </w:t>
            </w:r>
          </w:p>
          <w:p w14:paraId="3EE34D59" w14:textId="77777777" w:rsidR="00D31EE9" w:rsidRPr="002A46CE" w:rsidRDefault="00F14031" w:rsidP="00F14031">
            <w:pPr>
              <w:pStyle w:val="ListParagraph"/>
              <w:numPr>
                <w:ilvl w:val="0"/>
                <w:numId w:val="13"/>
              </w:numPr>
            </w:pPr>
            <w:r>
              <w:t>Respond result and data back to View.</w:t>
            </w:r>
          </w:p>
        </w:tc>
      </w:tr>
      <w:tr w:rsidR="002E654F" w:rsidRPr="002A46CE" w14:paraId="5C59F4D6" w14:textId="77777777" w:rsidTr="00086D3F">
        <w:tc>
          <w:tcPr>
            <w:tcW w:w="393" w:type="pct"/>
            <w:vAlign w:val="center"/>
          </w:tcPr>
          <w:p w14:paraId="20018245" w14:textId="77777777" w:rsidR="002E654F" w:rsidRDefault="002E654F" w:rsidP="00BC3D83">
            <w:pPr>
              <w:pStyle w:val="ListParagraph"/>
              <w:numPr>
                <w:ilvl w:val="0"/>
                <w:numId w:val="16"/>
              </w:numPr>
              <w:ind w:hanging="578"/>
            </w:pPr>
          </w:p>
        </w:tc>
        <w:tc>
          <w:tcPr>
            <w:tcW w:w="1992" w:type="pct"/>
            <w:vAlign w:val="center"/>
          </w:tcPr>
          <w:p w14:paraId="74EF643C" w14:textId="121FDEC5" w:rsidR="002E654F" w:rsidRDefault="002E654F" w:rsidP="00BC7B45">
            <w:r>
              <w:t>ArticleReportingController</w:t>
            </w:r>
          </w:p>
        </w:tc>
        <w:tc>
          <w:tcPr>
            <w:tcW w:w="2615" w:type="pct"/>
            <w:vAlign w:val="center"/>
          </w:tcPr>
          <w:p w14:paraId="5BC47127" w14:textId="372E64C4" w:rsidR="002E654F" w:rsidRDefault="00344F56" w:rsidP="00F14031">
            <w:pPr>
              <w:pStyle w:val="ListParagraph"/>
              <w:numPr>
                <w:ilvl w:val="0"/>
                <w:numId w:val="13"/>
              </w:numPr>
            </w:pPr>
            <w:r>
              <w:t>Receive request of medicinal plant and remedy reporting</w:t>
            </w:r>
            <w:r w:rsidR="00752DEC">
              <w:t>.</w:t>
            </w:r>
          </w:p>
          <w:p w14:paraId="109E1A12" w14:textId="09DC90F1" w:rsidR="00344F56" w:rsidRDefault="00344F56" w:rsidP="00F14031">
            <w:pPr>
              <w:pStyle w:val="ListParagraph"/>
              <w:numPr>
                <w:ilvl w:val="0"/>
                <w:numId w:val="13"/>
              </w:numPr>
            </w:pPr>
            <w:r>
              <w:t>Handle request from client</w:t>
            </w:r>
            <w:r w:rsidR="00752DEC">
              <w:t xml:space="preserve"> and</w:t>
            </w:r>
            <w:r>
              <w:t xml:space="preserve"> call method to report article</w:t>
            </w:r>
            <w:r w:rsidR="00752DEC">
              <w:t>.</w:t>
            </w:r>
          </w:p>
          <w:p w14:paraId="1EE54377" w14:textId="47D499A5" w:rsidR="00344F56" w:rsidRDefault="00344F56" w:rsidP="00F14031">
            <w:pPr>
              <w:pStyle w:val="ListParagraph"/>
              <w:numPr>
                <w:ilvl w:val="0"/>
                <w:numId w:val="13"/>
              </w:numPr>
            </w:pPr>
            <w:r>
              <w:t>Respond result and data back to View.</w:t>
            </w:r>
          </w:p>
        </w:tc>
      </w:tr>
      <w:tr w:rsidR="002E654F" w:rsidRPr="002A46CE" w14:paraId="24A10CD2" w14:textId="77777777" w:rsidTr="00086D3F">
        <w:tc>
          <w:tcPr>
            <w:tcW w:w="393" w:type="pct"/>
            <w:vAlign w:val="center"/>
          </w:tcPr>
          <w:p w14:paraId="45031987" w14:textId="1A35BA5D" w:rsidR="002E654F" w:rsidRDefault="002E654F" w:rsidP="00BC3D83">
            <w:pPr>
              <w:pStyle w:val="ListParagraph"/>
              <w:numPr>
                <w:ilvl w:val="0"/>
                <w:numId w:val="16"/>
              </w:numPr>
              <w:ind w:hanging="578"/>
            </w:pPr>
          </w:p>
        </w:tc>
        <w:tc>
          <w:tcPr>
            <w:tcW w:w="1992" w:type="pct"/>
            <w:vAlign w:val="center"/>
          </w:tcPr>
          <w:p w14:paraId="22F7277D" w14:textId="6BB1F1FF" w:rsidR="002E654F" w:rsidRDefault="002E654F" w:rsidP="00BC7B45">
            <w:r>
              <w:t>ArticleReviewingController</w:t>
            </w:r>
          </w:p>
        </w:tc>
        <w:tc>
          <w:tcPr>
            <w:tcW w:w="2615" w:type="pct"/>
            <w:vAlign w:val="center"/>
          </w:tcPr>
          <w:p w14:paraId="1E569CD1" w14:textId="6DB129F1" w:rsidR="002E654F" w:rsidRDefault="00344F56" w:rsidP="00F14031">
            <w:pPr>
              <w:pStyle w:val="ListParagraph"/>
              <w:numPr>
                <w:ilvl w:val="0"/>
                <w:numId w:val="13"/>
              </w:numPr>
            </w:pPr>
            <w:r>
              <w:t>Re</w:t>
            </w:r>
            <w:r w:rsidR="00752DEC">
              <w:t xml:space="preserve">ceive request of medicinal plant and remedy reviewing. </w:t>
            </w:r>
          </w:p>
          <w:p w14:paraId="71B180BC" w14:textId="77777777" w:rsidR="00752DEC" w:rsidRDefault="00752DEC" w:rsidP="00F14031">
            <w:pPr>
              <w:pStyle w:val="ListParagraph"/>
              <w:numPr>
                <w:ilvl w:val="0"/>
                <w:numId w:val="13"/>
              </w:numPr>
            </w:pPr>
            <w:r>
              <w:t>Handle request from client and call method to review article.</w:t>
            </w:r>
          </w:p>
          <w:p w14:paraId="7EB298E9" w14:textId="044D5421" w:rsidR="00752DEC" w:rsidRDefault="00752DEC" w:rsidP="00F14031">
            <w:pPr>
              <w:pStyle w:val="ListParagraph"/>
              <w:numPr>
                <w:ilvl w:val="0"/>
                <w:numId w:val="13"/>
              </w:numPr>
            </w:pPr>
            <w:r>
              <w:t>Respond result and data back to View.</w:t>
            </w:r>
          </w:p>
        </w:tc>
      </w:tr>
      <w:tr w:rsidR="002E654F" w:rsidRPr="002A46CE" w14:paraId="6609FCBF" w14:textId="77777777" w:rsidTr="00086D3F">
        <w:tc>
          <w:tcPr>
            <w:tcW w:w="393" w:type="pct"/>
            <w:vAlign w:val="center"/>
          </w:tcPr>
          <w:p w14:paraId="631C0A93" w14:textId="41A49D37" w:rsidR="002E654F" w:rsidRDefault="002E654F" w:rsidP="00BC3D83">
            <w:pPr>
              <w:pStyle w:val="ListParagraph"/>
              <w:numPr>
                <w:ilvl w:val="0"/>
                <w:numId w:val="16"/>
              </w:numPr>
              <w:ind w:hanging="578"/>
            </w:pPr>
          </w:p>
        </w:tc>
        <w:tc>
          <w:tcPr>
            <w:tcW w:w="1992" w:type="pct"/>
            <w:vAlign w:val="center"/>
          </w:tcPr>
          <w:p w14:paraId="45CE94ED" w14:textId="249DB9F3" w:rsidR="002E654F" w:rsidRDefault="002E654F" w:rsidP="00BC7B45">
            <w:r>
              <w:t>PageShowingController</w:t>
            </w:r>
          </w:p>
        </w:tc>
        <w:tc>
          <w:tcPr>
            <w:tcW w:w="2615" w:type="pct"/>
            <w:vAlign w:val="center"/>
          </w:tcPr>
          <w:p w14:paraId="7844C7BE" w14:textId="77777777" w:rsidR="002E654F" w:rsidRDefault="00752DEC" w:rsidP="00F14031">
            <w:pPr>
              <w:pStyle w:val="ListParagraph"/>
              <w:numPr>
                <w:ilvl w:val="0"/>
                <w:numId w:val="13"/>
              </w:numPr>
            </w:pPr>
            <w:r>
              <w:t>Receive request of page showing.</w:t>
            </w:r>
          </w:p>
          <w:p w14:paraId="50A883FD" w14:textId="77777777" w:rsidR="00752DEC" w:rsidRDefault="00752DEC" w:rsidP="00F14031">
            <w:pPr>
              <w:pStyle w:val="ListParagraph"/>
              <w:numPr>
                <w:ilvl w:val="0"/>
                <w:numId w:val="13"/>
              </w:numPr>
            </w:pPr>
            <w:r>
              <w:t>Handle request from client and call method to show page.</w:t>
            </w:r>
          </w:p>
          <w:p w14:paraId="213414AD" w14:textId="6BDC6A8F" w:rsidR="00752DEC" w:rsidRDefault="00752DEC" w:rsidP="00F14031">
            <w:pPr>
              <w:pStyle w:val="ListParagraph"/>
              <w:numPr>
                <w:ilvl w:val="0"/>
                <w:numId w:val="13"/>
              </w:numPr>
            </w:pPr>
            <w:r>
              <w:t>Respond result and data back to View.</w:t>
            </w:r>
          </w:p>
        </w:tc>
      </w:tr>
      <w:tr w:rsidR="002E654F" w:rsidRPr="002A46CE" w14:paraId="451001BF" w14:textId="77777777" w:rsidTr="00086D3F">
        <w:tc>
          <w:tcPr>
            <w:tcW w:w="393" w:type="pct"/>
            <w:vAlign w:val="center"/>
          </w:tcPr>
          <w:p w14:paraId="7272D9C6" w14:textId="77777777" w:rsidR="002E654F" w:rsidRDefault="002E654F" w:rsidP="00BC3D83">
            <w:pPr>
              <w:pStyle w:val="ListParagraph"/>
              <w:numPr>
                <w:ilvl w:val="0"/>
                <w:numId w:val="16"/>
              </w:numPr>
              <w:ind w:hanging="578"/>
            </w:pPr>
          </w:p>
        </w:tc>
        <w:tc>
          <w:tcPr>
            <w:tcW w:w="1992" w:type="pct"/>
            <w:vAlign w:val="center"/>
          </w:tcPr>
          <w:p w14:paraId="3B1976A5" w14:textId="51F371EC" w:rsidR="002E654F" w:rsidRDefault="002E654F" w:rsidP="00BC7B45">
            <w:r>
              <w:t>LoginController</w:t>
            </w:r>
          </w:p>
        </w:tc>
        <w:tc>
          <w:tcPr>
            <w:tcW w:w="2615" w:type="pct"/>
            <w:vAlign w:val="center"/>
          </w:tcPr>
          <w:p w14:paraId="54BB07F5" w14:textId="77777777" w:rsidR="002E654F" w:rsidRDefault="00FF1765" w:rsidP="00F14031">
            <w:pPr>
              <w:pStyle w:val="ListParagraph"/>
              <w:numPr>
                <w:ilvl w:val="0"/>
                <w:numId w:val="13"/>
              </w:numPr>
            </w:pPr>
            <w:r>
              <w:t>Receive request of login.</w:t>
            </w:r>
          </w:p>
          <w:p w14:paraId="2EE1F8FE" w14:textId="77777777" w:rsidR="00FF1765" w:rsidRDefault="00FF1765" w:rsidP="00F14031">
            <w:pPr>
              <w:pStyle w:val="ListParagraph"/>
              <w:numPr>
                <w:ilvl w:val="0"/>
                <w:numId w:val="13"/>
              </w:numPr>
            </w:pPr>
            <w:r>
              <w:t>Handle request from client and call method to login system.</w:t>
            </w:r>
          </w:p>
          <w:p w14:paraId="5AE95934" w14:textId="3BB41FE5" w:rsidR="00FF1765" w:rsidRDefault="00FF1765" w:rsidP="00F14031">
            <w:pPr>
              <w:pStyle w:val="ListParagraph"/>
              <w:numPr>
                <w:ilvl w:val="0"/>
                <w:numId w:val="13"/>
              </w:numPr>
            </w:pPr>
            <w:r>
              <w:t>Respond result and data back to View.</w:t>
            </w:r>
          </w:p>
        </w:tc>
      </w:tr>
      <w:tr w:rsidR="002E654F" w:rsidRPr="002A46CE" w14:paraId="50ABBA25" w14:textId="77777777" w:rsidTr="00086D3F">
        <w:tc>
          <w:tcPr>
            <w:tcW w:w="393" w:type="pct"/>
            <w:vAlign w:val="center"/>
          </w:tcPr>
          <w:p w14:paraId="55F75DC0" w14:textId="2E19E737" w:rsidR="002E654F" w:rsidRDefault="002E654F" w:rsidP="00BC3D83">
            <w:pPr>
              <w:pStyle w:val="ListParagraph"/>
              <w:numPr>
                <w:ilvl w:val="0"/>
                <w:numId w:val="16"/>
              </w:numPr>
              <w:ind w:hanging="578"/>
            </w:pPr>
          </w:p>
        </w:tc>
        <w:tc>
          <w:tcPr>
            <w:tcW w:w="1992" w:type="pct"/>
            <w:vAlign w:val="center"/>
          </w:tcPr>
          <w:p w14:paraId="0DD47D59" w14:textId="00F313B4" w:rsidR="002E654F" w:rsidRDefault="002E654F" w:rsidP="00BC7B45">
            <w:r>
              <w:t>ProfileController</w:t>
            </w:r>
          </w:p>
        </w:tc>
        <w:tc>
          <w:tcPr>
            <w:tcW w:w="2615" w:type="pct"/>
            <w:vAlign w:val="center"/>
          </w:tcPr>
          <w:p w14:paraId="08387561" w14:textId="7F26B5E4" w:rsidR="002E654F" w:rsidRDefault="00FF1765" w:rsidP="00F14031">
            <w:pPr>
              <w:pStyle w:val="ListParagraph"/>
              <w:numPr>
                <w:ilvl w:val="0"/>
                <w:numId w:val="13"/>
              </w:numPr>
            </w:pPr>
            <w:r>
              <w:t>Receive request of showing, editing user profile.</w:t>
            </w:r>
          </w:p>
          <w:p w14:paraId="0B1CF2A1" w14:textId="77777777" w:rsidR="00FF1765" w:rsidRDefault="00FF1765" w:rsidP="00F14031">
            <w:pPr>
              <w:pStyle w:val="ListParagraph"/>
              <w:numPr>
                <w:ilvl w:val="0"/>
                <w:numId w:val="13"/>
              </w:numPr>
            </w:pPr>
            <w:r>
              <w:t>Handle request from client and call method about user profile.</w:t>
            </w:r>
          </w:p>
          <w:p w14:paraId="2BD976B5" w14:textId="213E13A4" w:rsidR="00FF1765" w:rsidRDefault="00FF1765" w:rsidP="00F14031">
            <w:pPr>
              <w:pStyle w:val="ListParagraph"/>
              <w:numPr>
                <w:ilvl w:val="0"/>
                <w:numId w:val="13"/>
              </w:numPr>
            </w:pPr>
            <w:r>
              <w:t>Respond result and data back to View.</w:t>
            </w:r>
          </w:p>
        </w:tc>
      </w:tr>
      <w:tr w:rsidR="002E654F" w:rsidRPr="002A46CE" w14:paraId="6C68863F" w14:textId="77777777" w:rsidTr="00086D3F">
        <w:tc>
          <w:tcPr>
            <w:tcW w:w="393" w:type="pct"/>
            <w:vAlign w:val="center"/>
          </w:tcPr>
          <w:p w14:paraId="04447EC5" w14:textId="7094B545" w:rsidR="002E654F" w:rsidRDefault="002E654F" w:rsidP="00BC3D83">
            <w:pPr>
              <w:pStyle w:val="ListParagraph"/>
              <w:numPr>
                <w:ilvl w:val="0"/>
                <w:numId w:val="16"/>
              </w:numPr>
              <w:ind w:hanging="578"/>
            </w:pPr>
          </w:p>
        </w:tc>
        <w:tc>
          <w:tcPr>
            <w:tcW w:w="1992" w:type="pct"/>
            <w:vAlign w:val="center"/>
          </w:tcPr>
          <w:p w14:paraId="52C006C2" w14:textId="6116B541" w:rsidR="002E654F" w:rsidRDefault="00086D3F" w:rsidP="00BC7B45">
            <w:r>
              <w:t>AdminUsersDataController</w:t>
            </w:r>
          </w:p>
        </w:tc>
        <w:tc>
          <w:tcPr>
            <w:tcW w:w="2615" w:type="pct"/>
            <w:vAlign w:val="center"/>
          </w:tcPr>
          <w:p w14:paraId="51DFE230" w14:textId="77777777" w:rsidR="002E654F" w:rsidRDefault="00FF1765" w:rsidP="00F14031">
            <w:pPr>
              <w:pStyle w:val="ListParagraph"/>
              <w:numPr>
                <w:ilvl w:val="0"/>
                <w:numId w:val="13"/>
              </w:numPr>
            </w:pPr>
            <w:r>
              <w:t>Receive request of manage user account from admin.</w:t>
            </w:r>
          </w:p>
          <w:p w14:paraId="1BCF0487" w14:textId="77777777" w:rsidR="00FF1765" w:rsidRDefault="00FF1765" w:rsidP="00F14031">
            <w:pPr>
              <w:pStyle w:val="ListParagraph"/>
              <w:numPr>
                <w:ilvl w:val="0"/>
                <w:numId w:val="13"/>
              </w:numPr>
            </w:pPr>
            <w:r>
              <w:t>Handle request from admin and call management user data method.</w:t>
            </w:r>
          </w:p>
          <w:p w14:paraId="2BD02D59" w14:textId="03142108" w:rsidR="00FF1765" w:rsidRDefault="00FF1765" w:rsidP="00F14031">
            <w:pPr>
              <w:pStyle w:val="ListParagraph"/>
              <w:numPr>
                <w:ilvl w:val="0"/>
                <w:numId w:val="13"/>
              </w:numPr>
            </w:pPr>
            <w:r>
              <w:t>Respond result and data back to View.</w:t>
            </w:r>
          </w:p>
        </w:tc>
      </w:tr>
      <w:tr w:rsidR="00086D3F" w:rsidRPr="002A46CE" w14:paraId="17E2D407" w14:textId="77777777" w:rsidTr="00086D3F">
        <w:tc>
          <w:tcPr>
            <w:tcW w:w="393" w:type="pct"/>
            <w:vAlign w:val="center"/>
          </w:tcPr>
          <w:p w14:paraId="3C9C2C4B" w14:textId="6FED70FA" w:rsidR="00086D3F" w:rsidRDefault="00086D3F" w:rsidP="00BC3D83">
            <w:pPr>
              <w:pStyle w:val="ListParagraph"/>
              <w:numPr>
                <w:ilvl w:val="0"/>
                <w:numId w:val="16"/>
              </w:numPr>
              <w:ind w:hanging="578"/>
            </w:pPr>
          </w:p>
        </w:tc>
        <w:tc>
          <w:tcPr>
            <w:tcW w:w="1992" w:type="pct"/>
            <w:vAlign w:val="center"/>
          </w:tcPr>
          <w:p w14:paraId="4E5BFB2F" w14:textId="60815EF3" w:rsidR="00086D3F" w:rsidRDefault="00086D3F" w:rsidP="00BC7B45">
            <w:r>
              <w:t>AdminProceedController</w:t>
            </w:r>
          </w:p>
        </w:tc>
        <w:tc>
          <w:tcPr>
            <w:tcW w:w="2615" w:type="pct"/>
            <w:vAlign w:val="center"/>
          </w:tcPr>
          <w:p w14:paraId="66F26734" w14:textId="77777777" w:rsidR="00086D3F" w:rsidRDefault="00FF1765" w:rsidP="00F14031">
            <w:pPr>
              <w:pStyle w:val="ListParagraph"/>
              <w:numPr>
                <w:ilvl w:val="0"/>
                <w:numId w:val="13"/>
              </w:numPr>
            </w:pPr>
            <w:r>
              <w:t>Receive request of admin proceed.</w:t>
            </w:r>
          </w:p>
          <w:p w14:paraId="27B70F94" w14:textId="32F9A161" w:rsidR="00FF1765" w:rsidRDefault="00FF1765" w:rsidP="00F14031">
            <w:pPr>
              <w:pStyle w:val="ListParagraph"/>
              <w:numPr>
                <w:ilvl w:val="0"/>
                <w:numId w:val="13"/>
              </w:numPr>
            </w:pPr>
            <w:r>
              <w:t>Handle request from admin and call admin proceed method.</w:t>
            </w:r>
          </w:p>
          <w:p w14:paraId="39C00DEB" w14:textId="72133928" w:rsidR="00FF1765" w:rsidRDefault="00FF1765" w:rsidP="00F14031">
            <w:pPr>
              <w:pStyle w:val="ListParagraph"/>
              <w:numPr>
                <w:ilvl w:val="0"/>
                <w:numId w:val="13"/>
              </w:numPr>
            </w:pPr>
            <w:r>
              <w:t>Respond result and data back to View.</w:t>
            </w:r>
          </w:p>
        </w:tc>
      </w:tr>
      <w:tr w:rsidR="00086D3F" w:rsidRPr="002A46CE" w14:paraId="3836C379" w14:textId="77777777" w:rsidTr="00086D3F">
        <w:tc>
          <w:tcPr>
            <w:tcW w:w="393" w:type="pct"/>
            <w:vAlign w:val="center"/>
          </w:tcPr>
          <w:p w14:paraId="56F0FBC0" w14:textId="34DD68EC" w:rsidR="00086D3F" w:rsidRDefault="00086D3F" w:rsidP="00BC3D83">
            <w:pPr>
              <w:pStyle w:val="ListParagraph"/>
              <w:numPr>
                <w:ilvl w:val="0"/>
                <w:numId w:val="16"/>
              </w:numPr>
              <w:ind w:hanging="578"/>
            </w:pPr>
          </w:p>
        </w:tc>
        <w:tc>
          <w:tcPr>
            <w:tcW w:w="1992" w:type="pct"/>
            <w:vAlign w:val="center"/>
          </w:tcPr>
          <w:p w14:paraId="75F6EAC2" w14:textId="27F5C888" w:rsidR="00086D3F" w:rsidRDefault="00086D3F" w:rsidP="00BC7B45">
            <w:r>
              <w:t>ModArticleDataFindingController</w:t>
            </w:r>
          </w:p>
        </w:tc>
        <w:tc>
          <w:tcPr>
            <w:tcW w:w="2615" w:type="pct"/>
            <w:vAlign w:val="center"/>
          </w:tcPr>
          <w:p w14:paraId="5893A366" w14:textId="77777777" w:rsidR="00086D3F" w:rsidRDefault="00FF1765" w:rsidP="00F14031">
            <w:pPr>
              <w:pStyle w:val="ListParagraph"/>
              <w:numPr>
                <w:ilvl w:val="0"/>
                <w:numId w:val="13"/>
              </w:numPr>
            </w:pPr>
            <w:r>
              <w:t>Receive request of find article from mod.</w:t>
            </w:r>
          </w:p>
          <w:p w14:paraId="49D23692" w14:textId="77777777" w:rsidR="00FF1765" w:rsidRDefault="00FF1765" w:rsidP="00F14031">
            <w:pPr>
              <w:pStyle w:val="ListParagraph"/>
              <w:numPr>
                <w:ilvl w:val="0"/>
                <w:numId w:val="13"/>
              </w:numPr>
            </w:pPr>
            <w:r>
              <w:t>Handle request from mod and call find article method.</w:t>
            </w:r>
          </w:p>
          <w:p w14:paraId="1C9917E7" w14:textId="0FD4071B" w:rsidR="00FF1765" w:rsidRDefault="00FF1765" w:rsidP="00F14031">
            <w:pPr>
              <w:pStyle w:val="ListParagraph"/>
              <w:numPr>
                <w:ilvl w:val="0"/>
                <w:numId w:val="13"/>
              </w:numPr>
            </w:pPr>
            <w:r>
              <w:t>Respond result and data back to View.</w:t>
            </w:r>
          </w:p>
        </w:tc>
      </w:tr>
      <w:tr w:rsidR="00086D3F" w:rsidRPr="002A46CE" w14:paraId="6715F19E" w14:textId="77777777" w:rsidTr="00086D3F">
        <w:tc>
          <w:tcPr>
            <w:tcW w:w="393" w:type="pct"/>
            <w:vAlign w:val="center"/>
          </w:tcPr>
          <w:p w14:paraId="7B4239C4" w14:textId="20845595" w:rsidR="00086D3F" w:rsidRDefault="00086D3F" w:rsidP="00BC3D83">
            <w:pPr>
              <w:pStyle w:val="ListParagraph"/>
              <w:numPr>
                <w:ilvl w:val="0"/>
                <w:numId w:val="16"/>
              </w:numPr>
              <w:ind w:hanging="578"/>
            </w:pPr>
          </w:p>
        </w:tc>
        <w:tc>
          <w:tcPr>
            <w:tcW w:w="1992" w:type="pct"/>
            <w:vAlign w:val="center"/>
          </w:tcPr>
          <w:p w14:paraId="36AEFD8E" w14:textId="4FE327B8" w:rsidR="00086D3F" w:rsidRDefault="00086D3F" w:rsidP="00BC7B45">
            <w:r>
              <w:t>ModProceedController</w:t>
            </w:r>
          </w:p>
        </w:tc>
        <w:tc>
          <w:tcPr>
            <w:tcW w:w="2615" w:type="pct"/>
            <w:vAlign w:val="center"/>
          </w:tcPr>
          <w:p w14:paraId="5E12D69B" w14:textId="77777777" w:rsidR="00086D3F" w:rsidRDefault="00FF1765" w:rsidP="00F14031">
            <w:pPr>
              <w:pStyle w:val="ListParagraph"/>
              <w:numPr>
                <w:ilvl w:val="0"/>
                <w:numId w:val="13"/>
              </w:numPr>
            </w:pPr>
            <w:r>
              <w:t xml:space="preserve">Receive request of </w:t>
            </w:r>
            <w:r w:rsidR="004A6F0C">
              <w:t>mod proceed.</w:t>
            </w:r>
          </w:p>
          <w:p w14:paraId="60531B64" w14:textId="77777777" w:rsidR="004A6F0C" w:rsidRDefault="004A6F0C" w:rsidP="00F14031">
            <w:pPr>
              <w:pStyle w:val="ListParagraph"/>
              <w:numPr>
                <w:ilvl w:val="0"/>
                <w:numId w:val="13"/>
              </w:numPr>
            </w:pPr>
            <w:r>
              <w:lastRenderedPageBreak/>
              <w:t>Handle request from mod and call mod proceed method.</w:t>
            </w:r>
          </w:p>
          <w:p w14:paraId="7241F30B" w14:textId="7E37AAAC" w:rsidR="004A6F0C" w:rsidRDefault="004A6F0C" w:rsidP="00F14031">
            <w:pPr>
              <w:pStyle w:val="ListParagraph"/>
              <w:numPr>
                <w:ilvl w:val="0"/>
                <w:numId w:val="13"/>
              </w:numPr>
            </w:pPr>
            <w:r>
              <w:t>Respond result and back to View.</w:t>
            </w:r>
          </w:p>
        </w:tc>
      </w:tr>
    </w:tbl>
    <w:p w14:paraId="6F1BF331" w14:textId="6F4EBBCB" w:rsidR="00047B17" w:rsidRDefault="00047B17" w:rsidP="00C97365"/>
    <w:p w14:paraId="1E4D99C3" w14:textId="77777777" w:rsidR="00047B17" w:rsidRDefault="00047B17" w:rsidP="00A22754">
      <w:pPr>
        <w:pStyle w:val="ListParagraph"/>
        <w:numPr>
          <w:ilvl w:val="0"/>
          <w:numId w:val="9"/>
        </w:numPr>
      </w:pPr>
      <w:r>
        <w:t>View</w:t>
      </w:r>
    </w:p>
    <w:p w14:paraId="2210842A" w14:textId="77777777" w:rsidR="009F7730" w:rsidRPr="009F7730" w:rsidRDefault="00D31EE9" w:rsidP="00C97365">
      <w:r>
        <w:t xml:space="preserve">Include many </w:t>
      </w:r>
      <w:r w:rsidR="001D4690">
        <w:t>blade</w:t>
      </w:r>
      <w:r>
        <w:t>.php files</w:t>
      </w:r>
    </w:p>
    <w:p w14:paraId="551FAE48" w14:textId="7BB5C304" w:rsidR="00E878A1" w:rsidRPr="00D31EE9" w:rsidRDefault="00816047" w:rsidP="00C97365">
      <w:pPr>
        <w:pStyle w:val="Heading1"/>
      </w:pPr>
      <w:bookmarkStart w:id="64" w:name="_Toc504442111"/>
      <w:bookmarkStart w:id="65" w:name="_Toc322788144"/>
      <w:r w:rsidRPr="00535798">
        <w:t>Process View</w:t>
      </w:r>
      <w:bookmarkEnd w:id="64"/>
      <w:bookmarkEnd w:id="65"/>
      <w:r w:rsidRPr="00535798">
        <w:t xml:space="preserve"> </w:t>
      </w:r>
    </w:p>
    <w:p w14:paraId="7A5850B7" w14:textId="32F310F8" w:rsidR="00150FB9" w:rsidRDefault="00F1760B" w:rsidP="00C97365">
      <w:r>
        <w:rPr>
          <w:noProof/>
        </w:rPr>
        <w:drawing>
          <wp:inline distT="0" distB="0" distL="0" distR="0" wp14:anchorId="4C8BBA07" wp14:editId="3D8897FD">
            <wp:extent cx="5274945" cy="206788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067888"/>
                    </a:xfrm>
                    <a:prstGeom prst="rect">
                      <a:avLst/>
                    </a:prstGeom>
                    <a:noFill/>
                    <a:ln>
                      <a:noFill/>
                    </a:ln>
                  </pic:spPr>
                </pic:pic>
              </a:graphicData>
            </a:graphic>
          </wp:inline>
        </w:drawing>
      </w:r>
    </w:p>
    <w:p w14:paraId="291D8154" w14:textId="2537F806" w:rsidR="00332BF3" w:rsidRDefault="008C33DD" w:rsidP="00C97365">
      <w:r>
        <w:tab/>
      </w:r>
      <w:r>
        <w:tab/>
      </w:r>
      <w:r>
        <w:tab/>
      </w:r>
      <w:r w:rsidR="00114CC9">
        <w:t>Figure 12</w:t>
      </w:r>
      <w:r w:rsidR="00332BF3">
        <w:t xml:space="preserve">: </w:t>
      </w:r>
      <w:r w:rsidR="009C2A00">
        <w:t>Login</w:t>
      </w:r>
      <w:r w:rsidR="00332BF3">
        <w:t xml:space="preserve"> </w:t>
      </w:r>
      <w:r w:rsidR="00E878A1">
        <w:t>activity diagram</w:t>
      </w:r>
    </w:p>
    <w:p w14:paraId="6BF74F4D" w14:textId="7F0DFF67" w:rsidR="0088633B" w:rsidRDefault="0088633B" w:rsidP="00C97365">
      <w:r>
        <w:t>User input data</w:t>
      </w:r>
      <w:r w:rsidR="00C67FD2">
        <w:t xml:space="preserve"> </w:t>
      </w:r>
      <w:r>
        <w:t>(username, password) and click “</w:t>
      </w:r>
      <w:r w:rsidRPr="0088633B">
        <w:rPr>
          <w:rFonts w:hint="eastAsia"/>
        </w:rPr>
        <w:t>Đă</w:t>
      </w:r>
      <w:r w:rsidRPr="0088633B">
        <w:t>ng nhập</w:t>
      </w:r>
      <w:r>
        <w:t>” button</w:t>
      </w:r>
      <w:r w:rsidR="004938CE">
        <w:t xml:space="preserve">, user send a request </w:t>
      </w:r>
      <w:r w:rsidR="000B15EA">
        <w:t xml:space="preserve">login </w:t>
      </w:r>
      <w:r w:rsidR="00120435">
        <w:t>to server, middleware will check data</w:t>
      </w:r>
      <w:r w:rsidR="00C67FD2">
        <w:t>.</w:t>
      </w:r>
    </w:p>
    <w:p w14:paraId="09AA2A5F" w14:textId="3A2163DD" w:rsidR="004938CE" w:rsidRDefault="0088633B" w:rsidP="00C97365">
      <w:r>
        <w:t xml:space="preserve">If data entered </w:t>
      </w:r>
      <w:r w:rsidR="004938CE">
        <w:t xml:space="preserve">is </w:t>
      </w:r>
      <w:r w:rsidR="00120435">
        <w:t>in valid</w:t>
      </w:r>
      <w:r w:rsidR="004938CE">
        <w:t xml:space="preserve">, </w:t>
      </w:r>
      <w:r w:rsidR="00D65E92">
        <w:t>middleware</w:t>
      </w:r>
      <w:r w:rsidR="00120435">
        <w:t xml:space="preserve"> will send back an error message</w:t>
      </w:r>
      <w:r w:rsidR="00C67FD2">
        <w:t>.</w:t>
      </w:r>
    </w:p>
    <w:p w14:paraId="6028397B" w14:textId="4F532F42" w:rsidR="00120435" w:rsidRDefault="0088633B" w:rsidP="00C97365">
      <w:r>
        <w:t>If data enter</w:t>
      </w:r>
      <w:r w:rsidR="00D65E92">
        <w:t>e</w:t>
      </w:r>
      <w:r>
        <w:t xml:space="preserve">d is valid, </w:t>
      </w:r>
      <w:r w:rsidR="00120435">
        <w:t>controller</w:t>
      </w:r>
      <w:r>
        <w:t xml:space="preserve"> will </w:t>
      </w:r>
      <w:r w:rsidR="00120435">
        <w:t>handle and call login function. In login function, Authenticator get data member from DB by login data</w:t>
      </w:r>
      <w:r w:rsidR="00C67FD2">
        <w:t>.</w:t>
      </w:r>
    </w:p>
    <w:p w14:paraId="0231FBA7" w14:textId="2E00ECE1" w:rsidR="00120435" w:rsidRDefault="0088633B" w:rsidP="00C97365">
      <w:r>
        <w:t xml:space="preserve">If </w:t>
      </w:r>
      <w:r w:rsidR="00120435">
        <w:t>member</w:t>
      </w:r>
      <w:r>
        <w:t xml:space="preserve"> is</w:t>
      </w:r>
      <w:r w:rsidR="00120435">
        <w:t xml:space="preserve"> not</w:t>
      </w:r>
      <w:r>
        <w:t xml:space="preserve"> </w:t>
      </w:r>
      <w:r w:rsidR="00120435">
        <w:t>exist</w:t>
      </w:r>
      <w:r w:rsidR="00D65E92">
        <w:t>ed</w:t>
      </w:r>
      <w:r w:rsidR="00120435">
        <w:t xml:space="preserve"> (gotten data is null) error </w:t>
      </w:r>
      <w:r w:rsidR="00D65E92">
        <w:t>message</w:t>
      </w:r>
      <w:r w:rsidR="00120435">
        <w:t xml:space="preserve"> will be displayed in Login page</w:t>
      </w:r>
      <w:r w:rsidR="00C67FD2">
        <w:t>.</w:t>
      </w:r>
    </w:p>
    <w:p w14:paraId="528FF295" w14:textId="24AC514F" w:rsidR="00E70AA8" w:rsidRDefault="00E70AA8" w:rsidP="00C97365">
      <w:r>
        <w:t xml:space="preserve">If </w:t>
      </w:r>
      <w:r w:rsidR="00120435">
        <w:t>is exist (gotten data is not null)</w:t>
      </w:r>
      <w:r>
        <w:t xml:space="preserve">, </w:t>
      </w:r>
      <w:r w:rsidR="00120435">
        <w:t>notice login success and redirect to homepage</w:t>
      </w:r>
      <w:r w:rsidR="00C67FD2">
        <w:t>.</w:t>
      </w:r>
    </w:p>
    <w:p w14:paraId="3C3B8C8B" w14:textId="750A2B2B" w:rsidR="00F1760B" w:rsidRDefault="00F1760B" w:rsidP="00C97365">
      <w:r>
        <w:rPr>
          <w:noProof/>
        </w:rPr>
        <w:lastRenderedPageBreak/>
        <w:drawing>
          <wp:inline distT="0" distB="0" distL="0" distR="0" wp14:anchorId="3733BAC8" wp14:editId="565A5FDF">
            <wp:extent cx="5274945" cy="2694168"/>
            <wp:effectExtent l="0" t="0" r="825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945" cy="2694168"/>
                    </a:xfrm>
                    <a:prstGeom prst="rect">
                      <a:avLst/>
                    </a:prstGeom>
                    <a:noFill/>
                    <a:ln>
                      <a:noFill/>
                    </a:ln>
                  </pic:spPr>
                </pic:pic>
              </a:graphicData>
            </a:graphic>
          </wp:inline>
        </w:drawing>
      </w:r>
    </w:p>
    <w:p w14:paraId="07076D5D" w14:textId="3EB22DF1" w:rsidR="00114CC9" w:rsidRDefault="00114CC9" w:rsidP="00C97365">
      <w:r>
        <w:t>Figure 13: Register activity diagram</w:t>
      </w:r>
      <w:r w:rsidR="00713C76">
        <w:t>.</w:t>
      </w:r>
    </w:p>
    <w:p w14:paraId="641CC3CE" w14:textId="55501E92" w:rsidR="00F1760B" w:rsidRDefault="00F1760B" w:rsidP="00C97365">
      <w:r>
        <w:rPr>
          <w:noProof/>
        </w:rPr>
        <w:drawing>
          <wp:inline distT="0" distB="0" distL="0" distR="0" wp14:anchorId="628EBFBF" wp14:editId="4439D89F">
            <wp:extent cx="5274945" cy="2385267"/>
            <wp:effectExtent l="0" t="0" r="8255" b="254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2385267"/>
                    </a:xfrm>
                    <a:prstGeom prst="rect">
                      <a:avLst/>
                    </a:prstGeom>
                    <a:noFill/>
                    <a:ln>
                      <a:noFill/>
                    </a:ln>
                  </pic:spPr>
                </pic:pic>
              </a:graphicData>
            </a:graphic>
          </wp:inline>
        </w:drawing>
      </w:r>
    </w:p>
    <w:p w14:paraId="3A18B576" w14:textId="3DDF6854" w:rsidR="00114CC9" w:rsidRDefault="00114CC9" w:rsidP="00C97365">
      <w:r>
        <w:t>Figure 14: Add new medicinal plant activity diagram</w:t>
      </w:r>
      <w:r w:rsidR="00713C76">
        <w:t>.</w:t>
      </w:r>
    </w:p>
    <w:p w14:paraId="775A31D1" w14:textId="77777777" w:rsidR="004C0CC1" w:rsidRPr="00535798" w:rsidRDefault="004C0CC1" w:rsidP="00C97365">
      <w:pPr>
        <w:pStyle w:val="Heading1"/>
      </w:pPr>
      <w:bookmarkStart w:id="66" w:name="_Toc322788145"/>
      <w:r w:rsidRPr="00535798">
        <w:t>Deployment view</w:t>
      </w:r>
      <w:bookmarkEnd w:id="66"/>
    </w:p>
    <w:p w14:paraId="5A362126" w14:textId="77777777" w:rsidR="00816047" w:rsidRPr="00535798" w:rsidRDefault="00B00326" w:rsidP="00C97365">
      <w:r w:rsidRPr="00535798">
        <w:t>Deployment view of website</w:t>
      </w:r>
    </w:p>
    <w:p w14:paraId="69A2A351" w14:textId="76B298B8" w:rsidR="00B00326" w:rsidRDefault="001777D4" w:rsidP="00C97365">
      <w:r>
        <w:rPr>
          <w:noProof/>
        </w:rPr>
        <w:lastRenderedPageBreak/>
        <w:drawing>
          <wp:inline distT="0" distB="0" distL="0" distR="0" wp14:anchorId="7CE2B70C" wp14:editId="1E42DCA0">
            <wp:extent cx="5274945" cy="2857262"/>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2857262"/>
                    </a:xfrm>
                    <a:prstGeom prst="rect">
                      <a:avLst/>
                    </a:prstGeom>
                    <a:noFill/>
                    <a:ln>
                      <a:noFill/>
                    </a:ln>
                  </pic:spPr>
                </pic:pic>
              </a:graphicData>
            </a:graphic>
          </wp:inline>
        </w:drawing>
      </w:r>
    </w:p>
    <w:p w14:paraId="1F604593" w14:textId="36890F6E" w:rsidR="00332BF3" w:rsidRPr="00332BF3" w:rsidRDefault="00332BF3" w:rsidP="00C97365">
      <w:r>
        <w:tab/>
      </w:r>
      <w:r>
        <w:tab/>
      </w:r>
      <w:r>
        <w:tab/>
      </w:r>
      <w:r w:rsidR="00D44D7E">
        <w:t xml:space="preserve">   </w:t>
      </w:r>
      <w:r w:rsidR="004340C3">
        <w:t xml:space="preserve">Figure </w:t>
      </w:r>
      <w:r>
        <w:t>1</w:t>
      </w:r>
      <w:r w:rsidR="004643D4">
        <w:t>4</w:t>
      </w:r>
      <w:r>
        <w:t>: Deployment view</w:t>
      </w:r>
    </w:p>
    <w:p w14:paraId="4B59E880" w14:textId="77777777" w:rsidR="00A041D5" w:rsidRDefault="00A041D5" w:rsidP="00C97365">
      <w:r>
        <w:tab/>
      </w:r>
      <w:r>
        <w:tab/>
      </w:r>
      <w:r>
        <w:tab/>
      </w:r>
      <w:r>
        <w:tab/>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
        <w:gridCol w:w="1277"/>
        <w:gridCol w:w="6300"/>
      </w:tblGrid>
      <w:tr w:rsidR="00396C80" w14:paraId="2E4CA759" w14:textId="77777777" w:rsidTr="00396C80">
        <w:trPr>
          <w:trHeight w:val="527"/>
        </w:trPr>
        <w:tc>
          <w:tcPr>
            <w:tcW w:w="408" w:type="pct"/>
            <w:shd w:val="clear" w:color="auto" w:fill="92D050"/>
            <w:vAlign w:val="center"/>
            <w:hideMark/>
          </w:tcPr>
          <w:p w14:paraId="53395702" w14:textId="77777777" w:rsidR="000D2B7B" w:rsidRPr="008C33DD" w:rsidRDefault="000D2B7B" w:rsidP="00C97365">
            <w:pPr>
              <w:rPr>
                <w:sz w:val="24"/>
              </w:rPr>
            </w:pPr>
            <w:r w:rsidRPr="008C33DD">
              <w:t>No.</w:t>
            </w:r>
          </w:p>
        </w:tc>
        <w:tc>
          <w:tcPr>
            <w:tcW w:w="774" w:type="pct"/>
            <w:shd w:val="clear" w:color="auto" w:fill="92D050"/>
            <w:vAlign w:val="center"/>
            <w:hideMark/>
          </w:tcPr>
          <w:p w14:paraId="59CBBFC4" w14:textId="77777777" w:rsidR="000D2B7B" w:rsidRPr="008C33DD" w:rsidRDefault="000D2B7B" w:rsidP="00C97365">
            <w:pPr>
              <w:rPr>
                <w:sz w:val="24"/>
              </w:rPr>
            </w:pPr>
            <w:r w:rsidRPr="008C33DD">
              <w:t>Name</w:t>
            </w:r>
          </w:p>
        </w:tc>
        <w:tc>
          <w:tcPr>
            <w:tcW w:w="3818" w:type="pct"/>
            <w:shd w:val="clear" w:color="auto" w:fill="92D050"/>
            <w:vAlign w:val="center"/>
            <w:hideMark/>
          </w:tcPr>
          <w:p w14:paraId="7888AC73" w14:textId="77777777" w:rsidR="000D2B7B" w:rsidRPr="008C33DD" w:rsidRDefault="000D2B7B" w:rsidP="00C97365">
            <w:pPr>
              <w:rPr>
                <w:sz w:val="24"/>
              </w:rPr>
            </w:pPr>
            <w:r w:rsidRPr="008C33DD">
              <w:t>Description</w:t>
            </w:r>
          </w:p>
        </w:tc>
      </w:tr>
      <w:tr w:rsidR="00396C80" w14:paraId="13AE0BE8" w14:textId="77777777" w:rsidTr="00396C80">
        <w:tc>
          <w:tcPr>
            <w:tcW w:w="408" w:type="pct"/>
            <w:vAlign w:val="center"/>
            <w:hideMark/>
          </w:tcPr>
          <w:p w14:paraId="4DBCC6A4" w14:textId="5B5F0EDE" w:rsidR="000D2B7B" w:rsidRPr="00396C80" w:rsidRDefault="000D2B7B" w:rsidP="00396C80">
            <w:pPr>
              <w:pStyle w:val="ListParagraph"/>
              <w:numPr>
                <w:ilvl w:val="0"/>
                <w:numId w:val="30"/>
              </w:numPr>
              <w:ind w:left="567"/>
              <w:rPr>
                <w:sz w:val="24"/>
              </w:rPr>
            </w:pPr>
          </w:p>
        </w:tc>
        <w:tc>
          <w:tcPr>
            <w:tcW w:w="774" w:type="pct"/>
            <w:vAlign w:val="center"/>
            <w:hideMark/>
          </w:tcPr>
          <w:p w14:paraId="5E1D5C17" w14:textId="176C5955" w:rsidR="000D2B7B" w:rsidRDefault="00881620" w:rsidP="00C97365">
            <w:pPr>
              <w:rPr>
                <w:sz w:val="24"/>
              </w:rPr>
            </w:pPr>
            <w:r>
              <w:t>MySQL</w:t>
            </w:r>
          </w:p>
        </w:tc>
        <w:tc>
          <w:tcPr>
            <w:tcW w:w="3818" w:type="pct"/>
            <w:vAlign w:val="center"/>
            <w:hideMark/>
          </w:tcPr>
          <w:p w14:paraId="2762C861" w14:textId="61CEF4E2" w:rsidR="000D2B7B" w:rsidRDefault="00C10AF3" w:rsidP="00C97365">
            <w:pPr>
              <w:rPr>
                <w:sz w:val="24"/>
              </w:rPr>
            </w:pPr>
            <w:r>
              <w:t>Database</w:t>
            </w:r>
            <w:r w:rsidR="000D2B7B">
              <w:t xml:space="preserve"> server use to store system’s data. </w:t>
            </w:r>
            <w:r w:rsidR="008C33DD">
              <w:t>MySQL</w:t>
            </w:r>
            <w:r w:rsidR="00D44D7E" w:rsidRPr="007A1D97">
              <w:t>5.6.16 or higher</w:t>
            </w:r>
            <w:r w:rsidR="00AB03FE">
              <w:t>.</w:t>
            </w:r>
          </w:p>
        </w:tc>
      </w:tr>
      <w:tr w:rsidR="00396C80" w14:paraId="4D49A716" w14:textId="77777777" w:rsidTr="00396C80">
        <w:tc>
          <w:tcPr>
            <w:tcW w:w="408" w:type="pct"/>
            <w:vAlign w:val="center"/>
            <w:hideMark/>
          </w:tcPr>
          <w:p w14:paraId="170B6E85" w14:textId="68CA4E56" w:rsidR="000D2B7B" w:rsidRPr="00396C80" w:rsidRDefault="000D2B7B" w:rsidP="00396C80">
            <w:pPr>
              <w:pStyle w:val="ListParagraph"/>
              <w:numPr>
                <w:ilvl w:val="0"/>
                <w:numId w:val="30"/>
              </w:numPr>
              <w:ind w:left="567"/>
              <w:rPr>
                <w:sz w:val="24"/>
              </w:rPr>
            </w:pPr>
          </w:p>
        </w:tc>
        <w:tc>
          <w:tcPr>
            <w:tcW w:w="774" w:type="pct"/>
            <w:vAlign w:val="center"/>
            <w:hideMark/>
          </w:tcPr>
          <w:p w14:paraId="2C9B9060" w14:textId="77777777" w:rsidR="000D2B7B" w:rsidRDefault="000D2B7B" w:rsidP="00C97365">
            <w:pPr>
              <w:rPr>
                <w:sz w:val="24"/>
              </w:rPr>
            </w:pPr>
            <w:r>
              <w:t>Mail server</w:t>
            </w:r>
          </w:p>
        </w:tc>
        <w:tc>
          <w:tcPr>
            <w:tcW w:w="3818" w:type="pct"/>
            <w:vAlign w:val="center"/>
            <w:hideMark/>
          </w:tcPr>
          <w:p w14:paraId="66FE8538" w14:textId="5B956CF3" w:rsidR="000D2B7B" w:rsidRDefault="000D2B7B" w:rsidP="00C97365">
            <w:pPr>
              <w:rPr>
                <w:sz w:val="24"/>
              </w:rPr>
            </w:pPr>
            <w:r>
              <w:t>Mail server use to interact with user’s email</w:t>
            </w:r>
            <w:r w:rsidR="00AB03FE">
              <w:t>.</w:t>
            </w:r>
          </w:p>
        </w:tc>
      </w:tr>
      <w:tr w:rsidR="00396C80" w14:paraId="42FC1283" w14:textId="77777777" w:rsidTr="00396C80">
        <w:tc>
          <w:tcPr>
            <w:tcW w:w="408" w:type="pct"/>
            <w:vAlign w:val="center"/>
          </w:tcPr>
          <w:p w14:paraId="02072D7D" w14:textId="77777777" w:rsidR="00881620" w:rsidRDefault="00881620" w:rsidP="00396C80">
            <w:pPr>
              <w:pStyle w:val="ListParagraph"/>
              <w:numPr>
                <w:ilvl w:val="0"/>
                <w:numId w:val="30"/>
              </w:numPr>
              <w:ind w:left="567"/>
            </w:pPr>
          </w:p>
        </w:tc>
        <w:tc>
          <w:tcPr>
            <w:tcW w:w="774" w:type="pct"/>
            <w:vAlign w:val="center"/>
          </w:tcPr>
          <w:p w14:paraId="6868C63C" w14:textId="721FADD0" w:rsidR="00881620" w:rsidRDefault="00881620" w:rsidP="00C97365">
            <w:r>
              <w:t>Facebook</w:t>
            </w:r>
          </w:p>
        </w:tc>
        <w:tc>
          <w:tcPr>
            <w:tcW w:w="3818" w:type="pct"/>
            <w:vAlign w:val="center"/>
          </w:tcPr>
          <w:p w14:paraId="1689E3FD" w14:textId="45D39A30" w:rsidR="00881620" w:rsidRDefault="00AB03FE" w:rsidP="00C97365">
            <w:r>
              <w:t>Use Facebook API to like and share.</w:t>
            </w:r>
          </w:p>
        </w:tc>
      </w:tr>
      <w:tr w:rsidR="00396C80" w14:paraId="79CA7BDA" w14:textId="77777777" w:rsidTr="00396C80">
        <w:tc>
          <w:tcPr>
            <w:tcW w:w="408" w:type="pct"/>
            <w:vAlign w:val="center"/>
            <w:hideMark/>
          </w:tcPr>
          <w:p w14:paraId="1D9BC67E" w14:textId="342C2477" w:rsidR="000D2B7B" w:rsidRPr="00396C80" w:rsidRDefault="000D2B7B" w:rsidP="00396C80">
            <w:pPr>
              <w:pStyle w:val="ListParagraph"/>
              <w:numPr>
                <w:ilvl w:val="0"/>
                <w:numId w:val="30"/>
              </w:numPr>
              <w:ind w:left="567"/>
              <w:rPr>
                <w:sz w:val="24"/>
              </w:rPr>
            </w:pPr>
          </w:p>
        </w:tc>
        <w:tc>
          <w:tcPr>
            <w:tcW w:w="774" w:type="pct"/>
            <w:vAlign w:val="center"/>
            <w:hideMark/>
          </w:tcPr>
          <w:p w14:paraId="7C1A9EE5" w14:textId="77777777" w:rsidR="000D2B7B" w:rsidRDefault="000D2B7B" w:rsidP="00C97365">
            <w:pPr>
              <w:rPr>
                <w:sz w:val="24"/>
              </w:rPr>
            </w:pPr>
            <w:r>
              <w:t>Web server</w:t>
            </w:r>
          </w:p>
        </w:tc>
        <w:tc>
          <w:tcPr>
            <w:tcW w:w="3818" w:type="pct"/>
            <w:vAlign w:val="center"/>
            <w:hideMark/>
          </w:tcPr>
          <w:p w14:paraId="244EB034" w14:textId="77777777" w:rsidR="000D2B7B" w:rsidRDefault="000D2B7B" w:rsidP="00C97365">
            <w:pPr>
              <w:rPr>
                <w:sz w:val="24"/>
              </w:rPr>
            </w:pPr>
            <w:r>
              <w:t xml:space="preserve">Web server is host system’s website. </w:t>
            </w:r>
          </w:p>
        </w:tc>
      </w:tr>
      <w:tr w:rsidR="00396C80" w14:paraId="51647DA4" w14:textId="77777777" w:rsidTr="00396C80">
        <w:tc>
          <w:tcPr>
            <w:tcW w:w="408" w:type="pct"/>
            <w:vAlign w:val="center"/>
            <w:hideMark/>
          </w:tcPr>
          <w:p w14:paraId="67FE468A" w14:textId="1C7FC04D" w:rsidR="000D2B7B" w:rsidRPr="00396C80" w:rsidRDefault="000D2B7B" w:rsidP="00396C80">
            <w:pPr>
              <w:pStyle w:val="ListParagraph"/>
              <w:numPr>
                <w:ilvl w:val="0"/>
                <w:numId w:val="30"/>
              </w:numPr>
              <w:ind w:left="567"/>
              <w:rPr>
                <w:sz w:val="24"/>
              </w:rPr>
            </w:pPr>
          </w:p>
        </w:tc>
        <w:tc>
          <w:tcPr>
            <w:tcW w:w="774" w:type="pct"/>
            <w:vAlign w:val="center"/>
            <w:hideMark/>
          </w:tcPr>
          <w:p w14:paraId="20E50F26" w14:textId="77777777" w:rsidR="000D2B7B" w:rsidRDefault="000D2B7B" w:rsidP="00C97365">
            <w:pPr>
              <w:rPr>
                <w:sz w:val="24"/>
              </w:rPr>
            </w:pPr>
            <w:r>
              <w:t>Client</w:t>
            </w:r>
          </w:p>
        </w:tc>
        <w:tc>
          <w:tcPr>
            <w:tcW w:w="3818" w:type="pct"/>
            <w:vAlign w:val="center"/>
            <w:hideMark/>
          </w:tcPr>
          <w:p w14:paraId="0E82F7AE" w14:textId="77777777" w:rsidR="000D2B7B" w:rsidRDefault="000D2B7B" w:rsidP="00C97365">
            <w:pPr>
              <w:rPr>
                <w:sz w:val="24"/>
              </w:rPr>
            </w:pPr>
            <w:r>
              <w:t xml:space="preserve">Client is web browser to use system. </w:t>
            </w:r>
            <w:r w:rsidR="00D44D7E" w:rsidRPr="007A1D97">
              <w:t>Firefox 20, Chrome 36 or higher.</w:t>
            </w:r>
          </w:p>
        </w:tc>
      </w:tr>
    </w:tbl>
    <w:p w14:paraId="1734D599" w14:textId="77777777" w:rsidR="000D2B7B" w:rsidRPr="00535798" w:rsidRDefault="000D2B7B" w:rsidP="00C97365"/>
    <w:p w14:paraId="60F2F9F7" w14:textId="77777777" w:rsidR="00816047" w:rsidRPr="00535798" w:rsidRDefault="00816047" w:rsidP="00C97365">
      <w:pPr>
        <w:pStyle w:val="Heading1"/>
      </w:pPr>
      <w:bookmarkStart w:id="67" w:name="_Toc504442118"/>
      <w:bookmarkStart w:id="68" w:name="_Toc322788146"/>
      <w:r w:rsidRPr="00535798">
        <w:t>Quality</w:t>
      </w:r>
      <w:bookmarkEnd w:id="67"/>
      <w:bookmarkEnd w:id="68"/>
    </w:p>
    <w:bookmarkEnd w:id="3"/>
    <w:bookmarkEnd w:id="4"/>
    <w:bookmarkEnd w:id="5"/>
    <w:bookmarkEnd w:id="6"/>
    <w:bookmarkEnd w:id="7"/>
    <w:bookmarkEnd w:id="8"/>
    <w:p w14:paraId="646C5916" w14:textId="39949DF8" w:rsidR="004F56EF" w:rsidRPr="00D866E2" w:rsidRDefault="00D866E2" w:rsidP="00C97365">
      <w:pPr>
        <w:pStyle w:val="ListParagraph"/>
        <w:rPr>
          <w:i/>
        </w:rPr>
      </w:pPr>
      <w:r>
        <w:t>Reference</w:t>
      </w:r>
      <w:r w:rsidRPr="00D866E2">
        <w:t xml:space="preserve"> to</w:t>
      </w:r>
      <w:r>
        <w:t xml:space="preserve">: </w:t>
      </w:r>
      <w:r w:rsidRPr="00D866E2">
        <w:rPr>
          <w:i/>
        </w:rPr>
        <w:t xml:space="preserve"> </w:t>
      </w:r>
      <w:r w:rsidRPr="00D866E2">
        <w:t>“</w:t>
      </w:r>
      <w:r w:rsidR="00C10AF3">
        <w:t>VMN</w:t>
      </w:r>
      <w:r w:rsidRPr="00D866E2">
        <w:t xml:space="preserve">_VN_Software requirement </w:t>
      </w:r>
      <w:r w:rsidR="004C7BF5">
        <w:t>specification_v1.2</w:t>
      </w:r>
      <w:r w:rsidRPr="00D866E2">
        <w:t>_EN”</w:t>
      </w:r>
    </w:p>
    <w:sectPr w:rsidR="004F56EF" w:rsidRPr="00D866E2" w:rsidSect="007677F1">
      <w:headerReference w:type="default" r:id="rId29"/>
      <w:pgSz w:w="11907" w:h="16839" w:code="9"/>
      <w:pgMar w:top="1728" w:right="1800" w:bottom="1728" w:left="1152" w:header="720" w:footer="720" w:gutter="648"/>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1F762B" w14:textId="77777777" w:rsidR="00881620" w:rsidRDefault="00881620" w:rsidP="00C97365">
      <w:r>
        <w:separator/>
      </w:r>
    </w:p>
    <w:p w14:paraId="0C04F84D" w14:textId="77777777" w:rsidR="00881620" w:rsidRDefault="00881620" w:rsidP="00C97365"/>
    <w:p w14:paraId="35B65E65" w14:textId="77777777" w:rsidR="00881620" w:rsidRDefault="00881620" w:rsidP="00C97365"/>
    <w:p w14:paraId="30502A01" w14:textId="77777777" w:rsidR="00881620" w:rsidRDefault="00881620" w:rsidP="00C97365"/>
    <w:p w14:paraId="0E684833" w14:textId="77777777" w:rsidR="00881620" w:rsidRDefault="00881620" w:rsidP="00C97365"/>
    <w:p w14:paraId="51A68C37" w14:textId="77777777" w:rsidR="00881620" w:rsidRDefault="00881620" w:rsidP="00C97365"/>
    <w:p w14:paraId="7D5E02F4" w14:textId="77777777" w:rsidR="00881620" w:rsidRDefault="00881620" w:rsidP="00C97365"/>
    <w:p w14:paraId="1AA436D7" w14:textId="77777777" w:rsidR="00881620" w:rsidRDefault="00881620" w:rsidP="00C97365"/>
    <w:p w14:paraId="28D894AC" w14:textId="77777777" w:rsidR="00881620" w:rsidRDefault="00881620" w:rsidP="00C97365"/>
    <w:p w14:paraId="17CC57AA" w14:textId="77777777" w:rsidR="00881620" w:rsidRDefault="00881620" w:rsidP="00C97365"/>
    <w:p w14:paraId="154BCBAF" w14:textId="77777777" w:rsidR="00881620" w:rsidRDefault="00881620" w:rsidP="00C97365"/>
    <w:p w14:paraId="17D1B186" w14:textId="77777777" w:rsidR="00881620" w:rsidRDefault="00881620" w:rsidP="00C97365"/>
    <w:p w14:paraId="629416F4" w14:textId="77777777" w:rsidR="00881620" w:rsidRDefault="00881620" w:rsidP="00C97365"/>
    <w:p w14:paraId="66416E19" w14:textId="77777777" w:rsidR="00881620" w:rsidRDefault="00881620" w:rsidP="00C97365"/>
    <w:p w14:paraId="77299EA7" w14:textId="77777777" w:rsidR="00881620" w:rsidRDefault="00881620" w:rsidP="00C97365"/>
    <w:p w14:paraId="12B86A40" w14:textId="77777777" w:rsidR="00881620" w:rsidRDefault="00881620" w:rsidP="00C97365"/>
    <w:p w14:paraId="47D0DD36" w14:textId="77777777" w:rsidR="00881620" w:rsidRDefault="00881620" w:rsidP="00C97365"/>
    <w:p w14:paraId="32C330CB" w14:textId="77777777" w:rsidR="00881620" w:rsidRDefault="00881620" w:rsidP="00C97365"/>
    <w:p w14:paraId="05339CDD" w14:textId="77777777" w:rsidR="00881620" w:rsidRDefault="00881620" w:rsidP="00C97365"/>
    <w:p w14:paraId="281577D8" w14:textId="77777777" w:rsidR="00881620" w:rsidRDefault="00881620" w:rsidP="00C97365"/>
    <w:p w14:paraId="5AA35DBA" w14:textId="77777777" w:rsidR="00881620" w:rsidRDefault="00881620" w:rsidP="00C97365"/>
    <w:p w14:paraId="484F949E" w14:textId="77777777" w:rsidR="00881620" w:rsidRDefault="00881620" w:rsidP="00C97365"/>
    <w:p w14:paraId="30054864" w14:textId="77777777" w:rsidR="00881620" w:rsidRDefault="00881620" w:rsidP="00C97365"/>
    <w:p w14:paraId="55B6F9BF" w14:textId="77777777" w:rsidR="00881620" w:rsidRDefault="00881620" w:rsidP="00C97365"/>
    <w:p w14:paraId="6797F0EC" w14:textId="77777777" w:rsidR="00881620" w:rsidRDefault="00881620" w:rsidP="00C97365"/>
    <w:p w14:paraId="4B027416" w14:textId="77777777" w:rsidR="00881620" w:rsidRDefault="00881620" w:rsidP="00C97365"/>
    <w:p w14:paraId="382C4E7A" w14:textId="77777777" w:rsidR="00881620" w:rsidRDefault="00881620" w:rsidP="00C97365"/>
    <w:p w14:paraId="16CB7A09" w14:textId="77777777" w:rsidR="00881620" w:rsidRDefault="00881620" w:rsidP="00C97365"/>
    <w:p w14:paraId="17156B56" w14:textId="77777777" w:rsidR="00881620" w:rsidRDefault="00881620" w:rsidP="00C97365"/>
    <w:p w14:paraId="2BC38155" w14:textId="77777777" w:rsidR="00881620" w:rsidRDefault="00881620" w:rsidP="00C97365"/>
    <w:p w14:paraId="06457179" w14:textId="77777777" w:rsidR="00881620" w:rsidRDefault="00881620" w:rsidP="00C97365"/>
    <w:p w14:paraId="311EEF66" w14:textId="77777777" w:rsidR="00881620" w:rsidRDefault="00881620" w:rsidP="00C97365"/>
    <w:p w14:paraId="0AD2D7A0" w14:textId="77777777" w:rsidR="00881620" w:rsidRDefault="00881620" w:rsidP="00C97365"/>
    <w:p w14:paraId="55A6D81C" w14:textId="77777777" w:rsidR="00881620" w:rsidRDefault="00881620" w:rsidP="00C97365"/>
    <w:p w14:paraId="7CBD92D8" w14:textId="77777777" w:rsidR="00881620" w:rsidRDefault="00881620" w:rsidP="00C97365"/>
    <w:p w14:paraId="0FB75F29" w14:textId="77777777" w:rsidR="00881620" w:rsidRDefault="00881620" w:rsidP="00C97365"/>
    <w:p w14:paraId="08CA5096" w14:textId="77777777" w:rsidR="00881620" w:rsidRDefault="00881620" w:rsidP="00C97365"/>
    <w:p w14:paraId="54822FCE" w14:textId="77777777" w:rsidR="00881620" w:rsidRDefault="00881620" w:rsidP="00C97365"/>
    <w:p w14:paraId="2170DD36" w14:textId="77777777" w:rsidR="00881620" w:rsidRDefault="00881620" w:rsidP="00C97365"/>
    <w:p w14:paraId="01E31F43" w14:textId="77777777" w:rsidR="00881620" w:rsidRDefault="00881620" w:rsidP="00C97365"/>
    <w:p w14:paraId="0132FB20" w14:textId="77777777" w:rsidR="00881620" w:rsidRDefault="00881620" w:rsidP="00C97365"/>
    <w:p w14:paraId="1BD8AD6E" w14:textId="77777777" w:rsidR="00881620" w:rsidRDefault="00881620" w:rsidP="00C97365"/>
    <w:p w14:paraId="62822547" w14:textId="77777777" w:rsidR="00881620" w:rsidRDefault="00881620" w:rsidP="00C97365"/>
    <w:p w14:paraId="35DCF710" w14:textId="77777777" w:rsidR="00881620" w:rsidRDefault="00881620" w:rsidP="00C97365"/>
    <w:p w14:paraId="78FEEFEF" w14:textId="77777777" w:rsidR="00881620" w:rsidRDefault="00881620" w:rsidP="00C97365"/>
    <w:p w14:paraId="67479CD5" w14:textId="77777777" w:rsidR="00881620" w:rsidRDefault="00881620" w:rsidP="00C97365"/>
    <w:p w14:paraId="41587EB5" w14:textId="77777777" w:rsidR="00881620" w:rsidRDefault="00881620" w:rsidP="00C97365"/>
    <w:p w14:paraId="7B01ABBC" w14:textId="77777777" w:rsidR="00881620" w:rsidRDefault="00881620" w:rsidP="00C97365"/>
    <w:p w14:paraId="0A263E2A" w14:textId="77777777" w:rsidR="00881620" w:rsidRDefault="00881620" w:rsidP="00C97365"/>
    <w:p w14:paraId="782B9643" w14:textId="77777777" w:rsidR="00881620" w:rsidRDefault="00881620" w:rsidP="00C97365"/>
    <w:p w14:paraId="3B3093B5" w14:textId="77777777" w:rsidR="00881620" w:rsidRDefault="00881620" w:rsidP="00C97365"/>
    <w:p w14:paraId="519F5AE6" w14:textId="77777777" w:rsidR="00881620" w:rsidRDefault="00881620" w:rsidP="00C97365"/>
    <w:p w14:paraId="696F02B8" w14:textId="77777777" w:rsidR="00881620" w:rsidRDefault="00881620" w:rsidP="00C97365"/>
    <w:p w14:paraId="62C82C86" w14:textId="77777777" w:rsidR="00881620" w:rsidRDefault="00881620" w:rsidP="00C97365"/>
    <w:p w14:paraId="34610F29" w14:textId="77777777" w:rsidR="00881620" w:rsidRDefault="00881620" w:rsidP="00C97365"/>
    <w:p w14:paraId="0A8F62C0" w14:textId="77777777" w:rsidR="00881620" w:rsidRDefault="00881620" w:rsidP="00C97365"/>
    <w:p w14:paraId="39CC24D6" w14:textId="77777777" w:rsidR="00881620" w:rsidRDefault="00881620" w:rsidP="00C97365"/>
    <w:p w14:paraId="67ADEB59" w14:textId="77777777" w:rsidR="00881620" w:rsidRDefault="00881620" w:rsidP="00C97365"/>
    <w:p w14:paraId="162AABB9" w14:textId="77777777" w:rsidR="00881620" w:rsidRDefault="00881620" w:rsidP="00C97365"/>
    <w:p w14:paraId="7E0A8B61" w14:textId="77777777" w:rsidR="00881620" w:rsidRDefault="00881620" w:rsidP="00C97365"/>
    <w:p w14:paraId="75920AC3" w14:textId="77777777" w:rsidR="00881620" w:rsidRDefault="00881620" w:rsidP="00C97365"/>
    <w:p w14:paraId="7EB3C4DC" w14:textId="77777777" w:rsidR="00881620" w:rsidRDefault="00881620" w:rsidP="00C97365"/>
    <w:p w14:paraId="51942D06" w14:textId="77777777" w:rsidR="00881620" w:rsidRDefault="00881620" w:rsidP="00C97365"/>
    <w:p w14:paraId="3C9017D2" w14:textId="77777777" w:rsidR="00881620" w:rsidRDefault="00881620" w:rsidP="00C97365"/>
    <w:p w14:paraId="7EEEA88E" w14:textId="77777777" w:rsidR="00881620" w:rsidRDefault="00881620" w:rsidP="00C97365"/>
    <w:p w14:paraId="24C5448D" w14:textId="77777777" w:rsidR="00881620" w:rsidRDefault="00881620" w:rsidP="00C97365"/>
    <w:p w14:paraId="3EE39D87" w14:textId="77777777" w:rsidR="00881620" w:rsidRDefault="00881620" w:rsidP="00C97365"/>
    <w:p w14:paraId="3D1F28BF" w14:textId="77777777" w:rsidR="00881620" w:rsidRDefault="00881620" w:rsidP="00C97365"/>
    <w:p w14:paraId="6F6B0605" w14:textId="77777777" w:rsidR="00881620" w:rsidRDefault="00881620" w:rsidP="00C97365"/>
    <w:p w14:paraId="77D2D776" w14:textId="77777777" w:rsidR="00881620" w:rsidRDefault="00881620" w:rsidP="00C97365"/>
    <w:p w14:paraId="6EA0CE90" w14:textId="77777777" w:rsidR="00881620" w:rsidRDefault="00881620" w:rsidP="00C97365"/>
    <w:p w14:paraId="2A215E87" w14:textId="77777777" w:rsidR="00881620" w:rsidRDefault="00881620" w:rsidP="00C97365"/>
    <w:p w14:paraId="5D343064" w14:textId="77777777" w:rsidR="00881620" w:rsidRDefault="00881620" w:rsidP="00C97365"/>
    <w:p w14:paraId="363153E1" w14:textId="77777777" w:rsidR="00881620" w:rsidRDefault="00881620" w:rsidP="00C97365"/>
    <w:p w14:paraId="1D6BB9A1" w14:textId="77777777" w:rsidR="00881620" w:rsidRDefault="00881620" w:rsidP="00C97365"/>
    <w:p w14:paraId="48BD15A0" w14:textId="77777777" w:rsidR="00881620" w:rsidRDefault="00881620" w:rsidP="00C97365"/>
    <w:p w14:paraId="18F3878D" w14:textId="77777777" w:rsidR="00881620" w:rsidRDefault="00881620" w:rsidP="00C97365"/>
    <w:p w14:paraId="51A3D954" w14:textId="77777777" w:rsidR="00881620" w:rsidRDefault="00881620" w:rsidP="00C97365"/>
    <w:p w14:paraId="15D552B2" w14:textId="77777777" w:rsidR="00881620" w:rsidRDefault="00881620" w:rsidP="00C97365"/>
    <w:p w14:paraId="33D22EB6" w14:textId="77777777" w:rsidR="00881620" w:rsidRDefault="00881620" w:rsidP="00C97365"/>
    <w:p w14:paraId="2156D0DD" w14:textId="77777777" w:rsidR="00881620" w:rsidRDefault="00881620" w:rsidP="00C97365"/>
    <w:p w14:paraId="1A977279" w14:textId="77777777" w:rsidR="00881620" w:rsidRDefault="00881620" w:rsidP="00C97365"/>
    <w:p w14:paraId="3F0F4AAC" w14:textId="77777777" w:rsidR="00881620" w:rsidRDefault="00881620" w:rsidP="00C97365"/>
    <w:p w14:paraId="48B08399" w14:textId="77777777" w:rsidR="00881620" w:rsidRDefault="00881620" w:rsidP="00C97365"/>
    <w:p w14:paraId="36B559A0" w14:textId="77777777" w:rsidR="00881620" w:rsidRDefault="00881620" w:rsidP="00C97365"/>
    <w:p w14:paraId="663C2F2E" w14:textId="77777777" w:rsidR="00881620" w:rsidRDefault="00881620" w:rsidP="00C97365"/>
    <w:p w14:paraId="2DEAF2AB" w14:textId="77777777" w:rsidR="00881620" w:rsidRDefault="00881620" w:rsidP="00C97365"/>
    <w:p w14:paraId="296C66BC" w14:textId="77777777" w:rsidR="00881620" w:rsidRDefault="00881620" w:rsidP="00C97365"/>
    <w:p w14:paraId="3EAE0141" w14:textId="77777777" w:rsidR="00881620" w:rsidRDefault="00881620" w:rsidP="00C97365"/>
    <w:p w14:paraId="3472F4FA" w14:textId="77777777" w:rsidR="00881620" w:rsidRDefault="00881620" w:rsidP="00C97365"/>
    <w:p w14:paraId="392CF6E8" w14:textId="77777777" w:rsidR="00881620" w:rsidRDefault="00881620" w:rsidP="00C97365"/>
    <w:p w14:paraId="0D090531" w14:textId="77777777" w:rsidR="00881620" w:rsidRDefault="00881620" w:rsidP="00C97365"/>
    <w:p w14:paraId="2E18D349" w14:textId="77777777" w:rsidR="00881620" w:rsidRDefault="00881620" w:rsidP="00C97365"/>
    <w:p w14:paraId="096E70FD" w14:textId="77777777" w:rsidR="00881620" w:rsidRDefault="00881620" w:rsidP="00C97365"/>
    <w:p w14:paraId="6CF148BD" w14:textId="77777777" w:rsidR="00881620" w:rsidRDefault="00881620" w:rsidP="00C97365"/>
    <w:p w14:paraId="7F8068A7" w14:textId="77777777" w:rsidR="00881620" w:rsidRDefault="00881620" w:rsidP="00C97365"/>
    <w:p w14:paraId="7C3BC161" w14:textId="77777777" w:rsidR="00881620" w:rsidRDefault="00881620" w:rsidP="00C97365"/>
    <w:p w14:paraId="1B76AA0A" w14:textId="77777777" w:rsidR="00881620" w:rsidRDefault="00881620" w:rsidP="00C97365"/>
    <w:p w14:paraId="32660897" w14:textId="77777777" w:rsidR="00881620" w:rsidRDefault="00881620" w:rsidP="00C97365"/>
    <w:p w14:paraId="0F646339" w14:textId="77777777" w:rsidR="00881620" w:rsidRDefault="00881620" w:rsidP="00C97365"/>
    <w:p w14:paraId="193F376F" w14:textId="77777777" w:rsidR="00881620" w:rsidRDefault="00881620" w:rsidP="00C97365"/>
    <w:p w14:paraId="293E59DE" w14:textId="77777777" w:rsidR="00881620" w:rsidRDefault="00881620" w:rsidP="00C97365"/>
    <w:p w14:paraId="580A6A7F" w14:textId="77777777" w:rsidR="00881620" w:rsidRDefault="00881620" w:rsidP="00C97365"/>
    <w:p w14:paraId="22A4639A" w14:textId="77777777" w:rsidR="00881620" w:rsidRDefault="00881620" w:rsidP="00C97365"/>
    <w:p w14:paraId="178DE024" w14:textId="77777777" w:rsidR="00881620" w:rsidRDefault="00881620" w:rsidP="00C97365"/>
    <w:p w14:paraId="38DC8CB6" w14:textId="77777777" w:rsidR="00881620" w:rsidRDefault="00881620" w:rsidP="00C97365"/>
    <w:p w14:paraId="000EEE79" w14:textId="77777777" w:rsidR="00881620" w:rsidRDefault="00881620" w:rsidP="00C97365"/>
    <w:p w14:paraId="57DF4EF4" w14:textId="77777777" w:rsidR="00881620" w:rsidRDefault="00881620" w:rsidP="00C97365"/>
    <w:p w14:paraId="2CE4CCEC" w14:textId="77777777" w:rsidR="00881620" w:rsidRDefault="00881620" w:rsidP="00C97365"/>
    <w:p w14:paraId="60963886" w14:textId="77777777" w:rsidR="00881620" w:rsidRDefault="00881620" w:rsidP="00C97365"/>
    <w:p w14:paraId="7E034EC2" w14:textId="77777777" w:rsidR="00881620" w:rsidRDefault="00881620" w:rsidP="00C97365"/>
    <w:p w14:paraId="5FF15FC3" w14:textId="77777777" w:rsidR="00881620" w:rsidRDefault="00881620" w:rsidP="00C97365"/>
    <w:p w14:paraId="49F39C46" w14:textId="77777777" w:rsidR="00881620" w:rsidRDefault="00881620" w:rsidP="00C97365"/>
    <w:p w14:paraId="21BEFA81" w14:textId="77777777" w:rsidR="00881620" w:rsidRDefault="00881620" w:rsidP="00C97365"/>
    <w:p w14:paraId="369CEEDF" w14:textId="77777777" w:rsidR="00881620" w:rsidRDefault="00881620" w:rsidP="00C97365"/>
    <w:p w14:paraId="3D84A9D8" w14:textId="77777777" w:rsidR="00881620" w:rsidRDefault="00881620" w:rsidP="00C97365"/>
    <w:p w14:paraId="25748C3A" w14:textId="77777777" w:rsidR="00881620" w:rsidRDefault="00881620" w:rsidP="00C97365"/>
    <w:p w14:paraId="03344EDD" w14:textId="77777777" w:rsidR="00881620" w:rsidRDefault="00881620" w:rsidP="00C97365"/>
    <w:p w14:paraId="08C213D5" w14:textId="77777777" w:rsidR="00881620" w:rsidRDefault="00881620" w:rsidP="00C97365"/>
    <w:p w14:paraId="187F97EB" w14:textId="77777777" w:rsidR="00881620" w:rsidRDefault="00881620" w:rsidP="00C97365"/>
    <w:p w14:paraId="71F3CC0E" w14:textId="77777777" w:rsidR="00881620" w:rsidRDefault="00881620" w:rsidP="00C97365"/>
    <w:p w14:paraId="30E820CC" w14:textId="77777777" w:rsidR="00881620" w:rsidRDefault="00881620" w:rsidP="00C97365"/>
    <w:p w14:paraId="543EFCF6" w14:textId="77777777" w:rsidR="00881620" w:rsidRDefault="00881620" w:rsidP="00C97365"/>
    <w:p w14:paraId="0F7B54D1" w14:textId="77777777" w:rsidR="00881620" w:rsidRDefault="00881620" w:rsidP="00C97365"/>
    <w:p w14:paraId="09719B8A" w14:textId="77777777" w:rsidR="00881620" w:rsidRDefault="00881620" w:rsidP="00C97365"/>
    <w:p w14:paraId="6668A6CA" w14:textId="77777777" w:rsidR="00881620" w:rsidRDefault="00881620" w:rsidP="00C97365"/>
    <w:p w14:paraId="57D39349" w14:textId="77777777" w:rsidR="00881620" w:rsidRDefault="00881620" w:rsidP="00C97365"/>
    <w:p w14:paraId="6AC633AE" w14:textId="77777777" w:rsidR="00881620" w:rsidRDefault="00881620" w:rsidP="00C97365"/>
    <w:p w14:paraId="50B98415" w14:textId="77777777" w:rsidR="00881620" w:rsidRDefault="00881620" w:rsidP="00C97365"/>
    <w:p w14:paraId="780D0CCA" w14:textId="77777777" w:rsidR="00881620" w:rsidRDefault="00881620" w:rsidP="00C97365"/>
    <w:p w14:paraId="27B0A88E" w14:textId="77777777" w:rsidR="00881620" w:rsidRDefault="00881620" w:rsidP="00C97365"/>
    <w:p w14:paraId="3F3F1D23" w14:textId="77777777" w:rsidR="00881620" w:rsidRDefault="00881620" w:rsidP="00C97365"/>
    <w:p w14:paraId="734DA17A" w14:textId="77777777" w:rsidR="00881620" w:rsidRDefault="00881620" w:rsidP="00C97365"/>
    <w:p w14:paraId="0438B664" w14:textId="77777777" w:rsidR="00881620" w:rsidRDefault="00881620" w:rsidP="00C97365"/>
    <w:p w14:paraId="0EB9D18E" w14:textId="77777777" w:rsidR="00881620" w:rsidRDefault="00881620" w:rsidP="00C97365"/>
    <w:p w14:paraId="09A8E30C" w14:textId="77777777" w:rsidR="00881620" w:rsidRDefault="00881620" w:rsidP="00C97365"/>
    <w:p w14:paraId="2F1AE827" w14:textId="77777777" w:rsidR="00881620" w:rsidRDefault="00881620" w:rsidP="00C97365"/>
    <w:p w14:paraId="3648DAC3" w14:textId="77777777" w:rsidR="00881620" w:rsidRDefault="00881620" w:rsidP="00C97365"/>
    <w:p w14:paraId="23FD4654" w14:textId="77777777" w:rsidR="00881620" w:rsidRDefault="00881620" w:rsidP="00C97365"/>
    <w:p w14:paraId="467FD60A" w14:textId="77777777" w:rsidR="00881620" w:rsidRDefault="00881620" w:rsidP="00C97365"/>
    <w:p w14:paraId="31430916" w14:textId="77777777" w:rsidR="00881620" w:rsidRDefault="00881620" w:rsidP="00C97365"/>
    <w:p w14:paraId="73C06775" w14:textId="77777777" w:rsidR="00881620" w:rsidRDefault="00881620" w:rsidP="00C97365"/>
    <w:p w14:paraId="374DE4DF" w14:textId="77777777" w:rsidR="00881620" w:rsidRDefault="00881620" w:rsidP="00C97365"/>
    <w:p w14:paraId="4252121B" w14:textId="77777777" w:rsidR="00881620" w:rsidRDefault="00881620" w:rsidP="00C97365"/>
    <w:p w14:paraId="618D8081" w14:textId="77777777" w:rsidR="00881620" w:rsidRDefault="00881620" w:rsidP="00C97365"/>
    <w:p w14:paraId="0C87C7E2" w14:textId="77777777" w:rsidR="00881620" w:rsidRDefault="00881620" w:rsidP="00C97365"/>
    <w:p w14:paraId="500BD59C" w14:textId="77777777" w:rsidR="00881620" w:rsidRDefault="00881620" w:rsidP="00C97365"/>
    <w:p w14:paraId="710E9776" w14:textId="77777777" w:rsidR="00881620" w:rsidRDefault="00881620" w:rsidP="00C97365"/>
    <w:p w14:paraId="57D5893F" w14:textId="77777777" w:rsidR="00881620" w:rsidRDefault="00881620" w:rsidP="00C97365"/>
    <w:p w14:paraId="35FF07A2" w14:textId="77777777" w:rsidR="00881620" w:rsidRDefault="00881620" w:rsidP="00C97365"/>
    <w:p w14:paraId="13D4B236" w14:textId="77777777" w:rsidR="00881620" w:rsidRDefault="00881620" w:rsidP="00C97365"/>
    <w:p w14:paraId="61C58BB8" w14:textId="77777777" w:rsidR="00881620" w:rsidRDefault="00881620" w:rsidP="00C97365"/>
    <w:p w14:paraId="728E0455" w14:textId="77777777" w:rsidR="00881620" w:rsidRDefault="00881620" w:rsidP="00C97365"/>
    <w:p w14:paraId="4D491FB3" w14:textId="77777777" w:rsidR="00881620" w:rsidRDefault="00881620" w:rsidP="00C97365"/>
    <w:p w14:paraId="0951E262" w14:textId="77777777" w:rsidR="00881620" w:rsidRDefault="00881620" w:rsidP="00C97365"/>
    <w:p w14:paraId="2566809A" w14:textId="77777777" w:rsidR="00881620" w:rsidRDefault="00881620" w:rsidP="00C97365"/>
    <w:p w14:paraId="686053DB" w14:textId="77777777" w:rsidR="00881620" w:rsidRDefault="00881620" w:rsidP="00C97365"/>
    <w:p w14:paraId="527DF670" w14:textId="77777777" w:rsidR="00881620" w:rsidRDefault="00881620" w:rsidP="00C97365"/>
    <w:p w14:paraId="45640685" w14:textId="77777777" w:rsidR="00881620" w:rsidRDefault="00881620" w:rsidP="00C97365"/>
    <w:p w14:paraId="295B025F" w14:textId="77777777" w:rsidR="00881620" w:rsidRDefault="00881620" w:rsidP="00C97365"/>
    <w:p w14:paraId="2376B920" w14:textId="77777777" w:rsidR="00881620" w:rsidRDefault="00881620" w:rsidP="00C97365"/>
    <w:p w14:paraId="1CA8C676" w14:textId="77777777" w:rsidR="00881620" w:rsidRDefault="00881620" w:rsidP="00C97365"/>
    <w:p w14:paraId="11D25B6F" w14:textId="77777777" w:rsidR="00881620" w:rsidRDefault="00881620" w:rsidP="00C97365"/>
    <w:p w14:paraId="4E0A7E80" w14:textId="77777777" w:rsidR="00881620" w:rsidRDefault="00881620" w:rsidP="00C97365"/>
    <w:p w14:paraId="03A3D1CA" w14:textId="77777777" w:rsidR="00881620" w:rsidRDefault="00881620" w:rsidP="00C97365"/>
    <w:p w14:paraId="3EB3EB54" w14:textId="77777777" w:rsidR="00881620" w:rsidRDefault="00881620" w:rsidP="00C97365"/>
    <w:p w14:paraId="1757D128" w14:textId="77777777" w:rsidR="00881620" w:rsidRDefault="00881620" w:rsidP="00C97365"/>
    <w:p w14:paraId="1EFFA4A1" w14:textId="77777777" w:rsidR="00881620" w:rsidRDefault="00881620" w:rsidP="00C97365"/>
    <w:p w14:paraId="505B77B3" w14:textId="77777777" w:rsidR="00881620" w:rsidRDefault="00881620" w:rsidP="00C97365"/>
    <w:p w14:paraId="600BE53E" w14:textId="77777777" w:rsidR="00881620" w:rsidRDefault="00881620" w:rsidP="00C97365"/>
    <w:p w14:paraId="436665D9" w14:textId="77777777" w:rsidR="00881620" w:rsidRDefault="00881620" w:rsidP="00C97365"/>
    <w:p w14:paraId="4A5E0601" w14:textId="77777777" w:rsidR="00881620" w:rsidRDefault="00881620" w:rsidP="00C97365"/>
    <w:p w14:paraId="14193BD8" w14:textId="77777777" w:rsidR="00881620" w:rsidRDefault="00881620" w:rsidP="00C97365"/>
    <w:p w14:paraId="27197B07" w14:textId="77777777" w:rsidR="00881620" w:rsidRDefault="00881620" w:rsidP="00C97365"/>
    <w:p w14:paraId="17917FCE" w14:textId="77777777" w:rsidR="00881620" w:rsidRDefault="00881620" w:rsidP="00C97365"/>
    <w:p w14:paraId="43E0C785" w14:textId="77777777" w:rsidR="00881620" w:rsidRDefault="00881620" w:rsidP="00C97365"/>
    <w:p w14:paraId="2153104F" w14:textId="77777777" w:rsidR="00881620" w:rsidRDefault="00881620" w:rsidP="00C97365"/>
    <w:p w14:paraId="0AA57C1F" w14:textId="77777777" w:rsidR="00881620" w:rsidRDefault="00881620" w:rsidP="00C97365"/>
    <w:p w14:paraId="09976770" w14:textId="77777777" w:rsidR="00881620" w:rsidRDefault="00881620" w:rsidP="00C97365"/>
    <w:p w14:paraId="1067F3AE" w14:textId="77777777" w:rsidR="00881620" w:rsidRDefault="00881620" w:rsidP="00C97365"/>
    <w:p w14:paraId="7EFC1254" w14:textId="77777777" w:rsidR="00881620" w:rsidRDefault="00881620" w:rsidP="00C97365"/>
    <w:p w14:paraId="27582298" w14:textId="77777777" w:rsidR="00881620" w:rsidRDefault="00881620" w:rsidP="00C97365"/>
    <w:p w14:paraId="7B33E147" w14:textId="77777777" w:rsidR="00881620" w:rsidRDefault="00881620" w:rsidP="00C97365"/>
    <w:p w14:paraId="10566C9D" w14:textId="77777777" w:rsidR="00881620" w:rsidRDefault="00881620" w:rsidP="00C97365"/>
    <w:p w14:paraId="5E917469" w14:textId="77777777" w:rsidR="00881620" w:rsidRDefault="00881620" w:rsidP="00C97365"/>
    <w:p w14:paraId="3B732979" w14:textId="77777777" w:rsidR="00881620" w:rsidRDefault="00881620"/>
    <w:p w14:paraId="4CC7A1A9" w14:textId="77777777" w:rsidR="00881620" w:rsidRDefault="00881620" w:rsidP="00BD3AD9"/>
    <w:p w14:paraId="6DC3A2D6" w14:textId="77777777" w:rsidR="00881620" w:rsidRDefault="00881620"/>
  </w:endnote>
  <w:endnote w:type="continuationSeparator" w:id="0">
    <w:p w14:paraId="6592BBCA" w14:textId="77777777" w:rsidR="00881620" w:rsidRDefault="00881620" w:rsidP="00C97365">
      <w:r>
        <w:continuationSeparator/>
      </w:r>
    </w:p>
    <w:p w14:paraId="493B1E7B" w14:textId="77777777" w:rsidR="00881620" w:rsidRDefault="00881620" w:rsidP="00C97365"/>
    <w:p w14:paraId="7C0D3650" w14:textId="77777777" w:rsidR="00881620" w:rsidRDefault="00881620" w:rsidP="00C97365"/>
    <w:p w14:paraId="21E98EE7" w14:textId="77777777" w:rsidR="00881620" w:rsidRDefault="00881620" w:rsidP="00C97365"/>
    <w:p w14:paraId="181C06DE" w14:textId="77777777" w:rsidR="00881620" w:rsidRDefault="00881620" w:rsidP="00C97365"/>
    <w:p w14:paraId="0640290D" w14:textId="77777777" w:rsidR="00881620" w:rsidRDefault="00881620" w:rsidP="00C97365"/>
    <w:p w14:paraId="66738640" w14:textId="77777777" w:rsidR="00881620" w:rsidRDefault="00881620" w:rsidP="00C97365"/>
    <w:p w14:paraId="78F23DBB" w14:textId="77777777" w:rsidR="00881620" w:rsidRDefault="00881620" w:rsidP="00C97365"/>
    <w:p w14:paraId="00373223" w14:textId="77777777" w:rsidR="00881620" w:rsidRDefault="00881620" w:rsidP="00C97365"/>
    <w:p w14:paraId="608B1E49" w14:textId="77777777" w:rsidR="00881620" w:rsidRDefault="00881620" w:rsidP="00C97365"/>
    <w:p w14:paraId="5415D1DA" w14:textId="77777777" w:rsidR="00881620" w:rsidRDefault="00881620" w:rsidP="00C97365"/>
    <w:p w14:paraId="64207FAB" w14:textId="77777777" w:rsidR="00881620" w:rsidRDefault="00881620" w:rsidP="00C97365"/>
    <w:p w14:paraId="4DCEBD67" w14:textId="77777777" w:rsidR="00881620" w:rsidRDefault="00881620" w:rsidP="00C97365"/>
    <w:p w14:paraId="0F45030B" w14:textId="77777777" w:rsidR="00881620" w:rsidRDefault="00881620" w:rsidP="00C97365"/>
    <w:p w14:paraId="659282AD" w14:textId="77777777" w:rsidR="00881620" w:rsidRDefault="00881620" w:rsidP="00C97365"/>
    <w:p w14:paraId="40AC2434" w14:textId="77777777" w:rsidR="00881620" w:rsidRDefault="00881620" w:rsidP="00C97365"/>
    <w:p w14:paraId="26F5B450" w14:textId="77777777" w:rsidR="00881620" w:rsidRDefault="00881620" w:rsidP="00C97365"/>
    <w:p w14:paraId="3B13173C" w14:textId="77777777" w:rsidR="00881620" w:rsidRDefault="00881620" w:rsidP="00C97365"/>
    <w:p w14:paraId="666F3F26" w14:textId="77777777" w:rsidR="00881620" w:rsidRDefault="00881620" w:rsidP="00C97365"/>
    <w:p w14:paraId="54D6734A" w14:textId="77777777" w:rsidR="00881620" w:rsidRDefault="00881620" w:rsidP="00C97365"/>
    <w:p w14:paraId="4211B998" w14:textId="77777777" w:rsidR="00881620" w:rsidRDefault="00881620" w:rsidP="00C97365"/>
    <w:p w14:paraId="3D09E2A5" w14:textId="77777777" w:rsidR="00881620" w:rsidRDefault="00881620" w:rsidP="00C97365"/>
    <w:p w14:paraId="3F48B965" w14:textId="77777777" w:rsidR="00881620" w:rsidRDefault="00881620" w:rsidP="00C97365"/>
    <w:p w14:paraId="63FD2F48" w14:textId="77777777" w:rsidR="00881620" w:rsidRDefault="00881620" w:rsidP="00C97365"/>
    <w:p w14:paraId="030BC3F6" w14:textId="77777777" w:rsidR="00881620" w:rsidRDefault="00881620" w:rsidP="00C97365"/>
    <w:p w14:paraId="75696FEF" w14:textId="77777777" w:rsidR="00881620" w:rsidRDefault="00881620" w:rsidP="00C97365"/>
    <w:p w14:paraId="68F80D2C" w14:textId="77777777" w:rsidR="00881620" w:rsidRDefault="00881620" w:rsidP="00C97365"/>
    <w:p w14:paraId="0F1E50BE" w14:textId="77777777" w:rsidR="00881620" w:rsidRDefault="00881620" w:rsidP="00C97365"/>
    <w:p w14:paraId="190C30E3" w14:textId="77777777" w:rsidR="00881620" w:rsidRDefault="00881620" w:rsidP="00C97365"/>
    <w:p w14:paraId="03BC4039" w14:textId="77777777" w:rsidR="00881620" w:rsidRDefault="00881620" w:rsidP="00C97365"/>
    <w:p w14:paraId="67F87052" w14:textId="77777777" w:rsidR="00881620" w:rsidRDefault="00881620" w:rsidP="00C97365"/>
    <w:p w14:paraId="40F9DAAC" w14:textId="77777777" w:rsidR="00881620" w:rsidRDefault="00881620" w:rsidP="00C97365"/>
    <w:p w14:paraId="4C46CD01" w14:textId="77777777" w:rsidR="00881620" w:rsidRDefault="00881620" w:rsidP="00C97365"/>
    <w:p w14:paraId="53337501" w14:textId="77777777" w:rsidR="00881620" w:rsidRDefault="00881620" w:rsidP="00C97365"/>
    <w:p w14:paraId="781C98CD" w14:textId="77777777" w:rsidR="00881620" w:rsidRDefault="00881620" w:rsidP="00C97365"/>
    <w:p w14:paraId="7C1EF0D2" w14:textId="77777777" w:rsidR="00881620" w:rsidRDefault="00881620" w:rsidP="00C97365"/>
    <w:p w14:paraId="4A09AE56" w14:textId="77777777" w:rsidR="00881620" w:rsidRDefault="00881620" w:rsidP="00C97365"/>
    <w:p w14:paraId="7071F16E" w14:textId="77777777" w:rsidR="00881620" w:rsidRDefault="00881620" w:rsidP="00C97365"/>
    <w:p w14:paraId="5E480125" w14:textId="77777777" w:rsidR="00881620" w:rsidRDefault="00881620" w:rsidP="00C97365"/>
    <w:p w14:paraId="0B60CFC5" w14:textId="77777777" w:rsidR="00881620" w:rsidRDefault="00881620" w:rsidP="00C97365"/>
    <w:p w14:paraId="1C0F7E8D" w14:textId="77777777" w:rsidR="00881620" w:rsidRDefault="00881620" w:rsidP="00C97365"/>
    <w:p w14:paraId="1976B3BA" w14:textId="77777777" w:rsidR="00881620" w:rsidRDefault="00881620" w:rsidP="00C97365"/>
    <w:p w14:paraId="79D9AB80" w14:textId="77777777" w:rsidR="00881620" w:rsidRDefault="00881620" w:rsidP="00C97365"/>
    <w:p w14:paraId="2E9551E6" w14:textId="77777777" w:rsidR="00881620" w:rsidRDefault="00881620" w:rsidP="00C97365"/>
    <w:p w14:paraId="3173BCE5" w14:textId="77777777" w:rsidR="00881620" w:rsidRDefault="00881620" w:rsidP="00C97365"/>
    <w:p w14:paraId="40227CF3" w14:textId="77777777" w:rsidR="00881620" w:rsidRDefault="00881620" w:rsidP="00C97365"/>
    <w:p w14:paraId="0620555D" w14:textId="77777777" w:rsidR="00881620" w:rsidRDefault="00881620" w:rsidP="00C97365"/>
    <w:p w14:paraId="21779785" w14:textId="77777777" w:rsidR="00881620" w:rsidRDefault="00881620" w:rsidP="00C97365"/>
    <w:p w14:paraId="03FC8EC7" w14:textId="77777777" w:rsidR="00881620" w:rsidRDefault="00881620" w:rsidP="00C97365"/>
    <w:p w14:paraId="0AFE2A62" w14:textId="77777777" w:rsidR="00881620" w:rsidRDefault="00881620" w:rsidP="00C97365"/>
    <w:p w14:paraId="53ACAD05" w14:textId="77777777" w:rsidR="00881620" w:rsidRDefault="00881620" w:rsidP="00C97365"/>
    <w:p w14:paraId="2276743B" w14:textId="77777777" w:rsidR="00881620" w:rsidRDefault="00881620" w:rsidP="00C97365"/>
    <w:p w14:paraId="3555C5FD" w14:textId="77777777" w:rsidR="00881620" w:rsidRDefault="00881620" w:rsidP="00C97365"/>
    <w:p w14:paraId="36994A7C" w14:textId="77777777" w:rsidR="00881620" w:rsidRDefault="00881620" w:rsidP="00C97365"/>
    <w:p w14:paraId="31CB4D24" w14:textId="77777777" w:rsidR="00881620" w:rsidRDefault="00881620" w:rsidP="00C97365"/>
    <w:p w14:paraId="5F5B2C9A" w14:textId="77777777" w:rsidR="00881620" w:rsidRDefault="00881620" w:rsidP="00C97365"/>
    <w:p w14:paraId="47CAF792" w14:textId="77777777" w:rsidR="00881620" w:rsidRDefault="00881620" w:rsidP="00C97365"/>
    <w:p w14:paraId="50887DE5" w14:textId="77777777" w:rsidR="00881620" w:rsidRDefault="00881620" w:rsidP="00C97365"/>
    <w:p w14:paraId="1F529C93" w14:textId="77777777" w:rsidR="00881620" w:rsidRDefault="00881620" w:rsidP="00C97365"/>
    <w:p w14:paraId="3F4D79D6" w14:textId="77777777" w:rsidR="00881620" w:rsidRDefault="00881620" w:rsidP="00C97365"/>
    <w:p w14:paraId="1A47D6B1" w14:textId="77777777" w:rsidR="00881620" w:rsidRDefault="00881620" w:rsidP="00C97365"/>
    <w:p w14:paraId="510416DF" w14:textId="77777777" w:rsidR="00881620" w:rsidRDefault="00881620" w:rsidP="00C97365"/>
    <w:p w14:paraId="24EE494C" w14:textId="77777777" w:rsidR="00881620" w:rsidRDefault="00881620" w:rsidP="00C97365"/>
    <w:p w14:paraId="647EABBE" w14:textId="77777777" w:rsidR="00881620" w:rsidRDefault="00881620" w:rsidP="00C97365"/>
    <w:p w14:paraId="6A8F8EA2" w14:textId="77777777" w:rsidR="00881620" w:rsidRDefault="00881620" w:rsidP="00C97365"/>
    <w:p w14:paraId="205FCB4C" w14:textId="77777777" w:rsidR="00881620" w:rsidRDefault="00881620" w:rsidP="00C97365"/>
    <w:p w14:paraId="1606F269" w14:textId="77777777" w:rsidR="00881620" w:rsidRDefault="00881620" w:rsidP="00C97365"/>
    <w:p w14:paraId="238E6AC8" w14:textId="77777777" w:rsidR="00881620" w:rsidRDefault="00881620" w:rsidP="00C97365"/>
    <w:p w14:paraId="29A33CD2" w14:textId="77777777" w:rsidR="00881620" w:rsidRDefault="00881620" w:rsidP="00C97365"/>
    <w:p w14:paraId="766106AC" w14:textId="77777777" w:rsidR="00881620" w:rsidRDefault="00881620" w:rsidP="00C97365"/>
    <w:p w14:paraId="0349F225" w14:textId="77777777" w:rsidR="00881620" w:rsidRDefault="00881620" w:rsidP="00C97365"/>
    <w:p w14:paraId="46DB1A15" w14:textId="77777777" w:rsidR="00881620" w:rsidRDefault="00881620" w:rsidP="00C97365"/>
    <w:p w14:paraId="5E846AA6" w14:textId="77777777" w:rsidR="00881620" w:rsidRDefault="00881620" w:rsidP="00C97365"/>
    <w:p w14:paraId="18FC5D0A" w14:textId="77777777" w:rsidR="00881620" w:rsidRDefault="00881620" w:rsidP="00C97365"/>
    <w:p w14:paraId="248A1057" w14:textId="77777777" w:rsidR="00881620" w:rsidRDefault="00881620" w:rsidP="00C97365"/>
    <w:p w14:paraId="5FA1ACED" w14:textId="77777777" w:rsidR="00881620" w:rsidRDefault="00881620" w:rsidP="00C97365"/>
    <w:p w14:paraId="5873D956" w14:textId="77777777" w:rsidR="00881620" w:rsidRDefault="00881620" w:rsidP="00C97365"/>
    <w:p w14:paraId="6F659EE4" w14:textId="77777777" w:rsidR="00881620" w:rsidRDefault="00881620" w:rsidP="00C97365"/>
    <w:p w14:paraId="288D8B30" w14:textId="77777777" w:rsidR="00881620" w:rsidRDefault="00881620" w:rsidP="00C97365"/>
    <w:p w14:paraId="59217BBD" w14:textId="77777777" w:rsidR="00881620" w:rsidRDefault="00881620" w:rsidP="00C97365"/>
    <w:p w14:paraId="7494F08D" w14:textId="77777777" w:rsidR="00881620" w:rsidRDefault="00881620" w:rsidP="00C97365"/>
    <w:p w14:paraId="10DD4AD6" w14:textId="77777777" w:rsidR="00881620" w:rsidRDefault="00881620" w:rsidP="00C97365"/>
    <w:p w14:paraId="148C9FBA" w14:textId="77777777" w:rsidR="00881620" w:rsidRDefault="00881620" w:rsidP="00C97365"/>
    <w:p w14:paraId="71D86DF2" w14:textId="77777777" w:rsidR="00881620" w:rsidRDefault="00881620" w:rsidP="00C97365"/>
    <w:p w14:paraId="16FED2C7" w14:textId="77777777" w:rsidR="00881620" w:rsidRDefault="00881620" w:rsidP="00C97365"/>
    <w:p w14:paraId="48E8EB7E" w14:textId="77777777" w:rsidR="00881620" w:rsidRDefault="00881620" w:rsidP="00C97365"/>
    <w:p w14:paraId="2A9F1A64" w14:textId="77777777" w:rsidR="00881620" w:rsidRDefault="00881620" w:rsidP="00C97365"/>
    <w:p w14:paraId="34C42B19" w14:textId="77777777" w:rsidR="00881620" w:rsidRDefault="00881620" w:rsidP="00C97365"/>
    <w:p w14:paraId="64B61D78" w14:textId="77777777" w:rsidR="00881620" w:rsidRDefault="00881620" w:rsidP="00C97365"/>
    <w:p w14:paraId="3995780F" w14:textId="77777777" w:rsidR="00881620" w:rsidRDefault="00881620" w:rsidP="00C97365"/>
    <w:p w14:paraId="362BADC4" w14:textId="77777777" w:rsidR="00881620" w:rsidRDefault="00881620" w:rsidP="00C97365"/>
    <w:p w14:paraId="44B61BA2" w14:textId="77777777" w:rsidR="00881620" w:rsidRDefault="00881620" w:rsidP="00C97365"/>
    <w:p w14:paraId="194EF11E" w14:textId="77777777" w:rsidR="00881620" w:rsidRDefault="00881620" w:rsidP="00C97365"/>
    <w:p w14:paraId="0484C885" w14:textId="77777777" w:rsidR="00881620" w:rsidRDefault="00881620" w:rsidP="00C97365"/>
    <w:p w14:paraId="750D47C4" w14:textId="77777777" w:rsidR="00881620" w:rsidRDefault="00881620" w:rsidP="00C97365"/>
    <w:p w14:paraId="198725EA" w14:textId="77777777" w:rsidR="00881620" w:rsidRDefault="00881620" w:rsidP="00C97365"/>
    <w:p w14:paraId="70C63149" w14:textId="77777777" w:rsidR="00881620" w:rsidRDefault="00881620" w:rsidP="00C97365"/>
    <w:p w14:paraId="7E5DAEF5" w14:textId="77777777" w:rsidR="00881620" w:rsidRDefault="00881620" w:rsidP="00C97365"/>
    <w:p w14:paraId="6B0DED81" w14:textId="77777777" w:rsidR="00881620" w:rsidRDefault="00881620" w:rsidP="00C97365"/>
    <w:p w14:paraId="105D5B7D" w14:textId="77777777" w:rsidR="00881620" w:rsidRDefault="00881620" w:rsidP="00C97365"/>
    <w:p w14:paraId="688B73FE" w14:textId="77777777" w:rsidR="00881620" w:rsidRDefault="00881620" w:rsidP="00C97365"/>
    <w:p w14:paraId="48EDD035" w14:textId="77777777" w:rsidR="00881620" w:rsidRDefault="00881620" w:rsidP="00C97365"/>
    <w:p w14:paraId="66596189" w14:textId="77777777" w:rsidR="00881620" w:rsidRDefault="00881620" w:rsidP="00C97365"/>
    <w:p w14:paraId="0DFFAE46" w14:textId="77777777" w:rsidR="00881620" w:rsidRDefault="00881620" w:rsidP="00C97365"/>
    <w:p w14:paraId="24CD5D51" w14:textId="77777777" w:rsidR="00881620" w:rsidRDefault="00881620" w:rsidP="00C97365"/>
    <w:p w14:paraId="7581B481" w14:textId="77777777" w:rsidR="00881620" w:rsidRDefault="00881620" w:rsidP="00C97365"/>
    <w:p w14:paraId="0BF6AF07" w14:textId="77777777" w:rsidR="00881620" w:rsidRDefault="00881620" w:rsidP="00C97365"/>
    <w:p w14:paraId="11A56441" w14:textId="77777777" w:rsidR="00881620" w:rsidRDefault="00881620" w:rsidP="00C97365"/>
    <w:p w14:paraId="1103DABF" w14:textId="77777777" w:rsidR="00881620" w:rsidRDefault="00881620" w:rsidP="00C97365"/>
    <w:p w14:paraId="5BEB8FA7" w14:textId="77777777" w:rsidR="00881620" w:rsidRDefault="00881620" w:rsidP="00C97365"/>
    <w:p w14:paraId="76F2D155" w14:textId="77777777" w:rsidR="00881620" w:rsidRDefault="00881620" w:rsidP="00C97365"/>
    <w:p w14:paraId="5C5597A6" w14:textId="77777777" w:rsidR="00881620" w:rsidRDefault="00881620" w:rsidP="00C97365"/>
    <w:p w14:paraId="5AA79930" w14:textId="77777777" w:rsidR="00881620" w:rsidRDefault="00881620" w:rsidP="00C97365"/>
    <w:p w14:paraId="6AACB721" w14:textId="77777777" w:rsidR="00881620" w:rsidRDefault="00881620" w:rsidP="00C97365"/>
    <w:p w14:paraId="7EFA4E04" w14:textId="77777777" w:rsidR="00881620" w:rsidRDefault="00881620" w:rsidP="00C97365"/>
    <w:p w14:paraId="638FF845" w14:textId="77777777" w:rsidR="00881620" w:rsidRDefault="00881620" w:rsidP="00C97365"/>
    <w:p w14:paraId="253462FC" w14:textId="77777777" w:rsidR="00881620" w:rsidRDefault="00881620" w:rsidP="00C97365"/>
    <w:p w14:paraId="65C610F2" w14:textId="77777777" w:rsidR="00881620" w:rsidRDefault="00881620" w:rsidP="00C97365"/>
    <w:p w14:paraId="7A8504FA" w14:textId="77777777" w:rsidR="00881620" w:rsidRDefault="00881620" w:rsidP="00C97365"/>
    <w:p w14:paraId="5C1CEEB1" w14:textId="77777777" w:rsidR="00881620" w:rsidRDefault="00881620" w:rsidP="00C97365"/>
    <w:p w14:paraId="5CFDF083" w14:textId="77777777" w:rsidR="00881620" w:rsidRDefault="00881620" w:rsidP="00C97365"/>
    <w:p w14:paraId="1500C73B" w14:textId="77777777" w:rsidR="00881620" w:rsidRDefault="00881620" w:rsidP="00C97365"/>
    <w:p w14:paraId="59E7DCA7" w14:textId="77777777" w:rsidR="00881620" w:rsidRDefault="00881620" w:rsidP="00C97365"/>
    <w:p w14:paraId="2F08D1AE" w14:textId="77777777" w:rsidR="00881620" w:rsidRDefault="00881620" w:rsidP="00C97365"/>
    <w:p w14:paraId="0060BFFB" w14:textId="77777777" w:rsidR="00881620" w:rsidRDefault="00881620" w:rsidP="00C97365"/>
    <w:p w14:paraId="1AB1A367" w14:textId="77777777" w:rsidR="00881620" w:rsidRDefault="00881620" w:rsidP="00C97365"/>
    <w:p w14:paraId="2BD66822" w14:textId="77777777" w:rsidR="00881620" w:rsidRDefault="00881620" w:rsidP="00C97365"/>
    <w:p w14:paraId="5B65ADAD" w14:textId="77777777" w:rsidR="00881620" w:rsidRDefault="00881620" w:rsidP="00C97365"/>
    <w:p w14:paraId="66C4B111" w14:textId="77777777" w:rsidR="00881620" w:rsidRDefault="00881620" w:rsidP="00C97365"/>
    <w:p w14:paraId="22C9D69C" w14:textId="77777777" w:rsidR="00881620" w:rsidRDefault="00881620" w:rsidP="00C97365"/>
    <w:p w14:paraId="343AD4B2" w14:textId="77777777" w:rsidR="00881620" w:rsidRDefault="00881620" w:rsidP="00C97365"/>
    <w:p w14:paraId="4FFE8914" w14:textId="77777777" w:rsidR="00881620" w:rsidRDefault="00881620" w:rsidP="00C97365"/>
    <w:p w14:paraId="72DDAAFD" w14:textId="77777777" w:rsidR="00881620" w:rsidRDefault="00881620" w:rsidP="00C97365"/>
    <w:p w14:paraId="3CF5AD3D" w14:textId="77777777" w:rsidR="00881620" w:rsidRDefault="00881620" w:rsidP="00C97365"/>
    <w:p w14:paraId="3803C46B" w14:textId="77777777" w:rsidR="00881620" w:rsidRDefault="00881620" w:rsidP="00C97365"/>
    <w:p w14:paraId="03930CC0" w14:textId="77777777" w:rsidR="00881620" w:rsidRDefault="00881620" w:rsidP="00C97365"/>
    <w:p w14:paraId="3B5CC6FD" w14:textId="77777777" w:rsidR="00881620" w:rsidRDefault="00881620" w:rsidP="00C97365"/>
    <w:p w14:paraId="714ABC50" w14:textId="77777777" w:rsidR="00881620" w:rsidRDefault="00881620" w:rsidP="00C97365"/>
    <w:p w14:paraId="5B273230" w14:textId="77777777" w:rsidR="00881620" w:rsidRDefault="00881620" w:rsidP="00C97365"/>
    <w:p w14:paraId="09BD2F49" w14:textId="77777777" w:rsidR="00881620" w:rsidRDefault="00881620" w:rsidP="00C97365"/>
    <w:p w14:paraId="39CBC0D0" w14:textId="77777777" w:rsidR="00881620" w:rsidRDefault="00881620" w:rsidP="00C97365"/>
    <w:p w14:paraId="58B0B55E" w14:textId="77777777" w:rsidR="00881620" w:rsidRDefault="00881620" w:rsidP="00C97365"/>
    <w:p w14:paraId="0E2AADC5" w14:textId="77777777" w:rsidR="00881620" w:rsidRDefault="00881620" w:rsidP="00C97365"/>
    <w:p w14:paraId="16591125" w14:textId="77777777" w:rsidR="00881620" w:rsidRDefault="00881620" w:rsidP="00C97365"/>
    <w:p w14:paraId="71F38338" w14:textId="77777777" w:rsidR="00881620" w:rsidRDefault="00881620" w:rsidP="00C97365"/>
    <w:p w14:paraId="25FDDFD3" w14:textId="77777777" w:rsidR="00881620" w:rsidRDefault="00881620" w:rsidP="00C97365"/>
    <w:p w14:paraId="17806B76" w14:textId="77777777" w:rsidR="00881620" w:rsidRDefault="00881620" w:rsidP="00C97365"/>
    <w:p w14:paraId="34A73E1F" w14:textId="77777777" w:rsidR="00881620" w:rsidRDefault="00881620" w:rsidP="00C97365"/>
    <w:p w14:paraId="0F070434" w14:textId="77777777" w:rsidR="00881620" w:rsidRDefault="00881620" w:rsidP="00C97365"/>
    <w:p w14:paraId="1B3909AC" w14:textId="77777777" w:rsidR="00881620" w:rsidRDefault="00881620" w:rsidP="00C97365"/>
    <w:p w14:paraId="7634C999" w14:textId="77777777" w:rsidR="00881620" w:rsidRDefault="00881620" w:rsidP="00C97365"/>
    <w:p w14:paraId="6226E2AC" w14:textId="77777777" w:rsidR="00881620" w:rsidRDefault="00881620" w:rsidP="00C97365"/>
    <w:p w14:paraId="08D2D680" w14:textId="77777777" w:rsidR="00881620" w:rsidRDefault="00881620" w:rsidP="00C97365"/>
    <w:p w14:paraId="1B7BA333" w14:textId="77777777" w:rsidR="00881620" w:rsidRDefault="00881620" w:rsidP="00C97365"/>
    <w:p w14:paraId="7130A5EE" w14:textId="77777777" w:rsidR="00881620" w:rsidRDefault="00881620" w:rsidP="00C97365"/>
    <w:p w14:paraId="725A8375" w14:textId="77777777" w:rsidR="00881620" w:rsidRDefault="00881620" w:rsidP="00C97365"/>
    <w:p w14:paraId="15722434" w14:textId="77777777" w:rsidR="00881620" w:rsidRDefault="00881620" w:rsidP="00C97365"/>
    <w:p w14:paraId="56E3ACBD" w14:textId="77777777" w:rsidR="00881620" w:rsidRDefault="00881620" w:rsidP="00C97365"/>
    <w:p w14:paraId="7766C44B" w14:textId="77777777" w:rsidR="00881620" w:rsidRDefault="00881620" w:rsidP="00C97365"/>
    <w:p w14:paraId="3C857831" w14:textId="77777777" w:rsidR="00881620" w:rsidRDefault="00881620" w:rsidP="00C97365"/>
    <w:p w14:paraId="6760CEE2" w14:textId="77777777" w:rsidR="00881620" w:rsidRDefault="00881620" w:rsidP="00C97365"/>
    <w:p w14:paraId="07EDA133" w14:textId="77777777" w:rsidR="00881620" w:rsidRDefault="00881620" w:rsidP="00C97365"/>
    <w:p w14:paraId="424DE6FC" w14:textId="77777777" w:rsidR="00881620" w:rsidRDefault="00881620" w:rsidP="00C97365"/>
    <w:p w14:paraId="41A339FF" w14:textId="77777777" w:rsidR="00881620" w:rsidRDefault="00881620" w:rsidP="00C97365"/>
    <w:p w14:paraId="2DF4CD6B" w14:textId="77777777" w:rsidR="00881620" w:rsidRDefault="00881620" w:rsidP="00C97365"/>
    <w:p w14:paraId="23795D49" w14:textId="77777777" w:rsidR="00881620" w:rsidRDefault="00881620" w:rsidP="00C97365"/>
    <w:p w14:paraId="01FC8414" w14:textId="77777777" w:rsidR="00881620" w:rsidRDefault="00881620" w:rsidP="00C97365"/>
    <w:p w14:paraId="4F639C7A" w14:textId="77777777" w:rsidR="00881620" w:rsidRDefault="00881620" w:rsidP="00C97365"/>
    <w:p w14:paraId="3B76CA6A" w14:textId="77777777" w:rsidR="00881620" w:rsidRDefault="00881620" w:rsidP="00C97365"/>
    <w:p w14:paraId="57402A09" w14:textId="77777777" w:rsidR="00881620" w:rsidRDefault="00881620" w:rsidP="00C97365"/>
    <w:p w14:paraId="539979D4" w14:textId="77777777" w:rsidR="00881620" w:rsidRDefault="00881620" w:rsidP="00C97365"/>
    <w:p w14:paraId="41E39CB2" w14:textId="77777777" w:rsidR="00881620" w:rsidRDefault="00881620" w:rsidP="00C97365"/>
    <w:p w14:paraId="53FF3AF8" w14:textId="77777777" w:rsidR="00881620" w:rsidRDefault="00881620" w:rsidP="00C97365"/>
    <w:p w14:paraId="018621ED" w14:textId="77777777" w:rsidR="00881620" w:rsidRDefault="00881620" w:rsidP="00C97365"/>
    <w:p w14:paraId="11D02ECF" w14:textId="77777777" w:rsidR="00881620" w:rsidRDefault="00881620" w:rsidP="00C97365"/>
    <w:p w14:paraId="7AA06708" w14:textId="77777777" w:rsidR="00881620" w:rsidRDefault="00881620" w:rsidP="00C97365"/>
    <w:p w14:paraId="769D8D36" w14:textId="77777777" w:rsidR="00881620" w:rsidRDefault="00881620" w:rsidP="00C97365"/>
    <w:p w14:paraId="153F370C" w14:textId="77777777" w:rsidR="00881620" w:rsidRDefault="00881620" w:rsidP="00C97365"/>
    <w:p w14:paraId="352F8686" w14:textId="77777777" w:rsidR="00881620" w:rsidRDefault="00881620" w:rsidP="00C97365"/>
    <w:p w14:paraId="7B48A13C" w14:textId="77777777" w:rsidR="00881620" w:rsidRDefault="00881620" w:rsidP="00C97365"/>
    <w:p w14:paraId="2C5E83D8" w14:textId="77777777" w:rsidR="00881620" w:rsidRDefault="00881620" w:rsidP="00C97365"/>
    <w:p w14:paraId="40F4B17D" w14:textId="77777777" w:rsidR="00881620" w:rsidRDefault="00881620" w:rsidP="00C97365"/>
    <w:p w14:paraId="0649CED9" w14:textId="77777777" w:rsidR="00881620" w:rsidRDefault="00881620" w:rsidP="00C97365"/>
    <w:p w14:paraId="5891046B" w14:textId="77777777" w:rsidR="00881620" w:rsidRDefault="00881620" w:rsidP="00C97365"/>
    <w:p w14:paraId="4E634F71" w14:textId="77777777" w:rsidR="00881620" w:rsidRDefault="00881620" w:rsidP="00C97365"/>
    <w:p w14:paraId="34089888" w14:textId="77777777" w:rsidR="00881620" w:rsidRDefault="00881620"/>
    <w:p w14:paraId="1074CB92" w14:textId="77777777" w:rsidR="00881620" w:rsidRDefault="00881620" w:rsidP="00BD3AD9"/>
    <w:p w14:paraId="390F915F" w14:textId="77777777" w:rsidR="00881620" w:rsidRDefault="008816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Mincho">
    <w:altName w:val="‚l‚r –¾’©"/>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Helvetica">
    <w:panose1 w:val="00000000000000000000"/>
    <w:charset w:val="00"/>
    <w:family w:val="auto"/>
    <w:pitch w:val="variable"/>
    <w:sig w:usb0="00000003" w:usb1="00000000" w:usb2="00000000" w:usb3="00000000" w:csb0="00000001" w:csb1="00000000"/>
  </w:font>
  <w:font w:name=".VnArialH">
    <w:altName w:val="Courier New"/>
    <w:charset w:val="00"/>
    <w:family w:val="swiss"/>
    <w:pitch w:val="variable"/>
    <w:sig w:usb0="00000007" w:usb1="00000000" w:usb2="00000000" w:usb3="00000000" w:csb0="00000003"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3E061" w14:textId="77777777" w:rsidR="00881620" w:rsidRPr="0018501A" w:rsidRDefault="00881620" w:rsidP="00C97365">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9A0EE7">
      <w:rPr>
        <w:rStyle w:val="PageNumber"/>
        <w:noProof/>
      </w:rPr>
      <w:t>2</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9A0EE7">
      <w:rPr>
        <w:rStyle w:val="PageNumber"/>
        <w:noProof/>
      </w:rPr>
      <w:t>28</w:t>
    </w:r>
    <w:r w:rsidRPr="0018501A">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1FB87D" w14:textId="77777777" w:rsidR="00881620" w:rsidRDefault="00881620" w:rsidP="00C97365">
    <w:pPr>
      <w:pStyle w:val="Footer"/>
    </w:pPr>
    <w:r>
      <w:tab/>
      <w:t>Internal use</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5F9E6B" w14:textId="77777777" w:rsidR="00881620" w:rsidRDefault="00881620" w:rsidP="00C97365">
      <w:r>
        <w:separator/>
      </w:r>
    </w:p>
    <w:p w14:paraId="494D2904" w14:textId="77777777" w:rsidR="00881620" w:rsidRDefault="00881620" w:rsidP="00C97365"/>
    <w:p w14:paraId="302B567F" w14:textId="77777777" w:rsidR="00881620" w:rsidRDefault="00881620" w:rsidP="00C97365"/>
    <w:p w14:paraId="09A20A07" w14:textId="77777777" w:rsidR="00881620" w:rsidRDefault="00881620" w:rsidP="00C97365"/>
    <w:p w14:paraId="28675163" w14:textId="77777777" w:rsidR="00881620" w:rsidRDefault="00881620" w:rsidP="00C97365"/>
    <w:p w14:paraId="1EAA0833" w14:textId="77777777" w:rsidR="00881620" w:rsidRDefault="00881620" w:rsidP="00C97365"/>
    <w:p w14:paraId="7C096012" w14:textId="77777777" w:rsidR="00881620" w:rsidRDefault="00881620" w:rsidP="00C97365"/>
    <w:p w14:paraId="0EB780B0" w14:textId="77777777" w:rsidR="00881620" w:rsidRDefault="00881620" w:rsidP="00C97365"/>
    <w:p w14:paraId="30D09404" w14:textId="77777777" w:rsidR="00881620" w:rsidRDefault="00881620" w:rsidP="00C97365"/>
    <w:p w14:paraId="4CCB1A25" w14:textId="77777777" w:rsidR="00881620" w:rsidRDefault="00881620" w:rsidP="00C97365"/>
    <w:p w14:paraId="26B6DC3A" w14:textId="77777777" w:rsidR="00881620" w:rsidRDefault="00881620" w:rsidP="00C97365"/>
    <w:p w14:paraId="502B6E4B" w14:textId="77777777" w:rsidR="00881620" w:rsidRDefault="00881620" w:rsidP="00C97365"/>
    <w:p w14:paraId="2D330931" w14:textId="77777777" w:rsidR="00881620" w:rsidRDefault="00881620" w:rsidP="00C97365"/>
    <w:p w14:paraId="19F45D64" w14:textId="77777777" w:rsidR="00881620" w:rsidRDefault="00881620" w:rsidP="00C97365"/>
    <w:p w14:paraId="4EAF8ED5" w14:textId="77777777" w:rsidR="00881620" w:rsidRDefault="00881620" w:rsidP="00C97365"/>
    <w:p w14:paraId="4007627C" w14:textId="77777777" w:rsidR="00881620" w:rsidRDefault="00881620" w:rsidP="00C97365"/>
    <w:p w14:paraId="765A1878" w14:textId="77777777" w:rsidR="00881620" w:rsidRDefault="00881620" w:rsidP="00C97365"/>
    <w:p w14:paraId="7969A33C" w14:textId="77777777" w:rsidR="00881620" w:rsidRDefault="00881620" w:rsidP="00C97365"/>
    <w:p w14:paraId="64A82783" w14:textId="77777777" w:rsidR="00881620" w:rsidRDefault="00881620" w:rsidP="00C97365"/>
    <w:p w14:paraId="2200AA07" w14:textId="77777777" w:rsidR="00881620" w:rsidRDefault="00881620" w:rsidP="00C97365"/>
    <w:p w14:paraId="0E87956E" w14:textId="77777777" w:rsidR="00881620" w:rsidRDefault="00881620" w:rsidP="00C97365"/>
    <w:p w14:paraId="027C49FF" w14:textId="77777777" w:rsidR="00881620" w:rsidRDefault="00881620" w:rsidP="00C97365"/>
    <w:p w14:paraId="752F757A" w14:textId="77777777" w:rsidR="00881620" w:rsidRDefault="00881620" w:rsidP="00C97365"/>
    <w:p w14:paraId="38BAD238" w14:textId="77777777" w:rsidR="00881620" w:rsidRDefault="00881620" w:rsidP="00C97365"/>
    <w:p w14:paraId="721F735A" w14:textId="77777777" w:rsidR="00881620" w:rsidRDefault="00881620" w:rsidP="00C97365"/>
    <w:p w14:paraId="3B9928B3" w14:textId="77777777" w:rsidR="00881620" w:rsidRDefault="00881620" w:rsidP="00C97365"/>
    <w:p w14:paraId="7DBB2F2B" w14:textId="77777777" w:rsidR="00881620" w:rsidRDefault="00881620" w:rsidP="00C97365"/>
    <w:p w14:paraId="110D8427" w14:textId="77777777" w:rsidR="00881620" w:rsidRDefault="00881620" w:rsidP="00C97365"/>
    <w:p w14:paraId="4E9385A3" w14:textId="77777777" w:rsidR="00881620" w:rsidRDefault="00881620" w:rsidP="00C97365"/>
    <w:p w14:paraId="0C7AA445" w14:textId="77777777" w:rsidR="00881620" w:rsidRDefault="00881620" w:rsidP="00C97365"/>
    <w:p w14:paraId="57FCADAD" w14:textId="77777777" w:rsidR="00881620" w:rsidRDefault="00881620" w:rsidP="00C97365"/>
    <w:p w14:paraId="139FB20C" w14:textId="77777777" w:rsidR="00881620" w:rsidRDefault="00881620" w:rsidP="00C97365"/>
    <w:p w14:paraId="707E34EC" w14:textId="77777777" w:rsidR="00881620" w:rsidRDefault="00881620" w:rsidP="00C97365"/>
    <w:p w14:paraId="34C13546" w14:textId="77777777" w:rsidR="00881620" w:rsidRDefault="00881620" w:rsidP="00C97365"/>
    <w:p w14:paraId="73259BDD" w14:textId="77777777" w:rsidR="00881620" w:rsidRDefault="00881620" w:rsidP="00C97365"/>
    <w:p w14:paraId="04D95A89" w14:textId="77777777" w:rsidR="00881620" w:rsidRDefault="00881620" w:rsidP="00C97365"/>
    <w:p w14:paraId="2172E6F4" w14:textId="77777777" w:rsidR="00881620" w:rsidRDefault="00881620" w:rsidP="00C97365"/>
    <w:p w14:paraId="5012E66C" w14:textId="77777777" w:rsidR="00881620" w:rsidRDefault="00881620" w:rsidP="00C97365"/>
    <w:p w14:paraId="001E9787" w14:textId="77777777" w:rsidR="00881620" w:rsidRDefault="00881620" w:rsidP="00C97365"/>
    <w:p w14:paraId="30A7C4CD" w14:textId="77777777" w:rsidR="00881620" w:rsidRDefault="00881620" w:rsidP="00C97365"/>
    <w:p w14:paraId="2F35AD23" w14:textId="77777777" w:rsidR="00881620" w:rsidRDefault="00881620" w:rsidP="00C97365"/>
    <w:p w14:paraId="393FF693" w14:textId="77777777" w:rsidR="00881620" w:rsidRDefault="00881620" w:rsidP="00C97365"/>
    <w:p w14:paraId="65E33D97" w14:textId="77777777" w:rsidR="00881620" w:rsidRDefault="00881620" w:rsidP="00C97365"/>
    <w:p w14:paraId="59BEC20A" w14:textId="77777777" w:rsidR="00881620" w:rsidRDefault="00881620" w:rsidP="00C97365"/>
    <w:p w14:paraId="0626E0F6" w14:textId="77777777" w:rsidR="00881620" w:rsidRDefault="00881620" w:rsidP="00C97365"/>
    <w:p w14:paraId="1C91035A" w14:textId="77777777" w:rsidR="00881620" w:rsidRDefault="00881620" w:rsidP="00C97365"/>
    <w:p w14:paraId="023A6034" w14:textId="77777777" w:rsidR="00881620" w:rsidRDefault="00881620" w:rsidP="00C97365"/>
    <w:p w14:paraId="14894977" w14:textId="77777777" w:rsidR="00881620" w:rsidRDefault="00881620" w:rsidP="00C97365"/>
    <w:p w14:paraId="71D411E7" w14:textId="77777777" w:rsidR="00881620" w:rsidRDefault="00881620" w:rsidP="00C97365"/>
    <w:p w14:paraId="6FBFBA2F" w14:textId="77777777" w:rsidR="00881620" w:rsidRDefault="00881620" w:rsidP="00C97365"/>
    <w:p w14:paraId="2956933D" w14:textId="77777777" w:rsidR="00881620" w:rsidRDefault="00881620" w:rsidP="00C97365"/>
    <w:p w14:paraId="795B4FDE" w14:textId="77777777" w:rsidR="00881620" w:rsidRDefault="00881620" w:rsidP="00C97365"/>
    <w:p w14:paraId="3F13E724" w14:textId="77777777" w:rsidR="00881620" w:rsidRDefault="00881620" w:rsidP="00C97365"/>
    <w:p w14:paraId="799734B4" w14:textId="77777777" w:rsidR="00881620" w:rsidRDefault="00881620" w:rsidP="00C97365"/>
    <w:p w14:paraId="38CDDB6C" w14:textId="77777777" w:rsidR="00881620" w:rsidRDefault="00881620" w:rsidP="00C97365"/>
    <w:p w14:paraId="4C6785CA" w14:textId="77777777" w:rsidR="00881620" w:rsidRDefault="00881620" w:rsidP="00C97365"/>
    <w:p w14:paraId="3A848221" w14:textId="77777777" w:rsidR="00881620" w:rsidRDefault="00881620" w:rsidP="00C97365"/>
    <w:p w14:paraId="08810D79" w14:textId="77777777" w:rsidR="00881620" w:rsidRDefault="00881620" w:rsidP="00C97365"/>
    <w:p w14:paraId="59EE9A7F" w14:textId="77777777" w:rsidR="00881620" w:rsidRDefault="00881620" w:rsidP="00C97365"/>
    <w:p w14:paraId="31A9D52D" w14:textId="77777777" w:rsidR="00881620" w:rsidRDefault="00881620" w:rsidP="00C97365"/>
    <w:p w14:paraId="5B63ED6C" w14:textId="77777777" w:rsidR="00881620" w:rsidRDefault="00881620" w:rsidP="00C97365"/>
    <w:p w14:paraId="23982C6A" w14:textId="77777777" w:rsidR="00881620" w:rsidRDefault="00881620" w:rsidP="00C97365"/>
    <w:p w14:paraId="1FECB2BB" w14:textId="77777777" w:rsidR="00881620" w:rsidRDefault="00881620" w:rsidP="00C97365"/>
    <w:p w14:paraId="569169B4" w14:textId="77777777" w:rsidR="00881620" w:rsidRDefault="00881620" w:rsidP="00C97365"/>
    <w:p w14:paraId="2390F9F4" w14:textId="77777777" w:rsidR="00881620" w:rsidRDefault="00881620" w:rsidP="00C97365"/>
    <w:p w14:paraId="0BD1DE22" w14:textId="77777777" w:rsidR="00881620" w:rsidRDefault="00881620" w:rsidP="00C97365"/>
    <w:p w14:paraId="0D4385B0" w14:textId="77777777" w:rsidR="00881620" w:rsidRDefault="00881620" w:rsidP="00C97365"/>
    <w:p w14:paraId="726C616A" w14:textId="77777777" w:rsidR="00881620" w:rsidRDefault="00881620" w:rsidP="00C97365"/>
    <w:p w14:paraId="42E20D5A" w14:textId="77777777" w:rsidR="00881620" w:rsidRDefault="00881620" w:rsidP="00C97365"/>
    <w:p w14:paraId="75271A9F" w14:textId="77777777" w:rsidR="00881620" w:rsidRDefault="00881620" w:rsidP="00C97365"/>
    <w:p w14:paraId="7835394C" w14:textId="77777777" w:rsidR="00881620" w:rsidRDefault="00881620" w:rsidP="00C97365"/>
    <w:p w14:paraId="2CE41C69" w14:textId="77777777" w:rsidR="00881620" w:rsidRDefault="00881620" w:rsidP="00C97365"/>
    <w:p w14:paraId="4622AF1A" w14:textId="77777777" w:rsidR="00881620" w:rsidRDefault="00881620" w:rsidP="00C97365"/>
    <w:p w14:paraId="3BA452CF" w14:textId="77777777" w:rsidR="00881620" w:rsidRDefault="00881620" w:rsidP="00C97365"/>
    <w:p w14:paraId="2A09AB4A" w14:textId="77777777" w:rsidR="00881620" w:rsidRDefault="00881620" w:rsidP="00C97365"/>
    <w:p w14:paraId="4FFCF26D" w14:textId="77777777" w:rsidR="00881620" w:rsidRDefault="00881620" w:rsidP="00C97365"/>
    <w:p w14:paraId="35ED1072" w14:textId="77777777" w:rsidR="00881620" w:rsidRDefault="00881620" w:rsidP="00C97365"/>
    <w:p w14:paraId="629CBEE0" w14:textId="77777777" w:rsidR="00881620" w:rsidRDefault="00881620" w:rsidP="00C97365"/>
    <w:p w14:paraId="325392EF" w14:textId="77777777" w:rsidR="00881620" w:rsidRDefault="00881620" w:rsidP="00C97365"/>
    <w:p w14:paraId="4B38A275" w14:textId="77777777" w:rsidR="00881620" w:rsidRDefault="00881620" w:rsidP="00C97365"/>
    <w:p w14:paraId="56BD2EDB" w14:textId="77777777" w:rsidR="00881620" w:rsidRDefault="00881620" w:rsidP="00C97365"/>
    <w:p w14:paraId="32BB64EC" w14:textId="77777777" w:rsidR="00881620" w:rsidRDefault="00881620" w:rsidP="00C97365"/>
    <w:p w14:paraId="5A1B71A6" w14:textId="77777777" w:rsidR="00881620" w:rsidRDefault="00881620" w:rsidP="00C97365"/>
    <w:p w14:paraId="69E3C4D2" w14:textId="77777777" w:rsidR="00881620" w:rsidRDefault="00881620" w:rsidP="00C97365"/>
    <w:p w14:paraId="62028C1F" w14:textId="77777777" w:rsidR="00881620" w:rsidRDefault="00881620" w:rsidP="00C97365"/>
    <w:p w14:paraId="16C66751" w14:textId="77777777" w:rsidR="00881620" w:rsidRDefault="00881620" w:rsidP="00C97365"/>
    <w:p w14:paraId="54765109" w14:textId="77777777" w:rsidR="00881620" w:rsidRDefault="00881620" w:rsidP="00C97365"/>
    <w:p w14:paraId="5A0FB277" w14:textId="77777777" w:rsidR="00881620" w:rsidRDefault="00881620" w:rsidP="00C97365"/>
    <w:p w14:paraId="273E6429" w14:textId="77777777" w:rsidR="00881620" w:rsidRDefault="00881620" w:rsidP="00C97365"/>
    <w:p w14:paraId="1F954613" w14:textId="77777777" w:rsidR="00881620" w:rsidRDefault="00881620" w:rsidP="00C97365"/>
    <w:p w14:paraId="3CADFDD3" w14:textId="77777777" w:rsidR="00881620" w:rsidRDefault="00881620" w:rsidP="00C97365"/>
    <w:p w14:paraId="79EF66F5" w14:textId="77777777" w:rsidR="00881620" w:rsidRDefault="00881620" w:rsidP="00C97365"/>
    <w:p w14:paraId="704DC700" w14:textId="77777777" w:rsidR="00881620" w:rsidRDefault="00881620" w:rsidP="00C97365"/>
    <w:p w14:paraId="72D850E5" w14:textId="77777777" w:rsidR="00881620" w:rsidRDefault="00881620" w:rsidP="00C97365"/>
    <w:p w14:paraId="6FA451CE" w14:textId="77777777" w:rsidR="00881620" w:rsidRDefault="00881620" w:rsidP="00C97365"/>
    <w:p w14:paraId="0DE34C57" w14:textId="77777777" w:rsidR="00881620" w:rsidRDefault="00881620" w:rsidP="00C97365"/>
    <w:p w14:paraId="63F46CDC" w14:textId="77777777" w:rsidR="00881620" w:rsidRDefault="00881620" w:rsidP="00C97365"/>
    <w:p w14:paraId="33012A29" w14:textId="77777777" w:rsidR="00881620" w:rsidRDefault="00881620" w:rsidP="00C97365"/>
    <w:p w14:paraId="4EBB327F" w14:textId="77777777" w:rsidR="00881620" w:rsidRDefault="00881620" w:rsidP="00C97365"/>
    <w:p w14:paraId="7E8D168A" w14:textId="77777777" w:rsidR="00881620" w:rsidRDefault="00881620" w:rsidP="00C97365"/>
    <w:p w14:paraId="05A69543" w14:textId="77777777" w:rsidR="00881620" w:rsidRDefault="00881620" w:rsidP="00C97365"/>
    <w:p w14:paraId="62B8D8D2" w14:textId="77777777" w:rsidR="00881620" w:rsidRDefault="00881620" w:rsidP="00C97365"/>
    <w:p w14:paraId="6862D3F1" w14:textId="77777777" w:rsidR="00881620" w:rsidRDefault="00881620" w:rsidP="00C97365"/>
    <w:p w14:paraId="3269B4B8" w14:textId="77777777" w:rsidR="00881620" w:rsidRDefault="00881620" w:rsidP="00C97365"/>
    <w:p w14:paraId="1C46CD77" w14:textId="77777777" w:rsidR="00881620" w:rsidRDefault="00881620" w:rsidP="00C97365"/>
    <w:p w14:paraId="634500CE" w14:textId="77777777" w:rsidR="00881620" w:rsidRDefault="00881620" w:rsidP="00C97365"/>
    <w:p w14:paraId="693CCFFA" w14:textId="77777777" w:rsidR="00881620" w:rsidRDefault="00881620" w:rsidP="00C97365"/>
    <w:p w14:paraId="5D038E4C" w14:textId="77777777" w:rsidR="00881620" w:rsidRDefault="00881620" w:rsidP="00C97365"/>
    <w:p w14:paraId="6C76E9B3" w14:textId="77777777" w:rsidR="00881620" w:rsidRDefault="00881620" w:rsidP="00C97365"/>
    <w:p w14:paraId="28F06E0B" w14:textId="77777777" w:rsidR="00881620" w:rsidRDefault="00881620" w:rsidP="00C97365"/>
    <w:p w14:paraId="2ABA52C5" w14:textId="77777777" w:rsidR="00881620" w:rsidRDefault="00881620" w:rsidP="00C97365"/>
    <w:p w14:paraId="490620F0" w14:textId="77777777" w:rsidR="00881620" w:rsidRDefault="00881620" w:rsidP="00C97365"/>
    <w:p w14:paraId="0B2A7B12" w14:textId="77777777" w:rsidR="00881620" w:rsidRDefault="00881620" w:rsidP="00C97365"/>
    <w:p w14:paraId="77C019E2" w14:textId="77777777" w:rsidR="00881620" w:rsidRDefault="00881620" w:rsidP="00C97365"/>
    <w:p w14:paraId="1FADE3B9" w14:textId="77777777" w:rsidR="00881620" w:rsidRDefault="00881620" w:rsidP="00C97365"/>
    <w:p w14:paraId="6D05E3FB" w14:textId="77777777" w:rsidR="00881620" w:rsidRDefault="00881620" w:rsidP="00C97365"/>
    <w:p w14:paraId="160801BB" w14:textId="77777777" w:rsidR="00881620" w:rsidRDefault="00881620" w:rsidP="00C97365"/>
    <w:p w14:paraId="4C372BFD" w14:textId="77777777" w:rsidR="00881620" w:rsidRDefault="00881620" w:rsidP="00C97365"/>
    <w:p w14:paraId="7B9F6691" w14:textId="77777777" w:rsidR="00881620" w:rsidRDefault="00881620" w:rsidP="00C97365"/>
    <w:p w14:paraId="2D2ECAD4" w14:textId="77777777" w:rsidR="00881620" w:rsidRDefault="00881620" w:rsidP="00C97365"/>
    <w:p w14:paraId="7727EE1F" w14:textId="77777777" w:rsidR="00881620" w:rsidRDefault="00881620" w:rsidP="00C97365"/>
    <w:p w14:paraId="51E70390" w14:textId="77777777" w:rsidR="00881620" w:rsidRDefault="00881620" w:rsidP="00C97365"/>
    <w:p w14:paraId="26807F29" w14:textId="77777777" w:rsidR="00881620" w:rsidRDefault="00881620" w:rsidP="00C97365"/>
    <w:p w14:paraId="2A9B0530" w14:textId="77777777" w:rsidR="00881620" w:rsidRDefault="00881620" w:rsidP="00C97365"/>
    <w:p w14:paraId="1822CC3F" w14:textId="77777777" w:rsidR="00881620" w:rsidRDefault="00881620" w:rsidP="00C97365"/>
    <w:p w14:paraId="0A023D25" w14:textId="77777777" w:rsidR="00881620" w:rsidRDefault="00881620" w:rsidP="00C97365"/>
    <w:p w14:paraId="12F06705" w14:textId="77777777" w:rsidR="00881620" w:rsidRDefault="00881620" w:rsidP="00C97365"/>
    <w:p w14:paraId="2BACF599" w14:textId="77777777" w:rsidR="00881620" w:rsidRDefault="00881620" w:rsidP="00C97365"/>
    <w:p w14:paraId="2556ACB3" w14:textId="77777777" w:rsidR="00881620" w:rsidRDefault="00881620" w:rsidP="00C97365"/>
    <w:p w14:paraId="092C18C3" w14:textId="77777777" w:rsidR="00881620" w:rsidRDefault="00881620" w:rsidP="00C97365"/>
    <w:p w14:paraId="7BBE9A1F" w14:textId="77777777" w:rsidR="00881620" w:rsidRDefault="00881620" w:rsidP="00C97365"/>
    <w:p w14:paraId="5A2B9AAF" w14:textId="77777777" w:rsidR="00881620" w:rsidRDefault="00881620" w:rsidP="00C97365"/>
    <w:p w14:paraId="55DA1C7D" w14:textId="77777777" w:rsidR="00881620" w:rsidRDefault="00881620" w:rsidP="00C97365"/>
    <w:p w14:paraId="2B83DD59" w14:textId="77777777" w:rsidR="00881620" w:rsidRDefault="00881620" w:rsidP="00C97365"/>
    <w:p w14:paraId="7CCF756C" w14:textId="77777777" w:rsidR="00881620" w:rsidRDefault="00881620" w:rsidP="00C97365"/>
    <w:p w14:paraId="3DD8A51F" w14:textId="77777777" w:rsidR="00881620" w:rsidRDefault="00881620" w:rsidP="00C97365"/>
    <w:p w14:paraId="3B437DE3" w14:textId="77777777" w:rsidR="00881620" w:rsidRDefault="00881620" w:rsidP="00C97365"/>
    <w:p w14:paraId="27414F53" w14:textId="77777777" w:rsidR="00881620" w:rsidRDefault="00881620" w:rsidP="00C97365"/>
    <w:p w14:paraId="0F8CDF2C" w14:textId="77777777" w:rsidR="00881620" w:rsidRDefault="00881620" w:rsidP="00C97365"/>
    <w:p w14:paraId="2A5A616B" w14:textId="77777777" w:rsidR="00881620" w:rsidRDefault="00881620" w:rsidP="00C97365"/>
    <w:p w14:paraId="685815D1" w14:textId="77777777" w:rsidR="00881620" w:rsidRDefault="00881620" w:rsidP="00C97365"/>
    <w:p w14:paraId="1649EBDD" w14:textId="77777777" w:rsidR="00881620" w:rsidRDefault="00881620" w:rsidP="00C97365"/>
    <w:p w14:paraId="2CEA3735" w14:textId="77777777" w:rsidR="00881620" w:rsidRDefault="00881620" w:rsidP="00C97365"/>
    <w:p w14:paraId="3054AF64" w14:textId="77777777" w:rsidR="00881620" w:rsidRDefault="00881620" w:rsidP="00C97365"/>
    <w:p w14:paraId="3BD95F94" w14:textId="77777777" w:rsidR="00881620" w:rsidRDefault="00881620" w:rsidP="00C97365"/>
    <w:p w14:paraId="1D3478D9" w14:textId="77777777" w:rsidR="00881620" w:rsidRDefault="00881620" w:rsidP="00C97365"/>
    <w:p w14:paraId="010CECA3" w14:textId="77777777" w:rsidR="00881620" w:rsidRDefault="00881620" w:rsidP="00C97365"/>
    <w:p w14:paraId="67DEC77C" w14:textId="77777777" w:rsidR="00881620" w:rsidRDefault="00881620" w:rsidP="00C97365"/>
    <w:p w14:paraId="6897C892" w14:textId="77777777" w:rsidR="00881620" w:rsidRDefault="00881620" w:rsidP="00C97365"/>
    <w:p w14:paraId="21F67D41" w14:textId="77777777" w:rsidR="00881620" w:rsidRDefault="00881620" w:rsidP="00C97365"/>
    <w:p w14:paraId="082FF5E4" w14:textId="77777777" w:rsidR="00881620" w:rsidRDefault="00881620" w:rsidP="00C97365"/>
    <w:p w14:paraId="32F8E60C" w14:textId="77777777" w:rsidR="00881620" w:rsidRDefault="00881620" w:rsidP="00C97365"/>
    <w:p w14:paraId="119E395F" w14:textId="77777777" w:rsidR="00881620" w:rsidRDefault="00881620" w:rsidP="00C97365"/>
    <w:p w14:paraId="7E0BB146" w14:textId="77777777" w:rsidR="00881620" w:rsidRDefault="00881620" w:rsidP="00C97365"/>
    <w:p w14:paraId="219CBA60" w14:textId="77777777" w:rsidR="00881620" w:rsidRDefault="00881620" w:rsidP="00C97365"/>
    <w:p w14:paraId="14A6B6BD" w14:textId="77777777" w:rsidR="00881620" w:rsidRDefault="00881620" w:rsidP="00C97365"/>
    <w:p w14:paraId="5ABD3D89" w14:textId="77777777" w:rsidR="00881620" w:rsidRDefault="00881620" w:rsidP="00C97365"/>
    <w:p w14:paraId="28EE988C" w14:textId="77777777" w:rsidR="00881620" w:rsidRDefault="00881620" w:rsidP="00C97365"/>
    <w:p w14:paraId="645EFC4A" w14:textId="77777777" w:rsidR="00881620" w:rsidRDefault="00881620" w:rsidP="00C97365"/>
    <w:p w14:paraId="2B017D06" w14:textId="77777777" w:rsidR="00881620" w:rsidRDefault="00881620" w:rsidP="00C97365"/>
    <w:p w14:paraId="7326165C" w14:textId="77777777" w:rsidR="00881620" w:rsidRDefault="00881620" w:rsidP="00C97365"/>
    <w:p w14:paraId="1734B6B1" w14:textId="77777777" w:rsidR="00881620" w:rsidRDefault="00881620" w:rsidP="00C97365"/>
    <w:p w14:paraId="5C517419" w14:textId="77777777" w:rsidR="00881620" w:rsidRDefault="00881620" w:rsidP="00C97365"/>
    <w:p w14:paraId="3BDFCE15" w14:textId="77777777" w:rsidR="00881620" w:rsidRDefault="00881620" w:rsidP="00C97365"/>
    <w:p w14:paraId="13F1BDCB" w14:textId="77777777" w:rsidR="00881620" w:rsidRDefault="00881620" w:rsidP="00C97365"/>
    <w:p w14:paraId="3C0AD722" w14:textId="77777777" w:rsidR="00881620" w:rsidRDefault="00881620" w:rsidP="00C97365"/>
    <w:p w14:paraId="06EC0AA6" w14:textId="77777777" w:rsidR="00881620" w:rsidRDefault="00881620" w:rsidP="00C97365"/>
    <w:p w14:paraId="286126DF" w14:textId="77777777" w:rsidR="00881620" w:rsidRDefault="00881620" w:rsidP="00C97365"/>
    <w:p w14:paraId="321D0511" w14:textId="77777777" w:rsidR="00881620" w:rsidRDefault="00881620" w:rsidP="00C97365"/>
    <w:p w14:paraId="1E581EAA" w14:textId="77777777" w:rsidR="00881620" w:rsidRDefault="00881620" w:rsidP="00C97365"/>
    <w:p w14:paraId="359D3028" w14:textId="77777777" w:rsidR="00881620" w:rsidRDefault="00881620" w:rsidP="00C97365"/>
    <w:p w14:paraId="6A4D448C" w14:textId="77777777" w:rsidR="00881620" w:rsidRDefault="00881620" w:rsidP="00C97365"/>
    <w:p w14:paraId="314B9CC8" w14:textId="77777777" w:rsidR="00881620" w:rsidRDefault="00881620" w:rsidP="00C97365"/>
    <w:p w14:paraId="3CCA6A0A" w14:textId="77777777" w:rsidR="00881620" w:rsidRDefault="00881620" w:rsidP="00C97365"/>
    <w:p w14:paraId="3C52E31D" w14:textId="77777777" w:rsidR="00881620" w:rsidRDefault="00881620" w:rsidP="00C97365"/>
    <w:p w14:paraId="52DFB570" w14:textId="77777777" w:rsidR="00881620" w:rsidRDefault="00881620" w:rsidP="00C97365"/>
    <w:p w14:paraId="6B4064B9" w14:textId="77777777" w:rsidR="00881620" w:rsidRDefault="00881620" w:rsidP="00C97365"/>
    <w:p w14:paraId="206501A6" w14:textId="77777777" w:rsidR="00881620" w:rsidRDefault="00881620" w:rsidP="00C97365"/>
    <w:p w14:paraId="5DFCFB45" w14:textId="77777777" w:rsidR="00881620" w:rsidRDefault="00881620" w:rsidP="00C97365"/>
    <w:p w14:paraId="4D406839" w14:textId="77777777" w:rsidR="00881620" w:rsidRDefault="00881620" w:rsidP="00C97365"/>
    <w:p w14:paraId="3AEB2A99" w14:textId="77777777" w:rsidR="00881620" w:rsidRDefault="00881620" w:rsidP="00C97365"/>
    <w:p w14:paraId="6ACE0BE4" w14:textId="77777777" w:rsidR="00881620" w:rsidRDefault="00881620" w:rsidP="00C97365"/>
    <w:p w14:paraId="7DAB21A3" w14:textId="77777777" w:rsidR="00881620" w:rsidRDefault="00881620" w:rsidP="00C97365"/>
    <w:p w14:paraId="29365524" w14:textId="77777777" w:rsidR="00881620" w:rsidRDefault="00881620" w:rsidP="00C97365"/>
    <w:p w14:paraId="246D0159" w14:textId="77777777" w:rsidR="00881620" w:rsidRDefault="00881620" w:rsidP="00C97365"/>
    <w:p w14:paraId="3592D63D" w14:textId="77777777" w:rsidR="00881620" w:rsidRDefault="00881620"/>
    <w:p w14:paraId="6C4344A0" w14:textId="77777777" w:rsidR="00881620" w:rsidRDefault="00881620" w:rsidP="00BD3AD9"/>
    <w:p w14:paraId="4B6073C3" w14:textId="77777777" w:rsidR="00881620" w:rsidRDefault="00881620"/>
  </w:footnote>
  <w:footnote w:type="continuationSeparator" w:id="0">
    <w:p w14:paraId="272F57FF" w14:textId="77777777" w:rsidR="00881620" w:rsidRDefault="00881620" w:rsidP="00C97365">
      <w:r>
        <w:continuationSeparator/>
      </w:r>
    </w:p>
    <w:p w14:paraId="5E4FA076" w14:textId="77777777" w:rsidR="00881620" w:rsidRDefault="00881620" w:rsidP="00C97365"/>
    <w:p w14:paraId="2FCBAC01" w14:textId="77777777" w:rsidR="00881620" w:rsidRDefault="00881620" w:rsidP="00C97365"/>
    <w:p w14:paraId="339273BD" w14:textId="77777777" w:rsidR="00881620" w:rsidRDefault="00881620" w:rsidP="00C97365"/>
    <w:p w14:paraId="146ED72E" w14:textId="77777777" w:rsidR="00881620" w:rsidRDefault="00881620" w:rsidP="00C97365"/>
    <w:p w14:paraId="7B41B80E" w14:textId="77777777" w:rsidR="00881620" w:rsidRDefault="00881620" w:rsidP="00C97365"/>
    <w:p w14:paraId="233EE1B5" w14:textId="77777777" w:rsidR="00881620" w:rsidRDefault="00881620" w:rsidP="00C97365"/>
    <w:p w14:paraId="3E659088" w14:textId="77777777" w:rsidR="00881620" w:rsidRDefault="00881620" w:rsidP="00C97365"/>
    <w:p w14:paraId="59667896" w14:textId="77777777" w:rsidR="00881620" w:rsidRDefault="00881620" w:rsidP="00C97365"/>
    <w:p w14:paraId="4B2D01C3" w14:textId="77777777" w:rsidR="00881620" w:rsidRDefault="00881620" w:rsidP="00C97365"/>
    <w:p w14:paraId="18A96591" w14:textId="77777777" w:rsidR="00881620" w:rsidRDefault="00881620" w:rsidP="00C97365"/>
    <w:p w14:paraId="35AA2958" w14:textId="77777777" w:rsidR="00881620" w:rsidRDefault="00881620" w:rsidP="00C97365"/>
    <w:p w14:paraId="5C00DB40" w14:textId="77777777" w:rsidR="00881620" w:rsidRDefault="00881620" w:rsidP="00C97365"/>
    <w:p w14:paraId="27E80EA0" w14:textId="77777777" w:rsidR="00881620" w:rsidRDefault="00881620" w:rsidP="00C97365"/>
    <w:p w14:paraId="0C85EAF1" w14:textId="77777777" w:rsidR="00881620" w:rsidRDefault="00881620" w:rsidP="00C97365"/>
    <w:p w14:paraId="0892D8BA" w14:textId="77777777" w:rsidR="00881620" w:rsidRDefault="00881620" w:rsidP="00C97365"/>
    <w:p w14:paraId="0490FB64" w14:textId="77777777" w:rsidR="00881620" w:rsidRDefault="00881620" w:rsidP="00C97365"/>
    <w:p w14:paraId="4908D80F" w14:textId="77777777" w:rsidR="00881620" w:rsidRDefault="00881620" w:rsidP="00C97365"/>
    <w:p w14:paraId="7355A225" w14:textId="77777777" w:rsidR="00881620" w:rsidRDefault="00881620" w:rsidP="00C97365"/>
    <w:p w14:paraId="373A5875" w14:textId="77777777" w:rsidR="00881620" w:rsidRDefault="00881620" w:rsidP="00C97365"/>
    <w:p w14:paraId="54605373" w14:textId="77777777" w:rsidR="00881620" w:rsidRDefault="00881620" w:rsidP="00C97365"/>
    <w:p w14:paraId="0E6E3F8B" w14:textId="77777777" w:rsidR="00881620" w:rsidRDefault="00881620" w:rsidP="00C97365"/>
    <w:p w14:paraId="36886607" w14:textId="77777777" w:rsidR="00881620" w:rsidRDefault="00881620" w:rsidP="00C97365"/>
    <w:p w14:paraId="29BEECAB" w14:textId="77777777" w:rsidR="00881620" w:rsidRDefault="00881620" w:rsidP="00C97365"/>
    <w:p w14:paraId="1C8A1299" w14:textId="77777777" w:rsidR="00881620" w:rsidRDefault="00881620" w:rsidP="00C97365"/>
    <w:p w14:paraId="77F82D14" w14:textId="77777777" w:rsidR="00881620" w:rsidRDefault="00881620" w:rsidP="00C97365"/>
    <w:p w14:paraId="06E64CA2" w14:textId="77777777" w:rsidR="00881620" w:rsidRDefault="00881620" w:rsidP="00C97365"/>
    <w:p w14:paraId="4C1699C6" w14:textId="77777777" w:rsidR="00881620" w:rsidRDefault="00881620" w:rsidP="00C97365"/>
    <w:p w14:paraId="1A16203E" w14:textId="77777777" w:rsidR="00881620" w:rsidRDefault="00881620" w:rsidP="00C97365"/>
    <w:p w14:paraId="5DDF9FCC" w14:textId="77777777" w:rsidR="00881620" w:rsidRDefault="00881620" w:rsidP="00C97365"/>
    <w:p w14:paraId="67023491" w14:textId="77777777" w:rsidR="00881620" w:rsidRDefault="00881620" w:rsidP="00C97365"/>
    <w:p w14:paraId="5AA78840" w14:textId="77777777" w:rsidR="00881620" w:rsidRDefault="00881620" w:rsidP="00C97365"/>
    <w:p w14:paraId="6822D677" w14:textId="77777777" w:rsidR="00881620" w:rsidRDefault="00881620" w:rsidP="00C97365"/>
    <w:p w14:paraId="1B8A7D8E" w14:textId="77777777" w:rsidR="00881620" w:rsidRDefault="00881620" w:rsidP="00C97365"/>
    <w:p w14:paraId="2AFF80C3" w14:textId="77777777" w:rsidR="00881620" w:rsidRDefault="00881620" w:rsidP="00C97365"/>
    <w:p w14:paraId="26FB79F4" w14:textId="77777777" w:rsidR="00881620" w:rsidRDefault="00881620" w:rsidP="00C97365"/>
    <w:p w14:paraId="18825990" w14:textId="77777777" w:rsidR="00881620" w:rsidRDefault="00881620" w:rsidP="00C97365"/>
    <w:p w14:paraId="5BB2AD92" w14:textId="77777777" w:rsidR="00881620" w:rsidRDefault="00881620" w:rsidP="00C97365"/>
    <w:p w14:paraId="70B9A615" w14:textId="77777777" w:rsidR="00881620" w:rsidRDefault="00881620" w:rsidP="00C97365"/>
    <w:p w14:paraId="1D2570FD" w14:textId="77777777" w:rsidR="00881620" w:rsidRDefault="00881620" w:rsidP="00C97365"/>
    <w:p w14:paraId="406C490A" w14:textId="77777777" w:rsidR="00881620" w:rsidRDefault="00881620" w:rsidP="00C97365"/>
    <w:p w14:paraId="153AE824" w14:textId="77777777" w:rsidR="00881620" w:rsidRDefault="00881620" w:rsidP="00C97365"/>
    <w:p w14:paraId="0FE868F3" w14:textId="77777777" w:rsidR="00881620" w:rsidRDefault="00881620" w:rsidP="00C97365"/>
    <w:p w14:paraId="620EEAC6" w14:textId="77777777" w:rsidR="00881620" w:rsidRDefault="00881620" w:rsidP="00C97365"/>
    <w:p w14:paraId="7151861E" w14:textId="77777777" w:rsidR="00881620" w:rsidRDefault="00881620" w:rsidP="00C97365"/>
    <w:p w14:paraId="5F932515" w14:textId="77777777" w:rsidR="00881620" w:rsidRDefault="00881620" w:rsidP="00C97365"/>
    <w:p w14:paraId="2B027DF5" w14:textId="77777777" w:rsidR="00881620" w:rsidRDefault="00881620" w:rsidP="00C97365"/>
    <w:p w14:paraId="19A6E5FD" w14:textId="77777777" w:rsidR="00881620" w:rsidRDefault="00881620" w:rsidP="00C97365"/>
    <w:p w14:paraId="32D1E76A" w14:textId="77777777" w:rsidR="00881620" w:rsidRDefault="00881620" w:rsidP="00C97365"/>
    <w:p w14:paraId="39A79271" w14:textId="77777777" w:rsidR="00881620" w:rsidRDefault="00881620" w:rsidP="00C97365"/>
    <w:p w14:paraId="6CA9D715" w14:textId="77777777" w:rsidR="00881620" w:rsidRDefault="00881620" w:rsidP="00C97365"/>
    <w:p w14:paraId="4AAD3F42" w14:textId="77777777" w:rsidR="00881620" w:rsidRDefault="00881620" w:rsidP="00C97365"/>
    <w:p w14:paraId="73609FEA" w14:textId="77777777" w:rsidR="00881620" w:rsidRDefault="00881620" w:rsidP="00C97365"/>
    <w:p w14:paraId="5CE3C526" w14:textId="77777777" w:rsidR="00881620" w:rsidRDefault="00881620" w:rsidP="00C97365"/>
    <w:p w14:paraId="290F276F" w14:textId="77777777" w:rsidR="00881620" w:rsidRDefault="00881620" w:rsidP="00C97365"/>
    <w:p w14:paraId="4568A4FE" w14:textId="77777777" w:rsidR="00881620" w:rsidRDefault="00881620" w:rsidP="00C97365"/>
    <w:p w14:paraId="5A8E6BAE" w14:textId="77777777" w:rsidR="00881620" w:rsidRDefault="00881620" w:rsidP="00C97365"/>
    <w:p w14:paraId="24C5D006" w14:textId="77777777" w:rsidR="00881620" w:rsidRDefault="00881620" w:rsidP="00C97365"/>
    <w:p w14:paraId="53CA398A" w14:textId="77777777" w:rsidR="00881620" w:rsidRDefault="00881620" w:rsidP="00C97365"/>
    <w:p w14:paraId="100E484A" w14:textId="77777777" w:rsidR="00881620" w:rsidRDefault="00881620" w:rsidP="00C97365"/>
    <w:p w14:paraId="0EF7FA9B" w14:textId="77777777" w:rsidR="00881620" w:rsidRDefault="00881620" w:rsidP="00C97365"/>
    <w:p w14:paraId="5A55B6DE" w14:textId="77777777" w:rsidR="00881620" w:rsidRDefault="00881620" w:rsidP="00C97365"/>
    <w:p w14:paraId="25554315" w14:textId="77777777" w:rsidR="00881620" w:rsidRDefault="00881620" w:rsidP="00C97365"/>
    <w:p w14:paraId="52FB4DB3" w14:textId="77777777" w:rsidR="00881620" w:rsidRDefault="00881620" w:rsidP="00C97365"/>
    <w:p w14:paraId="0DE0BA66" w14:textId="77777777" w:rsidR="00881620" w:rsidRDefault="00881620" w:rsidP="00C97365"/>
    <w:p w14:paraId="015BA3E4" w14:textId="77777777" w:rsidR="00881620" w:rsidRDefault="00881620" w:rsidP="00C97365"/>
    <w:p w14:paraId="33AB0439" w14:textId="77777777" w:rsidR="00881620" w:rsidRDefault="00881620" w:rsidP="00C97365"/>
    <w:p w14:paraId="42CDC07F" w14:textId="77777777" w:rsidR="00881620" w:rsidRDefault="00881620" w:rsidP="00C97365"/>
    <w:p w14:paraId="6A5E998B" w14:textId="77777777" w:rsidR="00881620" w:rsidRDefault="00881620" w:rsidP="00C97365"/>
    <w:p w14:paraId="4A356414" w14:textId="77777777" w:rsidR="00881620" w:rsidRDefault="00881620" w:rsidP="00C97365"/>
    <w:p w14:paraId="7D4D3365" w14:textId="77777777" w:rsidR="00881620" w:rsidRDefault="00881620" w:rsidP="00C97365"/>
    <w:p w14:paraId="15B9AB9F" w14:textId="77777777" w:rsidR="00881620" w:rsidRDefault="00881620" w:rsidP="00C97365"/>
    <w:p w14:paraId="0EF9A50B" w14:textId="77777777" w:rsidR="00881620" w:rsidRDefault="00881620" w:rsidP="00C97365"/>
    <w:p w14:paraId="1A3D45E7" w14:textId="77777777" w:rsidR="00881620" w:rsidRDefault="00881620" w:rsidP="00C97365"/>
    <w:p w14:paraId="3BAF7D85" w14:textId="77777777" w:rsidR="00881620" w:rsidRDefault="00881620" w:rsidP="00C97365"/>
    <w:p w14:paraId="566F1F8C" w14:textId="77777777" w:rsidR="00881620" w:rsidRDefault="00881620" w:rsidP="00C97365"/>
    <w:p w14:paraId="001A1B99" w14:textId="77777777" w:rsidR="00881620" w:rsidRDefault="00881620" w:rsidP="00C97365"/>
    <w:p w14:paraId="04A178FA" w14:textId="77777777" w:rsidR="00881620" w:rsidRDefault="00881620" w:rsidP="00C97365"/>
    <w:p w14:paraId="41AAD1BC" w14:textId="77777777" w:rsidR="00881620" w:rsidRDefault="00881620" w:rsidP="00C97365"/>
    <w:p w14:paraId="513CE303" w14:textId="77777777" w:rsidR="00881620" w:rsidRDefault="00881620" w:rsidP="00C97365"/>
    <w:p w14:paraId="27DDC940" w14:textId="77777777" w:rsidR="00881620" w:rsidRDefault="00881620" w:rsidP="00C97365"/>
    <w:p w14:paraId="027E69F4" w14:textId="77777777" w:rsidR="00881620" w:rsidRDefault="00881620" w:rsidP="00C97365"/>
    <w:p w14:paraId="46B376FA" w14:textId="77777777" w:rsidR="00881620" w:rsidRDefault="00881620" w:rsidP="00C97365"/>
    <w:p w14:paraId="6DE83DA5" w14:textId="77777777" w:rsidR="00881620" w:rsidRDefault="00881620" w:rsidP="00C97365"/>
    <w:p w14:paraId="0191D835" w14:textId="77777777" w:rsidR="00881620" w:rsidRDefault="00881620" w:rsidP="00C97365"/>
    <w:p w14:paraId="53202712" w14:textId="77777777" w:rsidR="00881620" w:rsidRDefault="00881620" w:rsidP="00C97365"/>
    <w:p w14:paraId="1387B1C3" w14:textId="77777777" w:rsidR="00881620" w:rsidRDefault="00881620" w:rsidP="00C97365"/>
    <w:p w14:paraId="57BB4B13" w14:textId="77777777" w:rsidR="00881620" w:rsidRDefault="00881620" w:rsidP="00C97365"/>
    <w:p w14:paraId="473BEB73" w14:textId="77777777" w:rsidR="00881620" w:rsidRDefault="00881620" w:rsidP="00C97365"/>
    <w:p w14:paraId="60C4628F" w14:textId="77777777" w:rsidR="00881620" w:rsidRDefault="00881620" w:rsidP="00C97365"/>
    <w:p w14:paraId="6905E23C" w14:textId="77777777" w:rsidR="00881620" w:rsidRDefault="00881620" w:rsidP="00C97365"/>
    <w:p w14:paraId="21C51348" w14:textId="77777777" w:rsidR="00881620" w:rsidRDefault="00881620" w:rsidP="00C97365"/>
    <w:p w14:paraId="208171D2" w14:textId="77777777" w:rsidR="00881620" w:rsidRDefault="00881620" w:rsidP="00C97365"/>
    <w:p w14:paraId="20F855C4" w14:textId="77777777" w:rsidR="00881620" w:rsidRDefault="00881620" w:rsidP="00C97365"/>
    <w:p w14:paraId="71FEF6D3" w14:textId="77777777" w:rsidR="00881620" w:rsidRDefault="00881620" w:rsidP="00C97365"/>
    <w:p w14:paraId="5D4FE673" w14:textId="77777777" w:rsidR="00881620" w:rsidRDefault="00881620" w:rsidP="00C97365"/>
    <w:p w14:paraId="5D48B5E6" w14:textId="77777777" w:rsidR="00881620" w:rsidRDefault="00881620" w:rsidP="00C97365"/>
    <w:p w14:paraId="49771684" w14:textId="77777777" w:rsidR="00881620" w:rsidRDefault="00881620" w:rsidP="00C97365"/>
    <w:p w14:paraId="78A7973F" w14:textId="77777777" w:rsidR="00881620" w:rsidRDefault="00881620" w:rsidP="00C97365"/>
    <w:p w14:paraId="50624F29" w14:textId="77777777" w:rsidR="00881620" w:rsidRDefault="00881620" w:rsidP="00C97365"/>
    <w:p w14:paraId="6683BAB9" w14:textId="77777777" w:rsidR="00881620" w:rsidRDefault="00881620" w:rsidP="00C97365"/>
    <w:p w14:paraId="669F3B73" w14:textId="77777777" w:rsidR="00881620" w:rsidRDefault="00881620" w:rsidP="00C97365"/>
    <w:p w14:paraId="05B8885E" w14:textId="77777777" w:rsidR="00881620" w:rsidRDefault="00881620" w:rsidP="00C97365"/>
    <w:p w14:paraId="13542C9B" w14:textId="77777777" w:rsidR="00881620" w:rsidRDefault="00881620" w:rsidP="00C97365"/>
    <w:p w14:paraId="1F400177" w14:textId="77777777" w:rsidR="00881620" w:rsidRDefault="00881620" w:rsidP="00C97365"/>
    <w:p w14:paraId="7584ECD2" w14:textId="77777777" w:rsidR="00881620" w:rsidRDefault="00881620" w:rsidP="00C97365"/>
    <w:p w14:paraId="077E3625" w14:textId="77777777" w:rsidR="00881620" w:rsidRDefault="00881620" w:rsidP="00C97365"/>
    <w:p w14:paraId="0FEFD4AE" w14:textId="77777777" w:rsidR="00881620" w:rsidRDefault="00881620" w:rsidP="00C97365"/>
    <w:p w14:paraId="7EBEC344" w14:textId="77777777" w:rsidR="00881620" w:rsidRDefault="00881620" w:rsidP="00C97365"/>
    <w:p w14:paraId="77560069" w14:textId="77777777" w:rsidR="00881620" w:rsidRDefault="00881620" w:rsidP="00C97365"/>
    <w:p w14:paraId="395AADF6" w14:textId="77777777" w:rsidR="00881620" w:rsidRDefault="00881620" w:rsidP="00C97365"/>
    <w:p w14:paraId="66D08CE8" w14:textId="77777777" w:rsidR="00881620" w:rsidRDefault="00881620" w:rsidP="00C97365"/>
    <w:p w14:paraId="69BA989D" w14:textId="77777777" w:rsidR="00881620" w:rsidRDefault="00881620" w:rsidP="00C97365"/>
    <w:p w14:paraId="367DB44D" w14:textId="77777777" w:rsidR="00881620" w:rsidRDefault="00881620" w:rsidP="00C97365"/>
    <w:p w14:paraId="0F7AABB8" w14:textId="77777777" w:rsidR="00881620" w:rsidRDefault="00881620" w:rsidP="00C97365"/>
    <w:p w14:paraId="701A58BB" w14:textId="77777777" w:rsidR="00881620" w:rsidRDefault="00881620" w:rsidP="00C97365"/>
    <w:p w14:paraId="3DCAE230" w14:textId="77777777" w:rsidR="00881620" w:rsidRDefault="00881620" w:rsidP="00C97365"/>
    <w:p w14:paraId="2B5426C7" w14:textId="77777777" w:rsidR="00881620" w:rsidRDefault="00881620" w:rsidP="00C97365"/>
    <w:p w14:paraId="566063E1" w14:textId="77777777" w:rsidR="00881620" w:rsidRDefault="00881620" w:rsidP="00C97365"/>
    <w:p w14:paraId="4AE4826F" w14:textId="77777777" w:rsidR="00881620" w:rsidRDefault="00881620" w:rsidP="00C97365"/>
    <w:p w14:paraId="3B6CB20B" w14:textId="77777777" w:rsidR="00881620" w:rsidRDefault="00881620" w:rsidP="00C97365"/>
    <w:p w14:paraId="53F7220B" w14:textId="77777777" w:rsidR="00881620" w:rsidRDefault="00881620" w:rsidP="00C97365"/>
    <w:p w14:paraId="4AE1D5DD" w14:textId="77777777" w:rsidR="00881620" w:rsidRDefault="00881620" w:rsidP="00C97365"/>
    <w:p w14:paraId="54D65F44" w14:textId="77777777" w:rsidR="00881620" w:rsidRDefault="00881620" w:rsidP="00C97365"/>
    <w:p w14:paraId="3F11A7B1" w14:textId="77777777" w:rsidR="00881620" w:rsidRDefault="00881620" w:rsidP="00C97365"/>
    <w:p w14:paraId="235B1209" w14:textId="77777777" w:rsidR="00881620" w:rsidRDefault="00881620" w:rsidP="00C97365"/>
    <w:p w14:paraId="77CFA9D9" w14:textId="77777777" w:rsidR="00881620" w:rsidRDefault="00881620" w:rsidP="00C97365"/>
    <w:p w14:paraId="74B3EE14" w14:textId="77777777" w:rsidR="00881620" w:rsidRDefault="00881620" w:rsidP="00C97365"/>
    <w:p w14:paraId="35C16609" w14:textId="77777777" w:rsidR="00881620" w:rsidRDefault="00881620" w:rsidP="00C97365"/>
    <w:p w14:paraId="577428FB" w14:textId="77777777" w:rsidR="00881620" w:rsidRDefault="00881620" w:rsidP="00C97365"/>
    <w:p w14:paraId="1E550A7D" w14:textId="77777777" w:rsidR="00881620" w:rsidRDefault="00881620" w:rsidP="00C97365"/>
    <w:p w14:paraId="3F802711" w14:textId="77777777" w:rsidR="00881620" w:rsidRDefault="00881620" w:rsidP="00C97365"/>
    <w:p w14:paraId="32677FDB" w14:textId="77777777" w:rsidR="00881620" w:rsidRDefault="00881620" w:rsidP="00C97365"/>
    <w:p w14:paraId="47A0D5BE" w14:textId="77777777" w:rsidR="00881620" w:rsidRDefault="00881620" w:rsidP="00C97365"/>
    <w:p w14:paraId="0034A40F" w14:textId="77777777" w:rsidR="00881620" w:rsidRDefault="00881620" w:rsidP="00C97365"/>
    <w:p w14:paraId="7E86723E" w14:textId="77777777" w:rsidR="00881620" w:rsidRDefault="00881620" w:rsidP="00C97365"/>
    <w:p w14:paraId="06D9A778" w14:textId="77777777" w:rsidR="00881620" w:rsidRDefault="00881620" w:rsidP="00C97365"/>
    <w:p w14:paraId="66FA5A84" w14:textId="77777777" w:rsidR="00881620" w:rsidRDefault="00881620" w:rsidP="00C97365"/>
    <w:p w14:paraId="2D6F7570" w14:textId="77777777" w:rsidR="00881620" w:rsidRDefault="00881620" w:rsidP="00C97365"/>
    <w:p w14:paraId="27F90A5A" w14:textId="77777777" w:rsidR="00881620" w:rsidRDefault="00881620" w:rsidP="00C97365"/>
    <w:p w14:paraId="180EEF2C" w14:textId="77777777" w:rsidR="00881620" w:rsidRDefault="00881620" w:rsidP="00C97365"/>
    <w:p w14:paraId="0FFA219C" w14:textId="77777777" w:rsidR="00881620" w:rsidRDefault="00881620" w:rsidP="00C97365"/>
    <w:p w14:paraId="09E8211C" w14:textId="77777777" w:rsidR="00881620" w:rsidRDefault="00881620" w:rsidP="00C97365"/>
    <w:p w14:paraId="294AF4EF" w14:textId="77777777" w:rsidR="00881620" w:rsidRDefault="00881620" w:rsidP="00C97365"/>
    <w:p w14:paraId="3BA32C6C" w14:textId="77777777" w:rsidR="00881620" w:rsidRDefault="00881620" w:rsidP="00C97365"/>
    <w:p w14:paraId="7DEBFC87" w14:textId="77777777" w:rsidR="00881620" w:rsidRDefault="00881620" w:rsidP="00C97365"/>
    <w:p w14:paraId="6143CA51" w14:textId="77777777" w:rsidR="00881620" w:rsidRDefault="00881620" w:rsidP="00C97365"/>
    <w:p w14:paraId="00B56843" w14:textId="77777777" w:rsidR="00881620" w:rsidRDefault="00881620" w:rsidP="00C97365"/>
    <w:p w14:paraId="4A6D75DB" w14:textId="77777777" w:rsidR="00881620" w:rsidRDefault="00881620" w:rsidP="00C97365"/>
    <w:p w14:paraId="644F3025" w14:textId="77777777" w:rsidR="00881620" w:rsidRDefault="00881620" w:rsidP="00C97365"/>
    <w:p w14:paraId="4CF6DBB9" w14:textId="77777777" w:rsidR="00881620" w:rsidRDefault="00881620" w:rsidP="00C97365"/>
    <w:p w14:paraId="355831B5" w14:textId="77777777" w:rsidR="00881620" w:rsidRDefault="00881620" w:rsidP="00C97365"/>
    <w:p w14:paraId="1377BD01" w14:textId="77777777" w:rsidR="00881620" w:rsidRDefault="00881620" w:rsidP="00C97365"/>
    <w:p w14:paraId="739A9771" w14:textId="77777777" w:rsidR="00881620" w:rsidRDefault="00881620" w:rsidP="00C97365"/>
    <w:p w14:paraId="0CB0C037" w14:textId="77777777" w:rsidR="00881620" w:rsidRDefault="00881620" w:rsidP="00C97365"/>
    <w:p w14:paraId="73CAC2B0" w14:textId="77777777" w:rsidR="00881620" w:rsidRDefault="00881620" w:rsidP="00C97365"/>
    <w:p w14:paraId="449BC96E" w14:textId="77777777" w:rsidR="00881620" w:rsidRDefault="00881620" w:rsidP="00C97365"/>
    <w:p w14:paraId="278B6597" w14:textId="77777777" w:rsidR="00881620" w:rsidRDefault="00881620" w:rsidP="00C97365"/>
    <w:p w14:paraId="29C52986" w14:textId="77777777" w:rsidR="00881620" w:rsidRDefault="00881620" w:rsidP="00C97365"/>
    <w:p w14:paraId="0BD6C117" w14:textId="77777777" w:rsidR="00881620" w:rsidRDefault="00881620" w:rsidP="00C97365"/>
    <w:p w14:paraId="48BA46CD" w14:textId="77777777" w:rsidR="00881620" w:rsidRDefault="00881620" w:rsidP="00C97365"/>
    <w:p w14:paraId="2D3B1033" w14:textId="77777777" w:rsidR="00881620" w:rsidRDefault="00881620" w:rsidP="00C97365"/>
    <w:p w14:paraId="4DE93351" w14:textId="77777777" w:rsidR="00881620" w:rsidRDefault="00881620" w:rsidP="00C97365"/>
    <w:p w14:paraId="06628C83" w14:textId="77777777" w:rsidR="00881620" w:rsidRDefault="00881620" w:rsidP="00C97365"/>
    <w:p w14:paraId="0DB52827" w14:textId="77777777" w:rsidR="00881620" w:rsidRDefault="00881620" w:rsidP="00C97365"/>
    <w:p w14:paraId="79D21A3C" w14:textId="77777777" w:rsidR="00881620" w:rsidRDefault="00881620" w:rsidP="00C97365"/>
    <w:p w14:paraId="0C45673C" w14:textId="77777777" w:rsidR="00881620" w:rsidRDefault="00881620" w:rsidP="00C97365"/>
    <w:p w14:paraId="5D9630F4" w14:textId="77777777" w:rsidR="00881620" w:rsidRDefault="00881620" w:rsidP="00C97365"/>
    <w:p w14:paraId="65E0D768" w14:textId="77777777" w:rsidR="00881620" w:rsidRDefault="00881620" w:rsidP="00C97365"/>
    <w:p w14:paraId="7DB497A8" w14:textId="77777777" w:rsidR="00881620" w:rsidRDefault="00881620" w:rsidP="00C97365"/>
    <w:p w14:paraId="142AF0EF" w14:textId="77777777" w:rsidR="00881620" w:rsidRDefault="00881620" w:rsidP="00C97365"/>
    <w:p w14:paraId="4E69BFB0" w14:textId="77777777" w:rsidR="00881620" w:rsidRDefault="00881620" w:rsidP="00C97365"/>
    <w:p w14:paraId="49EBABFD" w14:textId="77777777" w:rsidR="00881620" w:rsidRDefault="00881620" w:rsidP="00C97365"/>
    <w:p w14:paraId="7131D5B5" w14:textId="77777777" w:rsidR="00881620" w:rsidRDefault="00881620" w:rsidP="00C97365"/>
    <w:p w14:paraId="1FE087ED" w14:textId="77777777" w:rsidR="00881620" w:rsidRDefault="00881620" w:rsidP="00C97365"/>
    <w:p w14:paraId="03CB5CA7" w14:textId="77777777" w:rsidR="00881620" w:rsidRDefault="00881620" w:rsidP="00C97365"/>
    <w:p w14:paraId="2BAE2612" w14:textId="77777777" w:rsidR="00881620" w:rsidRDefault="00881620" w:rsidP="00C97365"/>
    <w:p w14:paraId="52F74B3E" w14:textId="77777777" w:rsidR="00881620" w:rsidRDefault="00881620" w:rsidP="00C97365"/>
    <w:p w14:paraId="740E6708" w14:textId="77777777" w:rsidR="00881620" w:rsidRDefault="00881620" w:rsidP="00C97365"/>
    <w:p w14:paraId="6793921E" w14:textId="77777777" w:rsidR="00881620" w:rsidRDefault="00881620" w:rsidP="00C97365"/>
    <w:p w14:paraId="23597E9D" w14:textId="77777777" w:rsidR="00881620" w:rsidRDefault="00881620" w:rsidP="00C97365"/>
    <w:p w14:paraId="3B5B0E39" w14:textId="77777777" w:rsidR="00881620" w:rsidRDefault="00881620" w:rsidP="00C97365"/>
    <w:p w14:paraId="2F3D7B99" w14:textId="77777777" w:rsidR="00881620" w:rsidRDefault="00881620" w:rsidP="00C97365"/>
    <w:p w14:paraId="64BB5CB8" w14:textId="77777777" w:rsidR="00881620" w:rsidRDefault="00881620" w:rsidP="00C97365"/>
    <w:p w14:paraId="02E0EB45" w14:textId="77777777" w:rsidR="00881620" w:rsidRDefault="00881620" w:rsidP="00C97365"/>
    <w:p w14:paraId="0D70017D" w14:textId="77777777" w:rsidR="00881620" w:rsidRDefault="00881620"/>
    <w:p w14:paraId="21F76297" w14:textId="77777777" w:rsidR="00881620" w:rsidRDefault="00881620" w:rsidP="00BD3AD9"/>
    <w:p w14:paraId="351BBE30" w14:textId="77777777" w:rsidR="00881620" w:rsidRDefault="0088162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B9109" w14:textId="77777777" w:rsidR="00881620" w:rsidRPr="00721B35" w:rsidRDefault="00881620" w:rsidP="00C973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0ECA"/>
    <w:multiLevelType w:val="multilevel"/>
    <w:tmpl w:val="FCC47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C7D3FD2"/>
    <w:multiLevelType w:val="multilevel"/>
    <w:tmpl w:val="4530AF9A"/>
    <w:lvl w:ilvl="0">
      <w:start w:val="2"/>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7">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0A95768"/>
    <w:multiLevelType w:val="hybridMultilevel"/>
    <w:tmpl w:val="36385F3E"/>
    <w:lvl w:ilvl="0" w:tplc="1FD46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BA01A3"/>
    <w:multiLevelType w:val="hybridMultilevel"/>
    <w:tmpl w:val="0CF0AE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553064"/>
    <w:multiLevelType w:val="hybridMultilevel"/>
    <w:tmpl w:val="71486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4">
    <w:nsid w:val="1F0965E1"/>
    <w:multiLevelType w:val="hybridMultilevel"/>
    <w:tmpl w:val="5E88DBB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6">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7">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7A16BB7"/>
    <w:multiLevelType w:val="hybridMultilevel"/>
    <w:tmpl w:val="C12ADDA6"/>
    <w:lvl w:ilvl="0" w:tplc="3A7E6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0">
    <w:nsid w:val="3BAA3313"/>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E15562"/>
    <w:multiLevelType w:val="multilevel"/>
    <w:tmpl w:val="A1164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3D8B4BCF"/>
    <w:multiLevelType w:val="hybridMultilevel"/>
    <w:tmpl w:val="819E1572"/>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5">
    <w:nsid w:val="44D97019"/>
    <w:multiLevelType w:val="hybridMultilevel"/>
    <w:tmpl w:val="6060ABB8"/>
    <w:lvl w:ilvl="0" w:tplc="20E680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4821E1"/>
    <w:multiLevelType w:val="multilevel"/>
    <w:tmpl w:val="E7E2533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8">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9">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30">
    <w:nsid w:val="47CB00D6"/>
    <w:multiLevelType w:val="hybridMultilevel"/>
    <w:tmpl w:val="D0B2D4D8"/>
    <w:lvl w:ilvl="0" w:tplc="04090003">
      <w:start w:val="1"/>
      <w:numFmt w:val="bullet"/>
      <w:lvlText w:val="o"/>
      <w:lvlJc w:val="left"/>
      <w:pPr>
        <w:ind w:left="720" w:hanging="360"/>
      </w:pPr>
      <w:rPr>
        <w:rFonts w:ascii="Courier New" w:hAnsi="Courier New" w:cs="Courier New"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F1205A"/>
    <w:multiLevelType w:val="multilevel"/>
    <w:tmpl w:val="29F275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4DCA10AE"/>
    <w:multiLevelType w:val="hybridMultilevel"/>
    <w:tmpl w:val="4CC205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2431509"/>
    <w:multiLevelType w:val="hybridMultilevel"/>
    <w:tmpl w:val="D08E811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4">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5">
    <w:nsid w:val="59D04ABB"/>
    <w:multiLevelType w:val="multilevel"/>
    <w:tmpl w:val="2A5EE1C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7">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nsid w:val="69DE2537"/>
    <w:multiLevelType w:val="singleLevel"/>
    <w:tmpl w:val="A2B453D0"/>
    <w:name w:val="52222"/>
    <w:lvl w:ilvl="0">
      <w:start w:val="1"/>
      <w:numFmt w:val="decimal"/>
      <w:lvlText w:val="%1."/>
      <w:lvlJc w:val="left"/>
      <w:pPr>
        <w:tabs>
          <w:tab w:val="num" w:pos="360"/>
        </w:tabs>
        <w:ind w:left="216" w:hanging="216"/>
      </w:pPr>
    </w:lvl>
  </w:abstractNum>
  <w:abstractNum w:abstractNumId="40">
    <w:nsid w:val="6BA61C82"/>
    <w:multiLevelType w:val="hybridMultilevel"/>
    <w:tmpl w:val="BC9C1BA6"/>
    <w:lvl w:ilvl="0" w:tplc="5B122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5E1624"/>
    <w:multiLevelType w:val="hybridMultilevel"/>
    <w:tmpl w:val="2A5EE1C0"/>
    <w:lvl w:ilvl="0" w:tplc="A1BC2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AE2D27"/>
    <w:multiLevelType w:val="singleLevel"/>
    <w:tmpl w:val="A2B453D0"/>
    <w:name w:val="522222"/>
    <w:lvl w:ilvl="0">
      <w:start w:val="1"/>
      <w:numFmt w:val="decimal"/>
      <w:lvlText w:val="%1."/>
      <w:lvlJc w:val="left"/>
      <w:pPr>
        <w:tabs>
          <w:tab w:val="num" w:pos="360"/>
        </w:tabs>
        <w:ind w:left="216" w:hanging="216"/>
      </w:pPr>
    </w:lvl>
  </w:abstractNum>
  <w:abstractNum w:abstractNumId="43">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4">
    <w:nsid w:val="6F1D6905"/>
    <w:multiLevelType w:val="multilevel"/>
    <w:tmpl w:val="71486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nsid w:val="6F554E85"/>
    <w:multiLevelType w:val="singleLevel"/>
    <w:tmpl w:val="A2B453D0"/>
    <w:name w:val="5"/>
    <w:lvl w:ilvl="0">
      <w:start w:val="1"/>
      <w:numFmt w:val="decimal"/>
      <w:lvlText w:val="%1."/>
      <w:lvlJc w:val="left"/>
      <w:pPr>
        <w:tabs>
          <w:tab w:val="num" w:pos="360"/>
        </w:tabs>
        <w:ind w:left="216" w:hanging="216"/>
      </w:pPr>
    </w:lvl>
  </w:abstractNum>
  <w:abstractNum w:abstractNumId="46">
    <w:nsid w:val="703A2D81"/>
    <w:multiLevelType w:val="singleLevel"/>
    <w:tmpl w:val="A2B453D0"/>
    <w:name w:val="5222"/>
    <w:lvl w:ilvl="0">
      <w:start w:val="1"/>
      <w:numFmt w:val="decimal"/>
      <w:lvlText w:val="%1."/>
      <w:lvlJc w:val="left"/>
      <w:pPr>
        <w:tabs>
          <w:tab w:val="num" w:pos="360"/>
        </w:tabs>
        <w:ind w:left="216" w:hanging="216"/>
      </w:pPr>
    </w:lvl>
  </w:abstractNum>
  <w:abstractNum w:abstractNumId="47">
    <w:nsid w:val="71BB7563"/>
    <w:multiLevelType w:val="singleLevel"/>
    <w:tmpl w:val="876EF2CC"/>
    <w:lvl w:ilvl="0">
      <w:start w:val="1"/>
      <w:numFmt w:val="decimal"/>
      <w:pStyle w:val="TableTitle"/>
      <w:lvlText w:val="B¶ng %1:"/>
      <w:lvlJc w:val="left"/>
      <w:pPr>
        <w:tabs>
          <w:tab w:val="num" w:pos="1080"/>
        </w:tabs>
      </w:p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num w:numId="1">
    <w:abstractNumId w:val="26"/>
  </w:num>
  <w:num w:numId="2">
    <w:abstractNumId w:val="47"/>
  </w:num>
  <w:num w:numId="3">
    <w:abstractNumId w:val="17"/>
  </w:num>
  <w:num w:numId="4">
    <w:abstractNumId w:val="30"/>
  </w:num>
  <w:num w:numId="5">
    <w:abstractNumId w:val="32"/>
  </w:num>
  <w:num w:numId="6">
    <w:abstractNumId w:val="9"/>
  </w:num>
  <w:num w:numId="7">
    <w:abstractNumId w:val="7"/>
  </w:num>
  <w:num w:numId="8">
    <w:abstractNumId w:val="3"/>
  </w:num>
  <w:num w:numId="9">
    <w:abstractNumId w:val="33"/>
  </w:num>
  <w:num w:numId="10">
    <w:abstractNumId w:val="34"/>
  </w:num>
  <w:num w:numId="11">
    <w:abstractNumId w:val="1"/>
  </w:num>
  <w:num w:numId="12">
    <w:abstractNumId w:val="16"/>
  </w:num>
  <w:num w:numId="13">
    <w:abstractNumId w:val="24"/>
  </w:num>
  <w:num w:numId="14">
    <w:abstractNumId w:val="38"/>
  </w:num>
  <w:num w:numId="15">
    <w:abstractNumId w:val="6"/>
  </w:num>
  <w:num w:numId="16">
    <w:abstractNumId w:val="40"/>
  </w:num>
  <w:num w:numId="17">
    <w:abstractNumId w:val="14"/>
  </w:num>
  <w:num w:numId="18">
    <w:abstractNumId w:val="41"/>
  </w:num>
  <w:num w:numId="19">
    <w:abstractNumId w:val="35"/>
  </w:num>
  <w:num w:numId="20">
    <w:abstractNumId w:val="20"/>
  </w:num>
  <w:num w:numId="21">
    <w:abstractNumId w:val="23"/>
  </w:num>
  <w:num w:numId="22">
    <w:abstractNumId w:val="12"/>
  </w:num>
  <w:num w:numId="23">
    <w:abstractNumId w:val="44"/>
  </w:num>
  <w:num w:numId="24">
    <w:abstractNumId w:val="25"/>
  </w:num>
  <w:num w:numId="25">
    <w:abstractNumId w:val="26"/>
  </w:num>
  <w:num w:numId="26">
    <w:abstractNumId w:val="26"/>
  </w:num>
  <w:num w:numId="27">
    <w:abstractNumId w:val="8"/>
  </w:num>
  <w:num w:numId="28">
    <w:abstractNumId w:val="0"/>
  </w:num>
  <w:num w:numId="29">
    <w:abstractNumId w:val="21"/>
  </w:num>
  <w:num w:numId="30">
    <w:abstractNumId w:val="18"/>
  </w:num>
  <w:num w:numId="31">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3B9"/>
    <w:rsid w:val="00006E7B"/>
    <w:rsid w:val="00012858"/>
    <w:rsid w:val="00015141"/>
    <w:rsid w:val="00020778"/>
    <w:rsid w:val="00025EDF"/>
    <w:rsid w:val="00026E08"/>
    <w:rsid w:val="0003263A"/>
    <w:rsid w:val="000335F5"/>
    <w:rsid w:val="00040E86"/>
    <w:rsid w:val="00042EF5"/>
    <w:rsid w:val="0004539C"/>
    <w:rsid w:val="0004639F"/>
    <w:rsid w:val="00047B17"/>
    <w:rsid w:val="000538D5"/>
    <w:rsid w:val="00053C24"/>
    <w:rsid w:val="00055D48"/>
    <w:rsid w:val="000574EC"/>
    <w:rsid w:val="00066729"/>
    <w:rsid w:val="00066FCC"/>
    <w:rsid w:val="00074328"/>
    <w:rsid w:val="000763B0"/>
    <w:rsid w:val="000773DE"/>
    <w:rsid w:val="0007744B"/>
    <w:rsid w:val="000775C1"/>
    <w:rsid w:val="00080458"/>
    <w:rsid w:val="00081F0C"/>
    <w:rsid w:val="0008427E"/>
    <w:rsid w:val="000855F3"/>
    <w:rsid w:val="0008596A"/>
    <w:rsid w:val="00086D3F"/>
    <w:rsid w:val="000907BA"/>
    <w:rsid w:val="00092603"/>
    <w:rsid w:val="00092ACA"/>
    <w:rsid w:val="000A0C95"/>
    <w:rsid w:val="000A2E2D"/>
    <w:rsid w:val="000A2F1D"/>
    <w:rsid w:val="000A53DB"/>
    <w:rsid w:val="000A61E1"/>
    <w:rsid w:val="000B0B51"/>
    <w:rsid w:val="000B15EA"/>
    <w:rsid w:val="000B749E"/>
    <w:rsid w:val="000C0C8F"/>
    <w:rsid w:val="000C6BD0"/>
    <w:rsid w:val="000D28FF"/>
    <w:rsid w:val="000D2B7B"/>
    <w:rsid w:val="000D2D31"/>
    <w:rsid w:val="000D3025"/>
    <w:rsid w:val="000D3F12"/>
    <w:rsid w:val="000D6309"/>
    <w:rsid w:val="000E1061"/>
    <w:rsid w:val="000E2582"/>
    <w:rsid w:val="000E3753"/>
    <w:rsid w:val="000F5D5E"/>
    <w:rsid w:val="00100A62"/>
    <w:rsid w:val="00100DD6"/>
    <w:rsid w:val="001020E7"/>
    <w:rsid w:val="0010218A"/>
    <w:rsid w:val="00104963"/>
    <w:rsid w:val="00107423"/>
    <w:rsid w:val="00110A35"/>
    <w:rsid w:val="00114CC9"/>
    <w:rsid w:val="00114D17"/>
    <w:rsid w:val="00117223"/>
    <w:rsid w:val="00120435"/>
    <w:rsid w:val="00121B11"/>
    <w:rsid w:val="001223D0"/>
    <w:rsid w:val="00122495"/>
    <w:rsid w:val="00123369"/>
    <w:rsid w:val="001240C6"/>
    <w:rsid w:val="001263D3"/>
    <w:rsid w:val="001276F8"/>
    <w:rsid w:val="00130386"/>
    <w:rsid w:val="00136C7B"/>
    <w:rsid w:val="00137F98"/>
    <w:rsid w:val="00141C23"/>
    <w:rsid w:val="001454ED"/>
    <w:rsid w:val="00150748"/>
    <w:rsid w:val="00150FB9"/>
    <w:rsid w:val="00153A38"/>
    <w:rsid w:val="0015737B"/>
    <w:rsid w:val="00161DEF"/>
    <w:rsid w:val="0016297C"/>
    <w:rsid w:val="001644E6"/>
    <w:rsid w:val="00164B12"/>
    <w:rsid w:val="00164CB7"/>
    <w:rsid w:val="00166533"/>
    <w:rsid w:val="00166801"/>
    <w:rsid w:val="00173A24"/>
    <w:rsid w:val="00173CDF"/>
    <w:rsid w:val="00175875"/>
    <w:rsid w:val="001777D4"/>
    <w:rsid w:val="0018501A"/>
    <w:rsid w:val="00185347"/>
    <w:rsid w:val="00186936"/>
    <w:rsid w:val="00187315"/>
    <w:rsid w:val="00194E0B"/>
    <w:rsid w:val="001A03EB"/>
    <w:rsid w:val="001A38E2"/>
    <w:rsid w:val="001A6E60"/>
    <w:rsid w:val="001A73E9"/>
    <w:rsid w:val="001A7555"/>
    <w:rsid w:val="001B12E6"/>
    <w:rsid w:val="001B3D20"/>
    <w:rsid w:val="001B65EF"/>
    <w:rsid w:val="001B6D31"/>
    <w:rsid w:val="001B7FEE"/>
    <w:rsid w:val="001C5916"/>
    <w:rsid w:val="001D4690"/>
    <w:rsid w:val="001D723B"/>
    <w:rsid w:val="001D7574"/>
    <w:rsid w:val="001E0362"/>
    <w:rsid w:val="001E04EC"/>
    <w:rsid w:val="001E0B25"/>
    <w:rsid w:val="001E2E6F"/>
    <w:rsid w:val="001F0C89"/>
    <w:rsid w:val="001F24E4"/>
    <w:rsid w:val="001F62EC"/>
    <w:rsid w:val="00203EAF"/>
    <w:rsid w:val="00207520"/>
    <w:rsid w:val="00211806"/>
    <w:rsid w:val="002139BF"/>
    <w:rsid w:val="00221A87"/>
    <w:rsid w:val="0022697F"/>
    <w:rsid w:val="00226B12"/>
    <w:rsid w:val="00226DF1"/>
    <w:rsid w:val="00233F05"/>
    <w:rsid w:val="0023457B"/>
    <w:rsid w:val="00237408"/>
    <w:rsid w:val="00252FBA"/>
    <w:rsid w:val="0025519C"/>
    <w:rsid w:val="00256DD8"/>
    <w:rsid w:val="00264987"/>
    <w:rsid w:val="00266F43"/>
    <w:rsid w:val="00272175"/>
    <w:rsid w:val="00273C1F"/>
    <w:rsid w:val="0027572C"/>
    <w:rsid w:val="00275914"/>
    <w:rsid w:val="00276717"/>
    <w:rsid w:val="00277491"/>
    <w:rsid w:val="002925BA"/>
    <w:rsid w:val="002936DB"/>
    <w:rsid w:val="00296D83"/>
    <w:rsid w:val="002A04D9"/>
    <w:rsid w:val="002A0945"/>
    <w:rsid w:val="002A5656"/>
    <w:rsid w:val="002A5C5D"/>
    <w:rsid w:val="002A601D"/>
    <w:rsid w:val="002A6ABC"/>
    <w:rsid w:val="002B2960"/>
    <w:rsid w:val="002B7CBB"/>
    <w:rsid w:val="002C08DB"/>
    <w:rsid w:val="002C293E"/>
    <w:rsid w:val="002C334E"/>
    <w:rsid w:val="002C4B3A"/>
    <w:rsid w:val="002D1611"/>
    <w:rsid w:val="002D24DA"/>
    <w:rsid w:val="002D4306"/>
    <w:rsid w:val="002D60B0"/>
    <w:rsid w:val="002D7AA0"/>
    <w:rsid w:val="002D7EDB"/>
    <w:rsid w:val="002E34CA"/>
    <w:rsid w:val="002E3702"/>
    <w:rsid w:val="002E5434"/>
    <w:rsid w:val="002E654F"/>
    <w:rsid w:val="002F1039"/>
    <w:rsid w:val="003050F3"/>
    <w:rsid w:val="003100B3"/>
    <w:rsid w:val="00311C66"/>
    <w:rsid w:val="0031261B"/>
    <w:rsid w:val="0031497A"/>
    <w:rsid w:val="00315866"/>
    <w:rsid w:val="00315EAF"/>
    <w:rsid w:val="003278BB"/>
    <w:rsid w:val="003278CC"/>
    <w:rsid w:val="003303F6"/>
    <w:rsid w:val="00332B2E"/>
    <w:rsid w:val="00332BF3"/>
    <w:rsid w:val="0033713A"/>
    <w:rsid w:val="00344F56"/>
    <w:rsid w:val="0035150C"/>
    <w:rsid w:val="0035438A"/>
    <w:rsid w:val="00355162"/>
    <w:rsid w:val="00355E3F"/>
    <w:rsid w:val="0035605A"/>
    <w:rsid w:val="003607F7"/>
    <w:rsid w:val="0036166F"/>
    <w:rsid w:val="003639DC"/>
    <w:rsid w:val="00364469"/>
    <w:rsid w:val="00375B9F"/>
    <w:rsid w:val="00380AE5"/>
    <w:rsid w:val="00381A4E"/>
    <w:rsid w:val="00384137"/>
    <w:rsid w:val="003871B0"/>
    <w:rsid w:val="00390750"/>
    <w:rsid w:val="00391770"/>
    <w:rsid w:val="00393AED"/>
    <w:rsid w:val="00396A43"/>
    <w:rsid w:val="00396C80"/>
    <w:rsid w:val="003A0AB7"/>
    <w:rsid w:val="003A2C42"/>
    <w:rsid w:val="003A45A2"/>
    <w:rsid w:val="003A47F1"/>
    <w:rsid w:val="003A7C18"/>
    <w:rsid w:val="003B0127"/>
    <w:rsid w:val="003B11FD"/>
    <w:rsid w:val="003B1BBE"/>
    <w:rsid w:val="003B7EF0"/>
    <w:rsid w:val="003C38B1"/>
    <w:rsid w:val="003C64A1"/>
    <w:rsid w:val="003D0780"/>
    <w:rsid w:val="003D0E3A"/>
    <w:rsid w:val="003F1619"/>
    <w:rsid w:val="003F20D4"/>
    <w:rsid w:val="003F306F"/>
    <w:rsid w:val="003F34D0"/>
    <w:rsid w:val="003F59D9"/>
    <w:rsid w:val="003F70C6"/>
    <w:rsid w:val="003F7CBD"/>
    <w:rsid w:val="00401CF2"/>
    <w:rsid w:val="004038FD"/>
    <w:rsid w:val="00407BED"/>
    <w:rsid w:val="00414807"/>
    <w:rsid w:val="00414B97"/>
    <w:rsid w:val="00417EA6"/>
    <w:rsid w:val="00420479"/>
    <w:rsid w:val="00421840"/>
    <w:rsid w:val="00427063"/>
    <w:rsid w:val="00432AB4"/>
    <w:rsid w:val="0043370B"/>
    <w:rsid w:val="004340C3"/>
    <w:rsid w:val="00434415"/>
    <w:rsid w:val="00434AD6"/>
    <w:rsid w:val="004355CB"/>
    <w:rsid w:val="00442A6D"/>
    <w:rsid w:val="004462F0"/>
    <w:rsid w:val="00446937"/>
    <w:rsid w:val="00447AAE"/>
    <w:rsid w:val="004527C8"/>
    <w:rsid w:val="0045426A"/>
    <w:rsid w:val="00456B14"/>
    <w:rsid w:val="0045705A"/>
    <w:rsid w:val="00463652"/>
    <w:rsid w:val="004643D4"/>
    <w:rsid w:val="00464A3A"/>
    <w:rsid w:val="00467B3B"/>
    <w:rsid w:val="00470961"/>
    <w:rsid w:val="00473C48"/>
    <w:rsid w:val="00475659"/>
    <w:rsid w:val="004769F9"/>
    <w:rsid w:val="00482B12"/>
    <w:rsid w:val="00485651"/>
    <w:rsid w:val="00486A51"/>
    <w:rsid w:val="00490EFB"/>
    <w:rsid w:val="00492AE5"/>
    <w:rsid w:val="004938CE"/>
    <w:rsid w:val="00497B89"/>
    <w:rsid w:val="004A1011"/>
    <w:rsid w:val="004A42F5"/>
    <w:rsid w:val="004A6F0C"/>
    <w:rsid w:val="004A7E9E"/>
    <w:rsid w:val="004B0D32"/>
    <w:rsid w:val="004B691C"/>
    <w:rsid w:val="004C0CC1"/>
    <w:rsid w:val="004C104A"/>
    <w:rsid w:val="004C412F"/>
    <w:rsid w:val="004C576B"/>
    <w:rsid w:val="004C5848"/>
    <w:rsid w:val="004C7BF5"/>
    <w:rsid w:val="004E3CA8"/>
    <w:rsid w:val="004E3F3F"/>
    <w:rsid w:val="004E6847"/>
    <w:rsid w:val="004F2192"/>
    <w:rsid w:val="004F56EF"/>
    <w:rsid w:val="004F78B5"/>
    <w:rsid w:val="005050A0"/>
    <w:rsid w:val="00507145"/>
    <w:rsid w:val="005109CF"/>
    <w:rsid w:val="00513754"/>
    <w:rsid w:val="0051443B"/>
    <w:rsid w:val="005203F5"/>
    <w:rsid w:val="00521C50"/>
    <w:rsid w:val="005226E7"/>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698"/>
    <w:rsid w:val="00560942"/>
    <w:rsid w:val="005641D5"/>
    <w:rsid w:val="00564AA2"/>
    <w:rsid w:val="00566A8A"/>
    <w:rsid w:val="005708F3"/>
    <w:rsid w:val="005718E0"/>
    <w:rsid w:val="00571D64"/>
    <w:rsid w:val="00573287"/>
    <w:rsid w:val="005738BE"/>
    <w:rsid w:val="00574118"/>
    <w:rsid w:val="00575A67"/>
    <w:rsid w:val="0058134A"/>
    <w:rsid w:val="005821C7"/>
    <w:rsid w:val="00582789"/>
    <w:rsid w:val="00592679"/>
    <w:rsid w:val="00593D70"/>
    <w:rsid w:val="005953C4"/>
    <w:rsid w:val="005A3C6E"/>
    <w:rsid w:val="005A4A23"/>
    <w:rsid w:val="005B08A3"/>
    <w:rsid w:val="005B1541"/>
    <w:rsid w:val="005B3856"/>
    <w:rsid w:val="005C2B85"/>
    <w:rsid w:val="005C655B"/>
    <w:rsid w:val="005D01B8"/>
    <w:rsid w:val="005D01F3"/>
    <w:rsid w:val="005D2527"/>
    <w:rsid w:val="005D328F"/>
    <w:rsid w:val="005D4E73"/>
    <w:rsid w:val="005D6C9E"/>
    <w:rsid w:val="005D6D18"/>
    <w:rsid w:val="005D7690"/>
    <w:rsid w:val="005E4561"/>
    <w:rsid w:val="005E4DA4"/>
    <w:rsid w:val="005F1A33"/>
    <w:rsid w:val="005F31FE"/>
    <w:rsid w:val="005F5397"/>
    <w:rsid w:val="00600CE6"/>
    <w:rsid w:val="00601CAB"/>
    <w:rsid w:val="00601EB9"/>
    <w:rsid w:val="00603D9F"/>
    <w:rsid w:val="006046C2"/>
    <w:rsid w:val="006069EE"/>
    <w:rsid w:val="00610745"/>
    <w:rsid w:val="00610FE0"/>
    <w:rsid w:val="00611858"/>
    <w:rsid w:val="00613BE5"/>
    <w:rsid w:val="00613C40"/>
    <w:rsid w:val="00617769"/>
    <w:rsid w:val="00617C22"/>
    <w:rsid w:val="00630EE2"/>
    <w:rsid w:val="00634BC4"/>
    <w:rsid w:val="006359E2"/>
    <w:rsid w:val="00637B15"/>
    <w:rsid w:val="00645369"/>
    <w:rsid w:val="00651C23"/>
    <w:rsid w:val="006521E4"/>
    <w:rsid w:val="006551A3"/>
    <w:rsid w:val="006731E4"/>
    <w:rsid w:val="00674168"/>
    <w:rsid w:val="0067565B"/>
    <w:rsid w:val="006776F2"/>
    <w:rsid w:val="00681CD9"/>
    <w:rsid w:val="006828F3"/>
    <w:rsid w:val="00682F5D"/>
    <w:rsid w:val="006863BD"/>
    <w:rsid w:val="00690806"/>
    <w:rsid w:val="00691547"/>
    <w:rsid w:val="006947E1"/>
    <w:rsid w:val="006A12E3"/>
    <w:rsid w:val="006A256D"/>
    <w:rsid w:val="006A3281"/>
    <w:rsid w:val="006A3A54"/>
    <w:rsid w:val="006A6323"/>
    <w:rsid w:val="006A6FA7"/>
    <w:rsid w:val="006B4808"/>
    <w:rsid w:val="006B4A29"/>
    <w:rsid w:val="006C3A5C"/>
    <w:rsid w:val="006C5529"/>
    <w:rsid w:val="006D325E"/>
    <w:rsid w:val="006D6455"/>
    <w:rsid w:val="006D7706"/>
    <w:rsid w:val="006E026B"/>
    <w:rsid w:val="006E0B5E"/>
    <w:rsid w:val="006E12E4"/>
    <w:rsid w:val="006E261A"/>
    <w:rsid w:val="006E4114"/>
    <w:rsid w:val="006E46DC"/>
    <w:rsid w:val="006F35CF"/>
    <w:rsid w:val="006F4ED0"/>
    <w:rsid w:val="006F6C4D"/>
    <w:rsid w:val="00706552"/>
    <w:rsid w:val="007114D9"/>
    <w:rsid w:val="007123E6"/>
    <w:rsid w:val="00713C76"/>
    <w:rsid w:val="007147BB"/>
    <w:rsid w:val="007177BD"/>
    <w:rsid w:val="00721B35"/>
    <w:rsid w:val="00727599"/>
    <w:rsid w:val="00727E7F"/>
    <w:rsid w:val="00727F0E"/>
    <w:rsid w:val="00731A81"/>
    <w:rsid w:val="00731B32"/>
    <w:rsid w:val="0073592E"/>
    <w:rsid w:val="007428C7"/>
    <w:rsid w:val="00742AC9"/>
    <w:rsid w:val="0074342A"/>
    <w:rsid w:val="00743A43"/>
    <w:rsid w:val="007515E4"/>
    <w:rsid w:val="00752C11"/>
    <w:rsid w:val="00752DEC"/>
    <w:rsid w:val="00753BBB"/>
    <w:rsid w:val="007547A1"/>
    <w:rsid w:val="0075710E"/>
    <w:rsid w:val="00760A6C"/>
    <w:rsid w:val="007655ED"/>
    <w:rsid w:val="0076563F"/>
    <w:rsid w:val="007677F1"/>
    <w:rsid w:val="00767E0E"/>
    <w:rsid w:val="00771EEC"/>
    <w:rsid w:val="007724B6"/>
    <w:rsid w:val="007752E1"/>
    <w:rsid w:val="007804FE"/>
    <w:rsid w:val="0078137F"/>
    <w:rsid w:val="0078227C"/>
    <w:rsid w:val="00784B0D"/>
    <w:rsid w:val="00787D28"/>
    <w:rsid w:val="007908A6"/>
    <w:rsid w:val="00794F78"/>
    <w:rsid w:val="0079546A"/>
    <w:rsid w:val="00797B26"/>
    <w:rsid w:val="007A5414"/>
    <w:rsid w:val="007A6775"/>
    <w:rsid w:val="007B1987"/>
    <w:rsid w:val="007B34DA"/>
    <w:rsid w:val="007C42D4"/>
    <w:rsid w:val="007C4410"/>
    <w:rsid w:val="007C4B38"/>
    <w:rsid w:val="007C633D"/>
    <w:rsid w:val="007C77DC"/>
    <w:rsid w:val="007D1744"/>
    <w:rsid w:val="007D1B28"/>
    <w:rsid w:val="007D2D8B"/>
    <w:rsid w:val="007D3217"/>
    <w:rsid w:val="007D640F"/>
    <w:rsid w:val="007E6223"/>
    <w:rsid w:val="007E6987"/>
    <w:rsid w:val="007E7298"/>
    <w:rsid w:val="007E7315"/>
    <w:rsid w:val="007F1136"/>
    <w:rsid w:val="007F2150"/>
    <w:rsid w:val="007F6311"/>
    <w:rsid w:val="00801CE7"/>
    <w:rsid w:val="0080766B"/>
    <w:rsid w:val="00807C2D"/>
    <w:rsid w:val="00811A04"/>
    <w:rsid w:val="008139BB"/>
    <w:rsid w:val="00816047"/>
    <w:rsid w:val="00817E4C"/>
    <w:rsid w:val="00820D7B"/>
    <w:rsid w:val="00821CB6"/>
    <w:rsid w:val="00823BF9"/>
    <w:rsid w:val="00823C81"/>
    <w:rsid w:val="00824C4F"/>
    <w:rsid w:val="00825564"/>
    <w:rsid w:val="0083288E"/>
    <w:rsid w:val="008335B1"/>
    <w:rsid w:val="008346F7"/>
    <w:rsid w:val="00834CE3"/>
    <w:rsid w:val="008370EF"/>
    <w:rsid w:val="0083753E"/>
    <w:rsid w:val="00840083"/>
    <w:rsid w:val="00842547"/>
    <w:rsid w:val="00843D8C"/>
    <w:rsid w:val="0084593D"/>
    <w:rsid w:val="008477D2"/>
    <w:rsid w:val="00860D15"/>
    <w:rsid w:val="0086460C"/>
    <w:rsid w:val="0086535F"/>
    <w:rsid w:val="0086638A"/>
    <w:rsid w:val="008815CA"/>
    <w:rsid w:val="00881620"/>
    <w:rsid w:val="00882282"/>
    <w:rsid w:val="0088525B"/>
    <w:rsid w:val="0088633B"/>
    <w:rsid w:val="00886CBA"/>
    <w:rsid w:val="008929F7"/>
    <w:rsid w:val="00895923"/>
    <w:rsid w:val="00895E61"/>
    <w:rsid w:val="008A1053"/>
    <w:rsid w:val="008A5CEA"/>
    <w:rsid w:val="008B07C8"/>
    <w:rsid w:val="008B39B8"/>
    <w:rsid w:val="008B427D"/>
    <w:rsid w:val="008B7D15"/>
    <w:rsid w:val="008C33DD"/>
    <w:rsid w:val="008D0B8D"/>
    <w:rsid w:val="008D2952"/>
    <w:rsid w:val="008D30DA"/>
    <w:rsid w:val="008D464A"/>
    <w:rsid w:val="008E0712"/>
    <w:rsid w:val="008E09F2"/>
    <w:rsid w:val="008E56F0"/>
    <w:rsid w:val="008E7184"/>
    <w:rsid w:val="008F3F71"/>
    <w:rsid w:val="008F5DDA"/>
    <w:rsid w:val="009032E4"/>
    <w:rsid w:val="00903F27"/>
    <w:rsid w:val="00904124"/>
    <w:rsid w:val="009048EF"/>
    <w:rsid w:val="00911B78"/>
    <w:rsid w:val="00914B9B"/>
    <w:rsid w:val="00930A6C"/>
    <w:rsid w:val="009337BD"/>
    <w:rsid w:val="00934664"/>
    <w:rsid w:val="0093552E"/>
    <w:rsid w:val="00951720"/>
    <w:rsid w:val="00952160"/>
    <w:rsid w:val="009539F4"/>
    <w:rsid w:val="00956579"/>
    <w:rsid w:val="0095797A"/>
    <w:rsid w:val="00957B51"/>
    <w:rsid w:val="0096243A"/>
    <w:rsid w:val="009640EC"/>
    <w:rsid w:val="009643F2"/>
    <w:rsid w:val="0096766A"/>
    <w:rsid w:val="00970A49"/>
    <w:rsid w:val="00970F36"/>
    <w:rsid w:val="00973C48"/>
    <w:rsid w:val="0097453E"/>
    <w:rsid w:val="00980653"/>
    <w:rsid w:val="00980E13"/>
    <w:rsid w:val="0098276B"/>
    <w:rsid w:val="009829B2"/>
    <w:rsid w:val="00984509"/>
    <w:rsid w:val="00986EEF"/>
    <w:rsid w:val="009935C5"/>
    <w:rsid w:val="009940A4"/>
    <w:rsid w:val="0099483F"/>
    <w:rsid w:val="009A0D8C"/>
    <w:rsid w:val="009A0EE7"/>
    <w:rsid w:val="009B7A2C"/>
    <w:rsid w:val="009B7D6C"/>
    <w:rsid w:val="009C2A00"/>
    <w:rsid w:val="009C5EFA"/>
    <w:rsid w:val="009C7E26"/>
    <w:rsid w:val="009D1794"/>
    <w:rsid w:val="009D3897"/>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3E0"/>
    <w:rsid w:val="00A22754"/>
    <w:rsid w:val="00A2294F"/>
    <w:rsid w:val="00A23708"/>
    <w:rsid w:val="00A2403C"/>
    <w:rsid w:val="00A25A9F"/>
    <w:rsid w:val="00A25C10"/>
    <w:rsid w:val="00A30FB5"/>
    <w:rsid w:val="00A325C0"/>
    <w:rsid w:val="00A37642"/>
    <w:rsid w:val="00A377DC"/>
    <w:rsid w:val="00A40A60"/>
    <w:rsid w:val="00A43383"/>
    <w:rsid w:val="00A4513F"/>
    <w:rsid w:val="00A463F5"/>
    <w:rsid w:val="00A47FF9"/>
    <w:rsid w:val="00A52BC6"/>
    <w:rsid w:val="00A53563"/>
    <w:rsid w:val="00A57E00"/>
    <w:rsid w:val="00A6103A"/>
    <w:rsid w:val="00A66E1C"/>
    <w:rsid w:val="00A71B06"/>
    <w:rsid w:val="00A7709B"/>
    <w:rsid w:val="00A805F5"/>
    <w:rsid w:val="00A947F3"/>
    <w:rsid w:val="00A956C0"/>
    <w:rsid w:val="00AA392C"/>
    <w:rsid w:val="00AA3C61"/>
    <w:rsid w:val="00AA48EB"/>
    <w:rsid w:val="00AA62DC"/>
    <w:rsid w:val="00AB03FE"/>
    <w:rsid w:val="00AB2B0D"/>
    <w:rsid w:val="00AB45BD"/>
    <w:rsid w:val="00AB46DB"/>
    <w:rsid w:val="00AC0A49"/>
    <w:rsid w:val="00AC2BDB"/>
    <w:rsid w:val="00AD7454"/>
    <w:rsid w:val="00AE691B"/>
    <w:rsid w:val="00AF52CF"/>
    <w:rsid w:val="00B00326"/>
    <w:rsid w:val="00B01284"/>
    <w:rsid w:val="00B01BF4"/>
    <w:rsid w:val="00B134A5"/>
    <w:rsid w:val="00B20E2D"/>
    <w:rsid w:val="00B213FC"/>
    <w:rsid w:val="00B30377"/>
    <w:rsid w:val="00B32568"/>
    <w:rsid w:val="00B40BC7"/>
    <w:rsid w:val="00B42085"/>
    <w:rsid w:val="00B46B45"/>
    <w:rsid w:val="00B46D8D"/>
    <w:rsid w:val="00B52DDD"/>
    <w:rsid w:val="00B5444F"/>
    <w:rsid w:val="00B55487"/>
    <w:rsid w:val="00B57C71"/>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2707"/>
    <w:rsid w:val="00BA2B91"/>
    <w:rsid w:val="00BA3DE0"/>
    <w:rsid w:val="00BA5B5B"/>
    <w:rsid w:val="00BA7BB6"/>
    <w:rsid w:val="00BB0F0A"/>
    <w:rsid w:val="00BB4D30"/>
    <w:rsid w:val="00BB5016"/>
    <w:rsid w:val="00BC0560"/>
    <w:rsid w:val="00BC2601"/>
    <w:rsid w:val="00BC3082"/>
    <w:rsid w:val="00BC35D5"/>
    <w:rsid w:val="00BC3D83"/>
    <w:rsid w:val="00BC5170"/>
    <w:rsid w:val="00BC568B"/>
    <w:rsid w:val="00BC70DE"/>
    <w:rsid w:val="00BC7B45"/>
    <w:rsid w:val="00BD1E9B"/>
    <w:rsid w:val="00BD3611"/>
    <w:rsid w:val="00BD3AD9"/>
    <w:rsid w:val="00BD42BC"/>
    <w:rsid w:val="00BF00C8"/>
    <w:rsid w:val="00BF0388"/>
    <w:rsid w:val="00BF05D1"/>
    <w:rsid w:val="00BF3FDF"/>
    <w:rsid w:val="00C00658"/>
    <w:rsid w:val="00C04AC0"/>
    <w:rsid w:val="00C1029A"/>
    <w:rsid w:val="00C10AF3"/>
    <w:rsid w:val="00C10E69"/>
    <w:rsid w:val="00C11587"/>
    <w:rsid w:val="00C13648"/>
    <w:rsid w:val="00C1535D"/>
    <w:rsid w:val="00C16003"/>
    <w:rsid w:val="00C17120"/>
    <w:rsid w:val="00C228D3"/>
    <w:rsid w:val="00C2430A"/>
    <w:rsid w:val="00C26670"/>
    <w:rsid w:val="00C32390"/>
    <w:rsid w:val="00C42B99"/>
    <w:rsid w:val="00C42F3D"/>
    <w:rsid w:val="00C44C01"/>
    <w:rsid w:val="00C51577"/>
    <w:rsid w:val="00C53D68"/>
    <w:rsid w:val="00C55543"/>
    <w:rsid w:val="00C61614"/>
    <w:rsid w:val="00C64437"/>
    <w:rsid w:val="00C67FD2"/>
    <w:rsid w:val="00C707D7"/>
    <w:rsid w:val="00C72DE8"/>
    <w:rsid w:val="00C82BBC"/>
    <w:rsid w:val="00C837C7"/>
    <w:rsid w:val="00C84B13"/>
    <w:rsid w:val="00C920A9"/>
    <w:rsid w:val="00C960BA"/>
    <w:rsid w:val="00C96396"/>
    <w:rsid w:val="00C9665D"/>
    <w:rsid w:val="00C97365"/>
    <w:rsid w:val="00CA14A4"/>
    <w:rsid w:val="00CA3011"/>
    <w:rsid w:val="00CA3757"/>
    <w:rsid w:val="00CA7966"/>
    <w:rsid w:val="00CB02DB"/>
    <w:rsid w:val="00CB07EF"/>
    <w:rsid w:val="00CB181C"/>
    <w:rsid w:val="00CB4625"/>
    <w:rsid w:val="00CB578B"/>
    <w:rsid w:val="00CB59F5"/>
    <w:rsid w:val="00CC1822"/>
    <w:rsid w:val="00CD1F0B"/>
    <w:rsid w:val="00CD41D7"/>
    <w:rsid w:val="00CD4220"/>
    <w:rsid w:val="00CD75E3"/>
    <w:rsid w:val="00CD7EBA"/>
    <w:rsid w:val="00CE36C5"/>
    <w:rsid w:val="00CF03E6"/>
    <w:rsid w:val="00CF1367"/>
    <w:rsid w:val="00D01659"/>
    <w:rsid w:val="00D0383A"/>
    <w:rsid w:val="00D11115"/>
    <w:rsid w:val="00D124DA"/>
    <w:rsid w:val="00D13ADD"/>
    <w:rsid w:val="00D16D1E"/>
    <w:rsid w:val="00D20FF1"/>
    <w:rsid w:val="00D219C7"/>
    <w:rsid w:val="00D23938"/>
    <w:rsid w:val="00D246B0"/>
    <w:rsid w:val="00D25072"/>
    <w:rsid w:val="00D25FC8"/>
    <w:rsid w:val="00D30655"/>
    <w:rsid w:val="00D31EE9"/>
    <w:rsid w:val="00D34AC7"/>
    <w:rsid w:val="00D422FE"/>
    <w:rsid w:val="00D42DBB"/>
    <w:rsid w:val="00D4354C"/>
    <w:rsid w:val="00D44D7E"/>
    <w:rsid w:val="00D546FD"/>
    <w:rsid w:val="00D57859"/>
    <w:rsid w:val="00D602B0"/>
    <w:rsid w:val="00D61076"/>
    <w:rsid w:val="00D6231D"/>
    <w:rsid w:val="00D62724"/>
    <w:rsid w:val="00D64957"/>
    <w:rsid w:val="00D64B51"/>
    <w:rsid w:val="00D65E92"/>
    <w:rsid w:val="00D675A1"/>
    <w:rsid w:val="00D72266"/>
    <w:rsid w:val="00D777E8"/>
    <w:rsid w:val="00D82DC7"/>
    <w:rsid w:val="00D866E2"/>
    <w:rsid w:val="00D92C88"/>
    <w:rsid w:val="00D948DB"/>
    <w:rsid w:val="00DA4C16"/>
    <w:rsid w:val="00DB4565"/>
    <w:rsid w:val="00DB59B8"/>
    <w:rsid w:val="00DB704D"/>
    <w:rsid w:val="00DC09E4"/>
    <w:rsid w:val="00DC2362"/>
    <w:rsid w:val="00DC2C35"/>
    <w:rsid w:val="00DC374C"/>
    <w:rsid w:val="00DC6759"/>
    <w:rsid w:val="00DC7471"/>
    <w:rsid w:val="00DC7788"/>
    <w:rsid w:val="00DD32F3"/>
    <w:rsid w:val="00DD3A4F"/>
    <w:rsid w:val="00DD4406"/>
    <w:rsid w:val="00DD6631"/>
    <w:rsid w:val="00DE0EFE"/>
    <w:rsid w:val="00DE3F0B"/>
    <w:rsid w:val="00DE4B0E"/>
    <w:rsid w:val="00DE4B13"/>
    <w:rsid w:val="00DE568B"/>
    <w:rsid w:val="00DE5E78"/>
    <w:rsid w:val="00DE7536"/>
    <w:rsid w:val="00DF155F"/>
    <w:rsid w:val="00DF18D0"/>
    <w:rsid w:val="00DF6DF7"/>
    <w:rsid w:val="00E003CF"/>
    <w:rsid w:val="00E00D24"/>
    <w:rsid w:val="00E037F7"/>
    <w:rsid w:val="00E0446A"/>
    <w:rsid w:val="00E100F6"/>
    <w:rsid w:val="00E11131"/>
    <w:rsid w:val="00E12167"/>
    <w:rsid w:val="00E1232D"/>
    <w:rsid w:val="00E13876"/>
    <w:rsid w:val="00E13E66"/>
    <w:rsid w:val="00E2063F"/>
    <w:rsid w:val="00E20DD5"/>
    <w:rsid w:val="00E2336D"/>
    <w:rsid w:val="00E26BE0"/>
    <w:rsid w:val="00E26FEA"/>
    <w:rsid w:val="00E302FA"/>
    <w:rsid w:val="00E33202"/>
    <w:rsid w:val="00E366F3"/>
    <w:rsid w:val="00E371BD"/>
    <w:rsid w:val="00E40095"/>
    <w:rsid w:val="00E41D85"/>
    <w:rsid w:val="00E43CBB"/>
    <w:rsid w:val="00E46738"/>
    <w:rsid w:val="00E529EA"/>
    <w:rsid w:val="00E553CF"/>
    <w:rsid w:val="00E55CAD"/>
    <w:rsid w:val="00E56F1A"/>
    <w:rsid w:val="00E5723E"/>
    <w:rsid w:val="00E63AE7"/>
    <w:rsid w:val="00E6485C"/>
    <w:rsid w:val="00E65D11"/>
    <w:rsid w:val="00E66DBE"/>
    <w:rsid w:val="00E70AA8"/>
    <w:rsid w:val="00E740AD"/>
    <w:rsid w:val="00E750C1"/>
    <w:rsid w:val="00E75C75"/>
    <w:rsid w:val="00E7667D"/>
    <w:rsid w:val="00E76C53"/>
    <w:rsid w:val="00E80EAC"/>
    <w:rsid w:val="00E82561"/>
    <w:rsid w:val="00E82974"/>
    <w:rsid w:val="00E83076"/>
    <w:rsid w:val="00E8428D"/>
    <w:rsid w:val="00E8479B"/>
    <w:rsid w:val="00E84CEE"/>
    <w:rsid w:val="00E86207"/>
    <w:rsid w:val="00E878A1"/>
    <w:rsid w:val="00E90456"/>
    <w:rsid w:val="00E92A68"/>
    <w:rsid w:val="00E93D82"/>
    <w:rsid w:val="00E97335"/>
    <w:rsid w:val="00EA22FF"/>
    <w:rsid w:val="00EA2A2B"/>
    <w:rsid w:val="00EA2A6F"/>
    <w:rsid w:val="00EB0D4B"/>
    <w:rsid w:val="00EB27A2"/>
    <w:rsid w:val="00EB350B"/>
    <w:rsid w:val="00EB39B7"/>
    <w:rsid w:val="00EB7878"/>
    <w:rsid w:val="00EC2949"/>
    <w:rsid w:val="00EC3AE1"/>
    <w:rsid w:val="00ED0DBB"/>
    <w:rsid w:val="00ED2015"/>
    <w:rsid w:val="00ED46CA"/>
    <w:rsid w:val="00ED48C9"/>
    <w:rsid w:val="00ED4DA0"/>
    <w:rsid w:val="00ED5BAE"/>
    <w:rsid w:val="00EE08E6"/>
    <w:rsid w:val="00EE39D7"/>
    <w:rsid w:val="00EF0D1B"/>
    <w:rsid w:val="00EF6025"/>
    <w:rsid w:val="00EF6C29"/>
    <w:rsid w:val="00EF78B2"/>
    <w:rsid w:val="00F01193"/>
    <w:rsid w:val="00F067BB"/>
    <w:rsid w:val="00F06D90"/>
    <w:rsid w:val="00F07A23"/>
    <w:rsid w:val="00F1180F"/>
    <w:rsid w:val="00F12786"/>
    <w:rsid w:val="00F14031"/>
    <w:rsid w:val="00F144C2"/>
    <w:rsid w:val="00F1760B"/>
    <w:rsid w:val="00F213EF"/>
    <w:rsid w:val="00F253A8"/>
    <w:rsid w:val="00F26818"/>
    <w:rsid w:val="00F323E6"/>
    <w:rsid w:val="00F33580"/>
    <w:rsid w:val="00F37FEC"/>
    <w:rsid w:val="00F442F9"/>
    <w:rsid w:val="00F44D9D"/>
    <w:rsid w:val="00F477FA"/>
    <w:rsid w:val="00F50D3C"/>
    <w:rsid w:val="00F50E84"/>
    <w:rsid w:val="00F56E0E"/>
    <w:rsid w:val="00F57561"/>
    <w:rsid w:val="00F608C8"/>
    <w:rsid w:val="00F60926"/>
    <w:rsid w:val="00F60F9D"/>
    <w:rsid w:val="00F63502"/>
    <w:rsid w:val="00F639D4"/>
    <w:rsid w:val="00F676D0"/>
    <w:rsid w:val="00F67C50"/>
    <w:rsid w:val="00F67D7E"/>
    <w:rsid w:val="00F67E75"/>
    <w:rsid w:val="00F71AFE"/>
    <w:rsid w:val="00F7275D"/>
    <w:rsid w:val="00F73DBA"/>
    <w:rsid w:val="00F76221"/>
    <w:rsid w:val="00F76953"/>
    <w:rsid w:val="00F82478"/>
    <w:rsid w:val="00F82D26"/>
    <w:rsid w:val="00F87E2D"/>
    <w:rsid w:val="00F94A54"/>
    <w:rsid w:val="00FA4739"/>
    <w:rsid w:val="00FB148A"/>
    <w:rsid w:val="00FB21FE"/>
    <w:rsid w:val="00FB7B33"/>
    <w:rsid w:val="00FC0A18"/>
    <w:rsid w:val="00FD1B14"/>
    <w:rsid w:val="00FD5BBA"/>
    <w:rsid w:val="00FE03CD"/>
    <w:rsid w:val="00FF1765"/>
    <w:rsid w:val="00FF1FEE"/>
    <w:rsid w:val="00FF2546"/>
    <w:rsid w:val="00FF596C"/>
    <w:rsid w:val="00FF7666"/>
    <w:rsid w:val="00FF7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895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C97365"/>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D1611"/>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ja-JP"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C97365"/>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BB0F0A"/>
    <w:pPr>
      <w:keepNext/>
      <w:widowControl w:val="0"/>
      <w:numPr>
        <w:numId w:val="1"/>
      </w:numPr>
      <w:spacing w:before="360" w:after="240" w:line="240" w:lineRule="auto"/>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2D1611"/>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paragraph" w:styleId="EndnoteText">
    <w:name w:val="endnote text"/>
    <w:basedOn w:val="Normal"/>
    <w:link w:val="EndnoteTextChar"/>
    <w:semiHidden/>
    <w:unhideWhenUsed/>
    <w:rsid w:val="00FB7B33"/>
    <w:pPr>
      <w:spacing w:before="0" w:line="240" w:lineRule="auto"/>
    </w:pPr>
    <w:rPr>
      <w:sz w:val="20"/>
      <w:szCs w:val="20"/>
    </w:rPr>
  </w:style>
  <w:style w:type="character" w:customStyle="1" w:styleId="EndnoteTextChar">
    <w:name w:val="Endnote Text Char"/>
    <w:basedOn w:val="DefaultParagraphFont"/>
    <w:link w:val="EndnoteText"/>
    <w:semiHidden/>
    <w:rsid w:val="00FB7B33"/>
    <w:rPr>
      <w:bCs/>
      <w:lang w:eastAsia="en-US"/>
    </w:rPr>
  </w:style>
  <w:style w:type="character" w:styleId="EndnoteReference">
    <w:name w:val="endnote reference"/>
    <w:basedOn w:val="DefaultParagraphFont"/>
    <w:semiHidden/>
    <w:unhideWhenUsed/>
    <w:rsid w:val="00FB7B33"/>
    <w:rPr>
      <w:vertAlign w:val="superscript"/>
    </w:rPr>
  </w:style>
  <w:style w:type="paragraph" w:styleId="TOCHeading">
    <w:name w:val="TOC Heading"/>
    <w:basedOn w:val="Heading1"/>
    <w:next w:val="Normal"/>
    <w:uiPriority w:val="39"/>
    <w:unhideWhenUsed/>
    <w:qFormat/>
    <w:rsid w:val="004E3F3F"/>
    <w:pPr>
      <w:keepLines/>
      <w:widowControl/>
      <w:numPr>
        <w:numId w:val="0"/>
      </w:numPr>
      <w:spacing w:before="240" w:after="0" w:line="259" w:lineRule="auto"/>
      <w:jc w:val="left"/>
      <w:outlineLvl w:val="9"/>
    </w:pPr>
    <w:rPr>
      <w:rFonts w:asciiTheme="majorHAnsi" w:eastAsiaTheme="majorEastAsia" w:hAnsiTheme="majorHAnsi" w:cstheme="majorBidi"/>
      <w:b w:val="0"/>
      <w:bCs w:val="0"/>
      <w:caps w:val="0"/>
      <w:snapToGrid/>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373430329">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en.wikipedia.org/wiki/Model-view-controlle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3B0D6-C3B8-9844-B138-4D67CCA93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\Users\Hoang\Desktop\Template Design_EN\Template_Architecture Design.dot</Template>
  <TotalTime>808</TotalTime>
  <Pages>28</Pages>
  <Words>3128</Words>
  <Characters>17830</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Template_Architecture Design</vt:lpstr>
    </vt:vector>
  </TitlesOfParts>
  <Manager/>
  <Company/>
  <LinksUpToDate>false</LinksUpToDate>
  <CharactersWithSpaces>20917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dc:title>
  <dc:subject/>
  <dc:creator>Nguyen Minh Tien</dc:creator>
  <cp:keywords/>
  <dc:description>Architecture Design version 1.0_x000d_English</dc:description>
  <cp:lastModifiedBy>nguyen hai dang</cp:lastModifiedBy>
  <cp:revision>116</cp:revision>
  <cp:lastPrinted>1900-12-31T16:59:20Z</cp:lastPrinted>
  <dcterms:created xsi:type="dcterms:W3CDTF">2014-08-19T04:40:00Z</dcterms:created>
  <dcterms:modified xsi:type="dcterms:W3CDTF">2016-04-20T09:14:00Z</dcterms:modified>
  <cp:category/>
</cp:coreProperties>
</file>