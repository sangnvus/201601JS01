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rPr>
        <w:drawing>
          <wp:inline distT="0" distB="0" distL="0" distR="0" wp14:anchorId="2BA29176" wp14:editId="16B327FF">
            <wp:extent cx="3651885" cy="128651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887B51"/>
    <w:p w14:paraId="295B9B46" w14:textId="1C2419F6" w:rsidR="00816047" w:rsidRPr="00535798" w:rsidRDefault="00816047" w:rsidP="00887B51"/>
    <w:p w14:paraId="3A609855" w14:textId="77777777" w:rsidR="00816047" w:rsidRPr="00535798" w:rsidRDefault="00816047" w:rsidP="00887B51"/>
    <w:p w14:paraId="26C0CECB" w14:textId="77777777" w:rsidR="00473C48" w:rsidRPr="004A335E" w:rsidRDefault="00CB59F5" w:rsidP="004A335E">
      <w:pPr>
        <w:pStyle w:val="HeadingBig"/>
        <w:rPr>
          <w:lang w:eastAsia="ja-JP"/>
        </w:rPr>
      </w:pPr>
      <w:r w:rsidRPr="004A335E">
        <w:t>VIETNAMESE MEDICINAL</w:t>
      </w:r>
      <w:r w:rsidR="00EB0D4B" w:rsidRPr="004A335E">
        <w:t xml:space="preserve"> PLANTS</w:t>
      </w:r>
      <w:r w:rsidRPr="004A335E">
        <w:t xml:space="preserve"> NETWORK</w:t>
      </w:r>
    </w:p>
    <w:p w14:paraId="4DCA1A63" w14:textId="77777777" w:rsidR="00816047" w:rsidRPr="004A335E" w:rsidRDefault="00816047" w:rsidP="004A335E">
      <w:pPr>
        <w:pStyle w:val="HeadingBig"/>
      </w:pPr>
      <w:r w:rsidRPr="004A335E">
        <w:t>Architecture</w:t>
      </w:r>
      <w:r w:rsidR="00AC2BDB" w:rsidRPr="004A335E">
        <w:t xml:space="preserve"> Design</w:t>
      </w:r>
    </w:p>
    <w:p w14:paraId="5D631D3B" w14:textId="77777777" w:rsidR="00816047" w:rsidRPr="00535798" w:rsidRDefault="00816047" w:rsidP="00887B51"/>
    <w:p w14:paraId="3E655566" w14:textId="77777777" w:rsidR="00816047" w:rsidRPr="004A335E" w:rsidRDefault="00816047" w:rsidP="00887B51">
      <w:pPr>
        <w:pStyle w:val="NormalT"/>
      </w:pPr>
      <w:r w:rsidRPr="004A335E">
        <w:t xml:space="preserve">Project Code: </w:t>
      </w:r>
      <w:r w:rsidR="0045705A" w:rsidRPr="004A335E">
        <w:t>VMN</w:t>
      </w:r>
    </w:p>
    <w:p w14:paraId="5089F249" w14:textId="2BEF1E58" w:rsidR="00816047" w:rsidRPr="004A335E" w:rsidRDefault="00721B35" w:rsidP="00887B51">
      <w:pPr>
        <w:pStyle w:val="NormalT"/>
        <w:rPr>
          <w:lang w:eastAsia="ja-JP"/>
        </w:rPr>
      </w:pPr>
      <w:r w:rsidRPr="004A335E">
        <w:t xml:space="preserve">Document Code: </w:t>
      </w:r>
      <w:r w:rsidR="0045705A" w:rsidRPr="004A335E">
        <w:t>VMN</w:t>
      </w:r>
      <w:r w:rsidRPr="004A335E">
        <w:rPr>
          <w:lang w:eastAsia="ja-JP"/>
        </w:rPr>
        <w:t xml:space="preserve">_ </w:t>
      </w:r>
      <w:r w:rsidR="00130386" w:rsidRPr="004A335E">
        <w:t>Architect</w:t>
      </w:r>
      <w:r w:rsidRPr="004A335E">
        <w:rPr>
          <w:lang w:eastAsia="ja-JP"/>
        </w:rPr>
        <w:t xml:space="preserve">ure </w:t>
      </w:r>
      <w:r w:rsidR="00F213EF" w:rsidRPr="004A335E">
        <w:t>Design</w:t>
      </w:r>
      <w:r w:rsidR="001B65EF" w:rsidRPr="004A335E">
        <w:rPr>
          <w:lang w:eastAsia="ja-JP"/>
        </w:rPr>
        <w:t>_v1.</w:t>
      </w:r>
      <w:r w:rsidR="009A0EE7" w:rsidRPr="004A335E">
        <w:rPr>
          <w:lang w:eastAsia="ja-JP"/>
        </w:rPr>
        <w:t>1</w:t>
      </w:r>
      <w:r w:rsidRPr="004A335E">
        <w:rPr>
          <w:lang w:eastAsia="ja-JP"/>
        </w:rPr>
        <w:t>_EN</w:t>
      </w:r>
    </w:p>
    <w:p w14:paraId="5720B841" w14:textId="77777777" w:rsidR="00816047" w:rsidRPr="00535798" w:rsidRDefault="00816047" w:rsidP="00887B51">
      <w:pPr>
        <w:pStyle w:val="NormalT"/>
      </w:pPr>
    </w:p>
    <w:p w14:paraId="1D49785F" w14:textId="77777777" w:rsidR="00816047" w:rsidRPr="00535798" w:rsidRDefault="00816047" w:rsidP="00887B51"/>
    <w:p w14:paraId="269B976D" w14:textId="77777777" w:rsidR="00816047" w:rsidRPr="00535798" w:rsidRDefault="00816047" w:rsidP="00887B51"/>
    <w:p w14:paraId="3A0CEBF1" w14:textId="77777777" w:rsidR="00816047" w:rsidRPr="00535798" w:rsidRDefault="00816047" w:rsidP="00887B51"/>
    <w:p w14:paraId="1CC450FF" w14:textId="77777777" w:rsidR="00816047" w:rsidRPr="00535798" w:rsidRDefault="00816047" w:rsidP="00887B51"/>
    <w:p w14:paraId="32641550" w14:textId="77777777" w:rsidR="00816047" w:rsidRPr="00535798" w:rsidRDefault="00816047" w:rsidP="00887B51"/>
    <w:p w14:paraId="44926D43" w14:textId="77777777" w:rsidR="00816047" w:rsidRPr="00535798" w:rsidRDefault="00816047" w:rsidP="00887B51">
      <w:pPr>
        <w:rPr>
          <w:lang w:eastAsia="ja-JP"/>
        </w:rPr>
      </w:pPr>
    </w:p>
    <w:p w14:paraId="40767CF4" w14:textId="77777777" w:rsidR="00721B35" w:rsidRPr="00535798" w:rsidRDefault="00721B35" w:rsidP="00887B51">
      <w:pPr>
        <w:rPr>
          <w:lang w:eastAsia="ja-JP"/>
        </w:rPr>
      </w:pPr>
    </w:p>
    <w:p w14:paraId="1CA47FC6" w14:textId="4E6E507A" w:rsidR="00721B35" w:rsidRDefault="00721B35" w:rsidP="00887B51">
      <w:pPr>
        <w:rPr>
          <w:lang w:eastAsia="ja-JP"/>
        </w:rPr>
      </w:pPr>
    </w:p>
    <w:p w14:paraId="791245F0" w14:textId="56A85FDC" w:rsidR="004A335E" w:rsidRDefault="004A335E" w:rsidP="00887B51">
      <w:pPr>
        <w:rPr>
          <w:lang w:eastAsia="ja-JP"/>
        </w:rPr>
      </w:pPr>
    </w:p>
    <w:p w14:paraId="14725D02" w14:textId="0206D9FD" w:rsidR="004A335E" w:rsidRDefault="004A335E" w:rsidP="00887B51">
      <w:pPr>
        <w:rPr>
          <w:lang w:eastAsia="ja-JP"/>
        </w:rPr>
      </w:pPr>
    </w:p>
    <w:p w14:paraId="5BE56054" w14:textId="6277B04D" w:rsidR="004A335E" w:rsidRDefault="004A335E" w:rsidP="00887B51">
      <w:pPr>
        <w:rPr>
          <w:lang w:eastAsia="ja-JP"/>
        </w:rPr>
      </w:pPr>
    </w:p>
    <w:p w14:paraId="1FB25CB0" w14:textId="175F4B8B" w:rsidR="004A335E" w:rsidRPr="00535798" w:rsidRDefault="004A335E" w:rsidP="00887B51">
      <w:pPr>
        <w:rPr>
          <w:lang w:eastAsia="ja-JP"/>
        </w:rPr>
      </w:pPr>
    </w:p>
    <w:p w14:paraId="664B7D38" w14:textId="5B53AA4F" w:rsidR="00816047" w:rsidRPr="004A335E" w:rsidRDefault="00C61614" w:rsidP="004A335E">
      <w:pPr>
        <w:pStyle w:val="NormalTB"/>
        <w:widowControl w:val="0"/>
        <w:spacing w:before="120"/>
        <w:rPr>
          <w:rFonts w:ascii="Times New Roman" w:hAnsi="Times New Roman"/>
          <w:b/>
          <w:snapToGrid w:val="0"/>
          <w:sz w:val="22"/>
          <w:szCs w:val="22"/>
          <w:lang w:val="en-US"/>
        </w:rPr>
      </w:pPr>
      <w:r w:rsidRPr="004A335E">
        <w:rPr>
          <w:rFonts w:ascii="Times New Roman" w:hAnsi="Times New Roman"/>
          <w:b/>
          <w:snapToGrid w:val="0"/>
          <w:sz w:val="22"/>
          <w:szCs w:val="22"/>
          <w:lang w:val="en-US"/>
        </w:rPr>
        <w:t xml:space="preserve">Ha </w:t>
      </w:r>
      <w:r w:rsidRPr="004A335E">
        <w:rPr>
          <w:rFonts w:ascii="Times New Roman" w:hAnsi="Times New Roman"/>
          <w:b/>
          <w:snapToGrid w:val="0"/>
          <w:sz w:val="22"/>
          <w:szCs w:val="22"/>
          <w:lang w:val="vi-VN"/>
        </w:rPr>
        <w:t>Noi</w:t>
      </w:r>
      <w:r w:rsidR="00816047" w:rsidRPr="004A335E">
        <w:rPr>
          <w:rFonts w:ascii="Times New Roman" w:hAnsi="Times New Roman"/>
          <w:b/>
          <w:snapToGrid w:val="0"/>
          <w:sz w:val="22"/>
          <w:szCs w:val="22"/>
          <w:lang w:val="en-US"/>
        </w:rPr>
        <w:t xml:space="preserve">, </w:t>
      </w:r>
      <w:r w:rsidR="0096766A" w:rsidRPr="004A335E">
        <w:rPr>
          <w:rFonts w:ascii="Times New Roman" w:hAnsi="Times New Roman"/>
          <w:b/>
          <w:snapToGrid w:val="0"/>
          <w:sz w:val="22"/>
          <w:szCs w:val="22"/>
          <w:lang w:val="en-US"/>
        </w:rPr>
        <w:t>2</w:t>
      </w:r>
      <w:r w:rsidR="00593D70" w:rsidRPr="004A335E">
        <w:rPr>
          <w:rFonts w:ascii="Times New Roman" w:hAnsi="Times New Roman"/>
          <w:b/>
          <w:snapToGrid w:val="0"/>
          <w:sz w:val="22"/>
          <w:szCs w:val="22"/>
          <w:lang w:val="en-US"/>
        </w:rPr>
        <w:t>3</w:t>
      </w:r>
      <w:r w:rsidR="000D2B7B" w:rsidRPr="004A335E">
        <w:rPr>
          <w:rFonts w:ascii="Times New Roman" w:hAnsi="Times New Roman"/>
          <w:b/>
          <w:snapToGrid w:val="0"/>
          <w:sz w:val="22"/>
          <w:szCs w:val="22"/>
          <w:lang w:val="en-US"/>
        </w:rPr>
        <w:t>/0</w:t>
      </w:r>
      <w:r w:rsidR="0096766A" w:rsidRPr="004A335E">
        <w:rPr>
          <w:rFonts w:ascii="Times New Roman" w:hAnsi="Times New Roman"/>
          <w:b/>
          <w:snapToGrid w:val="0"/>
          <w:sz w:val="22"/>
          <w:szCs w:val="22"/>
          <w:lang w:val="en-US"/>
        </w:rPr>
        <w:t>1/2016</w:t>
      </w:r>
    </w:p>
    <w:p w14:paraId="790FB7D0" w14:textId="77777777" w:rsidR="00816047" w:rsidRPr="00535798" w:rsidRDefault="00816047" w:rsidP="00887B51">
      <w:pPr>
        <w:pStyle w:val="NormalH"/>
      </w:pPr>
      <w:r w:rsidRPr="00535798">
        <w:lastRenderedPageBreak/>
        <w:t>Record of change</w:t>
      </w:r>
    </w:p>
    <w:p w14:paraId="6B0BAB09" w14:textId="77777777" w:rsidR="00816047" w:rsidRPr="00535798" w:rsidRDefault="00816047" w:rsidP="00887B5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14"/>
        <w:gridCol w:w="1998"/>
        <w:gridCol w:w="1278"/>
        <w:gridCol w:w="2340"/>
        <w:gridCol w:w="1421"/>
      </w:tblGrid>
      <w:tr w:rsidR="00816047" w:rsidRPr="002D60B0" w14:paraId="5989318F" w14:textId="77777777" w:rsidTr="00353965">
        <w:trPr>
          <w:trHeight w:val="982"/>
        </w:trPr>
        <w:tc>
          <w:tcPr>
            <w:tcW w:w="1214" w:type="dxa"/>
            <w:shd w:val="clear" w:color="auto" w:fill="92D050"/>
          </w:tcPr>
          <w:p w14:paraId="39AD5781"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Effective Date</w:t>
            </w:r>
          </w:p>
        </w:tc>
        <w:tc>
          <w:tcPr>
            <w:tcW w:w="1998" w:type="dxa"/>
            <w:shd w:val="clear" w:color="auto" w:fill="92D050"/>
          </w:tcPr>
          <w:p w14:paraId="4A02C49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Changed Items</w:t>
            </w:r>
          </w:p>
        </w:tc>
        <w:tc>
          <w:tcPr>
            <w:tcW w:w="1278" w:type="dxa"/>
            <w:shd w:val="clear" w:color="auto" w:fill="92D050"/>
          </w:tcPr>
          <w:p w14:paraId="673D58D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A</w:t>
            </w:r>
            <w:r w:rsidR="00886CBA" w:rsidRPr="003B279D">
              <w:rPr>
                <w:b/>
                <w:color w:val="000000" w:themeColor="text1"/>
                <w:sz w:val="22"/>
              </w:rPr>
              <w:t>*</w:t>
            </w:r>
            <w:r w:rsidRPr="003B279D">
              <w:rPr>
                <w:b/>
                <w:color w:val="000000" w:themeColor="text1"/>
                <w:sz w:val="22"/>
              </w:rPr>
              <w:t>M, D</w:t>
            </w:r>
          </w:p>
        </w:tc>
        <w:tc>
          <w:tcPr>
            <w:tcW w:w="2340" w:type="dxa"/>
            <w:shd w:val="clear" w:color="auto" w:fill="92D050"/>
          </w:tcPr>
          <w:p w14:paraId="3786AEA3"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 Description</w:t>
            </w:r>
          </w:p>
        </w:tc>
        <w:tc>
          <w:tcPr>
            <w:tcW w:w="1421" w:type="dxa"/>
            <w:shd w:val="clear" w:color="auto" w:fill="92D050"/>
          </w:tcPr>
          <w:p w14:paraId="44E67E54"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New Version</w:t>
            </w:r>
          </w:p>
        </w:tc>
      </w:tr>
      <w:tr w:rsidR="00816047" w:rsidRPr="002D60B0" w14:paraId="65C68D73" w14:textId="77777777" w:rsidTr="00353965">
        <w:tc>
          <w:tcPr>
            <w:tcW w:w="1214" w:type="dxa"/>
          </w:tcPr>
          <w:p w14:paraId="7F3F1B01" w14:textId="77777777" w:rsidR="00816047" w:rsidRPr="003B279D" w:rsidRDefault="00593D70" w:rsidP="003B279D">
            <w:pPr>
              <w:pStyle w:val="Bang"/>
              <w:framePr w:hSpace="0" w:wrap="auto" w:vAnchor="margin" w:xAlign="left" w:yAlign="inline"/>
              <w:ind w:firstLine="0"/>
              <w:suppressOverlap w:val="0"/>
              <w:rPr>
                <w:sz w:val="22"/>
                <w:szCs w:val="22"/>
                <w:lang w:eastAsia="ja-JP"/>
              </w:rPr>
            </w:pPr>
            <w:r w:rsidRPr="003B279D">
              <w:rPr>
                <w:sz w:val="22"/>
                <w:szCs w:val="22"/>
                <w:lang w:eastAsia="ja-JP"/>
              </w:rPr>
              <w:t>23</w:t>
            </w:r>
            <w:r w:rsidR="00482B12" w:rsidRPr="003B279D">
              <w:rPr>
                <w:sz w:val="22"/>
                <w:szCs w:val="22"/>
                <w:lang w:eastAsia="ja-JP"/>
              </w:rPr>
              <w:t>/</w:t>
            </w:r>
            <w:r w:rsidR="0045705A" w:rsidRPr="003B279D">
              <w:rPr>
                <w:sz w:val="22"/>
                <w:szCs w:val="22"/>
                <w:lang w:eastAsia="ja-JP"/>
              </w:rPr>
              <w:t>01</w:t>
            </w:r>
            <w:r w:rsidR="00482B12" w:rsidRPr="003B279D">
              <w:rPr>
                <w:sz w:val="22"/>
                <w:szCs w:val="22"/>
                <w:lang w:eastAsia="ja-JP"/>
              </w:rPr>
              <w:t>/201</w:t>
            </w:r>
            <w:r w:rsidRPr="003B279D">
              <w:rPr>
                <w:sz w:val="22"/>
                <w:szCs w:val="22"/>
                <w:lang w:eastAsia="ja-JP"/>
              </w:rPr>
              <w:t>6</w:t>
            </w:r>
          </w:p>
        </w:tc>
        <w:tc>
          <w:tcPr>
            <w:tcW w:w="1998" w:type="dxa"/>
          </w:tcPr>
          <w:p w14:paraId="32FBF052" w14:textId="7ADC9CB1" w:rsidR="00816047" w:rsidRPr="003B279D" w:rsidRDefault="001425AD" w:rsidP="00887B51">
            <w:pPr>
              <w:pStyle w:val="Bang"/>
              <w:framePr w:hSpace="0" w:wrap="auto" w:vAnchor="margin" w:xAlign="left" w:yAlign="inline"/>
              <w:suppressOverlap w:val="0"/>
              <w:rPr>
                <w:sz w:val="22"/>
                <w:szCs w:val="22"/>
                <w:lang w:val="vi-VN" w:eastAsia="ja-JP"/>
              </w:rPr>
            </w:pPr>
            <w:r w:rsidRPr="003B279D">
              <w:rPr>
                <w:sz w:val="22"/>
                <w:szCs w:val="22"/>
                <w:lang w:val="vi-VN" w:eastAsia="ja-JP"/>
              </w:rPr>
              <w:t>Create</w:t>
            </w:r>
          </w:p>
        </w:tc>
        <w:tc>
          <w:tcPr>
            <w:tcW w:w="1278" w:type="dxa"/>
          </w:tcPr>
          <w:p w14:paraId="063F567B" w14:textId="77777777" w:rsidR="00816047" w:rsidRPr="003B279D" w:rsidRDefault="0045705A" w:rsidP="00887B51">
            <w:pPr>
              <w:pStyle w:val="Bang"/>
              <w:framePr w:hSpace="0" w:wrap="auto" w:vAnchor="margin" w:xAlign="left" w:yAlign="inline"/>
              <w:suppressOverlap w:val="0"/>
              <w:rPr>
                <w:sz w:val="22"/>
                <w:szCs w:val="22"/>
                <w:lang w:eastAsia="ja-JP"/>
              </w:rPr>
            </w:pPr>
            <w:r w:rsidRPr="003B279D">
              <w:rPr>
                <w:sz w:val="22"/>
                <w:szCs w:val="22"/>
                <w:lang w:eastAsia="ja-JP"/>
              </w:rPr>
              <w:t>A</w:t>
            </w:r>
          </w:p>
        </w:tc>
        <w:tc>
          <w:tcPr>
            <w:tcW w:w="2340" w:type="dxa"/>
          </w:tcPr>
          <w:p w14:paraId="46E5543F" w14:textId="77777777" w:rsidR="00816047" w:rsidRPr="003B279D" w:rsidRDefault="0045705A" w:rsidP="003B279D">
            <w:pPr>
              <w:pStyle w:val="Bang"/>
              <w:framePr w:hSpace="0" w:wrap="auto" w:vAnchor="margin" w:xAlign="left" w:yAlign="inline"/>
              <w:ind w:firstLine="0"/>
              <w:suppressOverlap w:val="0"/>
              <w:rPr>
                <w:sz w:val="22"/>
                <w:szCs w:val="22"/>
              </w:rPr>
            </w:pPr>
            <w:r w:rsidRPr="003B279D">
              <w:rPr>
                <w:sz w:val="22"/>
                <w:szCs w:val="22"/>
              </w:rPr>
              <w:t>New</w:t>
            </w:r>
          </w:p>
        </w:tc>
        <w:tc>
          <w:tcPr>
            <w:tcW w:w="1421" w:type="dxa"/>
          </w:tcPr>
          <w:p w14:paraId="66DDCB21" w14:textId="77777777" w:rsidR="00816047" w:rsidRPr="003B279D" w:rsidRDefault="002C334E" w:rsidP="00887B51">
            <w:pPr>
              <w:pStyle w:val="Bang"/>
              <w:framePr w:hSpace="0" w:wrap="auto" w:vAnchor="margin" w:xAlign="left" w:yAlign="inline"/>
              <w:suppressOverlap w:val="0"/>
              <w:rPr>
                <w:sz w:val="22"/>
                <w:szCs w:val="22"/>
              </w:rPr>
            </w:pPr>
            <w:proofErr w:type="gramStart"/>
            <w:r w:rsidRPr="003B279D">
              <w:rPr>
                <w:sz w:val="22"/>
                <w:szCs w:val="22"/>
              </w:rPr>
              <w:t>v</w:t>
            </w:r>
            <w:r w:rsidR="00482B12" w:rsidRPr="003B279D">
              <w:rPr>
                <w:sz w:val="22"/>
                <w:szCs w:val="22"/>
              </w:rPr>
              <w:t>1.</w:t>
            </w:r>
            <w:r w:rsidR="0045705A" w:rsidRPr="003B279D">
              <w:rPr>
                <w:sz w:val="22"/>
                <w:szCs w:val="22"/>
              </w:rPr>
              <w:t>0</w:t>
            </w:r>
            <w:proofErr w:type="gramEnd"/>
          </w:p>
        </w:tc>
      </w:tr>
      <w:tr w:rsidR="00816047" w:rsidRPr="002D60B0" w14:paraId="50FD1C5B" w14:textId="77777777" w:rsidTr="00353965">
        <w:tc>
          <w:tcPr>
            <w:tcW w:w="1214" w:type="dxa"/>
          </w:tcPr>
          <w:p w14:paraId="0D2D542A" w14:textId="36075144"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20/03/1016</w:t>
            </w:r>
          </w:p>
        </w:tc>
        <w:tc>
          <w:tcPr>
            <w:tcW w:w="1998" w:type="dxa"/>
          </w:tcPr>
          <w:p w14:paraId="1F028B81" w14:textId="67412495"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Use-case view, logical view, process view, deployment view</w:t>
            </w:r>
          </w:p>
        </w:tc>
        <w:tc>
          <w:tcPr>
            <w:tcW w:w="1278" w:type="dxa"/>
          </w:tcPr>
          <w:p w14:paraId="3FAE88D7" w14:textId="0596393F" w:rsidR="00816047" w:rsidRPr="003B279D" w:rsidRDefault="00D124DA" w:rsidP="00887B51">
            <w:pPr>
              <w:pStyle w:val="Bang"/>
              <w:framePr w:hSpace="0" w:wrap="auto" w:vAnchor="margin" w:xAlign="left" w:yAlign="inline"/>
              <w:suppressOverlap w:val="0"/>
              <w:rPr>
                <w:sz w:val="22"/>
                <w:szCs w:val="22"/>
              </w:rPr>
            </w:pPr>
            <w:r w:rsidRPr="003B279D">
              <w:rPr>
                <w:sz w:val="22"/>
                <w:szCs w:val="22"/>
              </w:rPr>
              <w:t>M</w:t>
            </w:r>
          </w:p>
        </w:tc>
        <w:tc>
          <w:tcPr>
            <w:tcW w:w="2340" w:type="dxa"/>
          </w:tcPr>
          <w:p w14:paraId="25C463B1" w14:textId="6AB8C7BC"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 xml:space="preserve">Change structure of function </w:t>
            </w:r>
          </w:p>
        </w:tc>
        <w:tc>
          <w:tcPr>
            <w:tcW w:w="1421" w:type="dxa"/>
          </w:tcPr>
          <w:p w14:paraId="7A3150FE" w14:textId="52C46C52" w:rsidR="00816047" w:rsidRPr="003B279D" w:rsidRDefault="00D124DA" w:rsidP="00887B51">
            <w:pPr>
              <w:pStyle w:val="Bang"/>
              <w:framePr w:hSpace="0" w:wrap="auto" w:vAnchor="margin" w:xAlign="left" w:yAlign="inline"/>
              <w:suppressOverlap w:val="0"/>
              <w:rPr>
                <w:sz w:val="22"/>
                <w:szCs w:val="22"/>
              </w:rPr>
            </w:pPr>
            <w:proofErr w:type="gramStart"/>
            <w:r w:rsidRPr="003B279D">
              <w:rPr>
                <w:sz w:val="22"/>
                <w:szCs w:val="22"/>
              </w:rPr>
              <w:t>v1.1</w:t>
            </w:r>
            <w:proofErr w:type="gramEnd"/>
          </w:p>
        </w:tc>
      </w:tr>
      <w:tr w:rsidR="00816047" w:rsidRPr="002D60B0" w14:paraId="64DB0BAA" w14:textId="77777777" w:rsidTr="00353965">
        <w:tc>
          <w:tcPr>
            <w:tcW w:w="1214" w:type="dxa"/>
          </w:tcPr>
          <w:p w14:paraId="1935A11C" w14:textId="77777777" w:rsidR="00816047" w:rsidRPr="002D60B0" w:rsidRDefault="00816047" w:rsidP="00887B51">
            <w:pPr>
              <w:pStyle w:val="Bang"/>
              <w:framePr w:hSpace="0" w:wrap="auto" w:vAnchor="margin" w:xAlign="left" w:yAlign="inline"/>
              <w:suppressOverlap w:val="0"/>
            </w:pPr>
          </w:p>
        </w:tc>
        <w:tc>
          <w:tcPr>
            <w:tcW w:w="1998" w:type="dxa"/>
          </w:tcPr>
          <w:p w14:paraId="39725EAD" w14:textId="77777777" w:rsidR="00816047" w:rsidRPr="002D60B0" w:rsidRDefault="00816047" w:rsidP="00887B51">
            <w:pPr>
              <w:pStyle w:val="Bang"/>
              <w:framePr w:hSpace="0" w:wrap="auto" w:vAnchor="margin" w:xAlign="left" w:yAlign="inline"/>
              <w:suppressOverlap w:val="0"/>
            </w:pPr>
          </w:p>
        </w:tc>
        <w:tc>
          <w:tcPr>
            <w:tcW w:w="1278" w:type="dxa"/>
          </w:tcPr>
          <w:p w14:paraId="73A6F2D4" w14:textId="77777777" w:rsidR="00816047" w:rsidRPr="002D60B0" w:rsidRDefault="00816047" w:rsidP="00887B51">
            <w:pPr>
              <w:pStyle w:val="Bang"/>
              <w:framePr w:hSpace="0" w:wrap="auto" w:vAnchor="margin" w:xAlign="left" w:yAlign="inline"/>
              <w:suppressOverlap w:val="0"/>
            </w:pPr>
          </w:p>
        </w:tc>
        <w:tc>
          <w:tcPr>
            <w:tcW w:w="2340" w:type="dxa"/>
          </w:tcPr>
          <w:p w14:paraId="66BEA301" w14:textId="77777777" w:rsidR="00816047" w:rsidRPr="002D60B0" w:rsidRDefault="00816047" w:rsidP="00887B51">
            <w:pPr>
              <w:pStyle w:val="Bang"/>
              <w:framePr w:hSpace="0" w:wrap="auto" w:vAnchor="margin" w:xAlign="left" w:yAlign="inline"/>
              <w:suppressOverlap w:val="0"/>
            </w:pPr>
          </w:p>
        </w:tc>
        <w:tc>
          <w:tcPr>
            <w:tcW w:w="1421" w:type="dxa"/>
          </w:tcPr>
          <w:p w14:paraId="3A803E19" w14:textId="77777777" w:rsidR="00816047" w:rsidRPr="002D60B0" w:rsidRDefault="00816047" w:rsidP="00887B51">
            <w:pPr>
              <w:pStyle w:val="Bang"/>
              <w:framePr w:hSpace="0" w:wrap="auto" w:vAnchor="margin" w:xAlign="left" w:yAlign="inline"/>
              <w:suppressOverlap w:val="0"/>
            </w:pPr>
          </w:p>
        </w:tc>
      </w:tr>
      <w:tr w:rsidR="00816047" w:rsidRPr="002D60B0" w14:paraId="1F1FE5AD" w14:textId="77777777" w:rsidTr="00353965">
        <w:tc>
          <w:tcPr>
            <w:tcW w:w="1214" w:type="dxa"/>
          </w:tcPr>
          <w:p w14:paraId="425B56A5" w14:textId="77777777" w:rsidR="00816047" w:rsidRPr="002D60B0" w:rsidRDefault="00816047" w:rsidP="00887B51">
            <w:pPr>
              <w:pStyle w:val="Bang"/>
              <w:framePr w:hSpace="0" w:wrap="auto" w:vAnchor="margin" w:xAlign="left" w:yAlign="inline"/>
              <w:suppressOverlap w:val="0"/>
            </w:pPr>
          </w:p>
        </w:tc>
        <w:tc>
          <w:tcPr>
            <w:tcW w:w="1998" w:type="dxa"/>
          </w:tcPr>
          <w:p w14:paraId="4517C245" w14:textId="77777777" w:rsidR="00816047" w:rsidRPr="002D60B0" w:rsidRDefault="00816047" w:rsidP="00887B51">
            <w:pPr>
              <w:pStyle w:val="Bang"/>
              <w:framePr w:hSpace="0" w:wrap="auto" w:vAnchor="margin" w:xAlign="left" w:yAlign="inline"/>
              <w:suppressOverlap w:val="0"/>
            </w:pPr>
          </w:p>
        </w:tc>
        <w:tc>
          <w:tcPr>
            <w:tcW w:w="1278" w:type="dxa"/>
          </w:tcPr>
          <w:p w14:paraId="3B84B219" w14:textId="77777777" w:rsidR="00816047" w:rsidRPr="002D60B0" w:rsidRDefault="00816047" w:rsidP="00887B51">
            <w:pPr>
              <w:pStyle w:val="Bang"/>
              <w:framePr w:hSpace="0" w:wrap="auto" w:vAnchor="margin" w:xAlign="left" w:yAlign="inline"/>
              <w:suppressOverlap w:val="0"/>
            </w:pPr>
          </w:p>
        </w:tc>
        <w:tc>
          <w:tcPr>
            <w:tcW w:w="2340" w:type="dxa"/>
          </w:tcPr>
          <w:p w14:paraId="6CB14B89" w14:textId="77777777" w:rsidR="00816047" w:rsidRPr="002D60B0" w:rsidRDefault="00816047" w:rsidP="00887B51">
            <w:pPr>
              <w:pStyle w:val="Bang"/>
              <w:framePr w:hSpace="0" w:wrap="auto" w:vAnchor="margin" w:xAlign="left" w:yAlign="inline"/>
              <w:suppressOverlap w:val="0"/>
            </w:pPr>
          </w:p>
        </w:tc>
        <w:tc>
          <w:tcPr>
            <w:tcW w:w="1421" w:type="dxa"/>
          </w:tcPr>
          <w:p w14:paraId="68ABBA88" w14:textId="77777777" w:rsidR="00816047" w:rsidRPr="002D60B0" w:rsidRDefault="00816047" w:rsidP="00887B51">
            <w:pPr>
              <w:pStyle w:val="Bang"/>
              <w:framePr w:hSpace="0" w:wrap="auto" w:vAnchor="margin" w:xAlign="left" w:yAlign="inline"/>
              <w:suppressOverlap w:val="0"/>
            </w:pPr>
          </w:p>
        </w:tc>
      </w:tr>
      <w:tr w:rsidR="00816047" w:rsidRPr="002D60B0" w14:paraId="1ED8F5C1" w14:textId="77777777" w:rsidTr="00353965">
        <w:tc>
          <w:tcPr>
            <w:tcW w:w="1214" w:type="dxa"/>
          </w:tcPr>
          <w:p w14:paraId="25BAD166" w14:textId="77777777" w:rsidR="00816047" w:rsidRPr="002D60B0" w:rsidRDefault="00816047" w:rsidP="00887B51">
            <w:pPr>
              <w:pStyle w:val="Bang"/>
              <w:framePr w:hSpace="0" w:wrap="auto" w:vAnchor="margin" w:xAlign="left" w:yAlign="inline"/>
              <w:suppressOverlap w:val="0"/>
            </w:pPr>
          </w:p>
        </w:tc>
        <w:tc>
          <w:tcPr>
            <w:tcW w:w="1998" w:type="dxa"/>
          </w:tcPr>
          <w:p w14:paraId="0B000EB3" w14:textId="77777777" w:rsidR="00816047" w:rsidRPr="002D60B0" w:rsidRDefault="00816047" w:rsidP="00887B51">
            <w:pPr>
              <w:pStyle w:val="Bang"/>
              <w:framePr w:hSpace="0" w:wrap="auto" w:vAnchor="margin" w:xAlign="left" w:yAlign="inline"/>
              <w:suppressOverlap w:val="0"/>
            </w:pPr>
          </w:p>
        </w:tc>
        <w:tc>
          <w:tcPr>
            <w:tcW w:w="1278" w:type="dxa"/>
          </w:tcPr>
          <w:p w14:paraId="1C4097EF" w14:textId="77777777" w:rsidR="00816047" w:rsidRPr="002D60B0" w:rsidRDefault="00816047" w:rsidP="00887B51">
            <w:pPr>
              <w:pStyle w:val="Bang"/>
              <w:framePr w:hSpace="0" w:wrap="auto" w:vAnchor="margin" w:xAlign="left" w:yAlign="inline"/>
              <w:suppressOverlap w:val="0"/>
            </w:pPr>
          </w:p>
        </w:tc>
        <w:tc>
          <w:tcPr>
            <w:tcW w:w="2340" w:type="dxa"/>
          </w:tcPr>
          <w:p w14:paraId="75117A6C" w14:textId="77777777" w:rsidR="00816047" w:rsidRPr="002D60B0" w:rsidRDefault="00816047" w:rsidP="00887B51">
            <w:pPr>
              <w:pStyle w:val="Bang"/>
              <w:framePr w:hSpace="0" w:wrap="auto" w:vAnchor="margin" w:xAlign="left" w:yAlign="inline"/>
              <w:suppressOverlap w:val="0"/>
            </w:pPr>
          </w:p>
        </w:tc>
        <w:tc>
          <w:tcPr>
            <w:tcW w:w="1421" w:type="dxa"/>
          </w:tcPr>
          <w:p w14:paraId="3A926FD4" w14:textId="77777777" w:rsidR="00816047" w:rsidRPr="002D60B0" w:rsidRDefault="00816047" w:rsidP="00887B51">
            <w:pPr>
              <w:pStyle w:val="Bang"/>
              <w:framePr w:hSpace="0" w:wrap="auto" w:vAnchor="margin" w:xAlign="left" w:yAlign="inline"/>
              <w:suppressOverlap w:val="0"/>
            </w:pPr>
          </w:p>
        </w:tc>
      </w:tr>
      <w:tr w:rsidR="00816047" w:rsidRPr="002D60B0" w14:paraId="1E829EAB" w14:textId="77777777" w:rsidTr="00353965">
        <w:tc>
          <w:tcPr>
            <w:tcW w:w="1214" w:type="dxa"/>
          </w:tcPr>
          <w:p w14:paraId="0458A982" w14:textId="77777777" w:rsidR="00816047" w:rsidRPr="002D60B0" w:rsidRDefault="00816047" w:rsidP="00887B51">
            <w:pPr>
              <w:pStyle w:val="Bang"/>
              <w:framePr w:hSpace="0" w:wrap="auto" w:vAnchor="margin" w:xAlign="left" w:yAlign="inline"/>
              <w:suppressOverlap w:val="0"/>
            </w:pPr>
          </w:p>
        </w:tc>
        <w:tc>
          <w:tcPr>
            <w:tcW w:w="1998" w:type="dxa"/>
          </w:tcPr>
          <w:p w14:paraId="586BA323" w14:textId="77777777" w:rsidR="00816047" w:rsidRPr="002D60B0" w:rsidRDefault="00816047" w:rsidP="00887B51">
            <w:pPr>
              <w:pStyle w:val="Bang"/>
              <w:framePr w:hSpace="0" w:wrap="auto" w:vAnchor="margin" w:xAlign="left" w:yAlign="inline"/>
              <w:suppressOverlap w:val="0"/>
            </w:pPr>
          </w:p>
        </w:tc>
        <w:tc>
          <w:tcPr>
            <w:tcW w:w="1278" w:type="dxa"/>
          </w:tcPr>
          <w:p w14:paraId="345E576C" w14:textId="77777777" w:rsidR="00816047" w:rsidRPr="002D60B0" w:rsidRDefault="00816047" w:rsidP="00887B51">
            <w:pPr>
              <w:pStyle w:val="Bang"/>
              <w:framePr w:hSpace="0" w:wrap="auto" w:vAnchor="margin" w:xAlign="left" w:yAlign="inline"/>
              <w:suppressOverlap w:val="0"/>
            </w:pPr>
          </w:p>
        </w:tc>
        <w:tc>
          <w:tcPr>
            <w:tcW w:w="2340" w:type="dxa"/>
          </w:tcPr>
          <w:p w14:paraId="224C9EAE" w14:textId="77777777" w:rsidR="00816047" w:rsidRPr="002D60B0" w:rsidRDefault="00816047" w:rsidP="00887B51">
            <w:pPr>
              <w:pStyle w:val="Bang"/>
              <w:framePr w:hSpace="0" w:wrap="auto" w:vAnchor="margin" w:xAlign="left" w:yAlign="inline"/>
              <w:suppressOverlap w:val="0"/>
            </w:pPr>
          </w:p>
        </w:tc>
        <w:tc>
          <w:tcPr>
            <w:tcW w:w="1421" w:type="dxa"/>
          </w:tcPr>
          <w:p w14:paraId="707047E2" w14:textId="77777777" w:rsidR="00816047" w:rsidRPr="002D60B0" w:rsidRDefault="00816047" w:rsidP="00887B51">
            <w:pPr>
              <w:pStyle w:val="Bang"/>
              <w:framePr w:hSpace="0" w:wrap="auto" w:vAnchor="margin" w:xAlign="left" w:yAlign="inline"/>
              <w:suppressOverlap w:val="0"/>
            </w:pPr>
          </w:p>
        </w:tc>
      </w:tr>
      <w:tr w:rsidR="00816047" w:rsidRPr="002D60B0" w14:paraId="5ED507BA" w14:textId="77777777" w:rsidTr="00353965">
        <w:tc>
          <w:tcPr>
            <w:tcW w:w="1214" w:type="dxa"/>
          </w:tcPr>
          <w:p w14:paraId="140DB973" w14:textId="77777777" w:rsidR="00816047" w:rsidRPr="002D60B0" w:rsidRDefault="00816047" w:rsidP="00887B51">
            <w:pPr>
              <w:pStyle w:val="Bang"/>
              <w:framePr w:hSpace="0" w:wrap="auto" w:vAnchor="margin" w:xAlign="left" w:yAlign="inline"/>
              <w:suppressOverlap w:val="0"/>
            </w:pPr>
          </w:p>
        </w:tc>
        <w:tc>
          <w:tcPr>
            <w:tcW w:w="1998" w:type="dxa"/>
          </w:tcPr>
          <w:p w14:paraId="6D903483" w14:textId="77777777" w:rsidR="00816047" w:rsidRPr="002D60B0" w:rsidRDefault="00816047" w:rsidP="00887B51">
            <w:pPr>
              <w:pStyle w:val="Bang"/>
              <w:framePr w:hSpace="0" w:wrap="auto" w:vAnchor="margin" w:xAlign="left" w:yAlign="inline"/>
              <w:suppressOverlap w:val="0"/>
            </w:pPr>
          </w:p>
        </w:tc>
        <w:tc>
          <w:tcPr>
            <w:tcW w:w="1278" w:type="dxa"/>
          </w:tcPr>
          <w:p w14:paraId="503B6739" w14:textId="77777777" w:rsidR="00816047" w:rsidRPr="002D60B0" w:rsidRDefault="00816047" w:rsidP="00887B51">
            <w:pPr>
              <w:pStyle w:val="Bang"/>
              <w:framePr w:hSpace="0" w:wrap="auto" w:vAnchor="margin" w:xAlign="left" w:yAlign="inline"/>
              <w:suppressOverlap w:val="0"/>
            </w:pPr>
          </w:p>
        </w:tc>
        <w:tc>
          <w:tcPr>
            <w:tcW w:w="2340" w:type="dxa"/>
          </w:tcPr>
          <w:p w14:paraId="11F3C343" w14:textId="77777777" w:rsidR="00816047" w:rsidRPr="002D60B0" w:rsidRDefault="00816047" w:rsidP="00887B51">
            <w:pPr>
              <w:pStyle w:val="Bang"/>
              <w:framePr w:hSpace="0" w:wrap="auto" w:vAnchor="margin" w:xAlign="left" w:yAlign="inline"/>
              <w:suppressOverlap w:val="0"/>
            </w:pPr>
          </w:p>
        </w:tc>
        <w:tc>
          <w:tcPr>
            <w:tcW w:w="1421" w:type="dxa"/>
          </w:tcPr>
          <w:p w14:paraId="4F9694BD" w14:textId="77777777" w:rsidR="00816047" w:rsidRPr="002D60B0" w:rsidRDefault="00816047" w:rsidP="00887B51">
            <w:pPr>
              <w:pStyle w:val="Bang"/>
              <w:framePr w:hSpace="0" w:wrap="auto" w:vAnchor="margin" w:xAlign="left" w:yAlign="inline"/>
              <w:suppressOverlap w:val="0"/>
            </w:pPr>
          </w:p>
        </w:tc>
      </w:tr>
      <w:tr w:rsidR="005718E0" w:rsidRPr="002D60B0" w14:paraId="4C340868" w14:textId="77777777" w:rsidTr="00353965">
        <w:tc>
          <w:tcPr>
            <w:tcW w:w="1214" w:type="dxa"/>
          </w:tcPr>
          <w:p w14:paraId="2D964815" w14:textId="77777777" w:rsidR="005718E0" w:rsidRPr="002D60B0" w:rsidRDefault="005718E0" w:rsidP="00887B51">
            <w:pPr>
              <w:pStyle w:val="Bang"/>
              <w:framePr w:hSpace="0" w:wrap="auto" w:vAnchor="margin" w:xAlign="left" w:yAlign="inline"/>
              <w:suppressOverlap w:val="0"/>
            </w:pPr>
          </w:p>
        </w:tc>
        <w:tc>
          <w:tcPr>
            <w:tcW w:w="1998" w:type="dxa"/>
          </w:tcPr>
          <w:p w14:paraId="79581B7A" w14:textId="77777777" w:rsidR="005718E0" w:rsidRPr="002D60B0" w:rsidRDefault="005718E0" w:rsidP="00887B51">
            <w:pPr>
              <w:pStyle w:val="Bang"/>
              <w:framePr w:hSpace="0" w:wrap="auto" w:vAnchor="margin" w:xAlign="left" w:yAlign="inline"/>
              <w:suppressOverlap w:val="0"/>
            </w:pPr>
          </w:p>
        </w:tc>
        <w:tc>
          <w:tcPr>
            <w:tcW w:w="1278" w:type="dxa"/>
          </w:tcPr>
          <w:p w14:paraId="44230CF5" w14:textId="77777777" w:rsidR="005718E0" w:rsidRPr="002D60B0" w:rsidRDefault="005718E0" w:rsidP="00887B51">
            <w:pPr>
              <w:pStyle w:val="Bang"/>
              <w:framePr w:hSpace="0" w:wrap="auto" w:vAnchor="margin" w:xAlign="left" w:yAlign="inline"/>
              <w:suppressOverlap w:val="0"/>
            </w:pPr>
          </w:p>
        </w:tc>
        <w:tc>
          <w:tcPr>
            <w:tcW w:w="2340" w:type="dxa"/>
          </w:tcPr>
          <w:p w14:paraId="0FB4F3BD" w14:textId="77777777" w:rsidR="005718E0" w:rsidRPr="002D60B0" w:rsidRDefault="005718E0" w:rsidP="00887B51">
            <w:pPr>
              <w:pStyle w:val="Bang"/>
              <w:framePr w:hSpace="0" w:wrap="auto" w:vAnchor="margin" w:xAlign="left" w:yAlign="inline"/>
              <w:suppressOverlap w:val="0"/>
            </w:pPr>
          </w:p>
        </w:tc>
        <w:tc>
          <w:tcPr>
            <w:tcW w:w="1421" w:type="dxa"/>
          </w:tcPr>
          <w:p w14:paraId="2BF7603F" w14:textId="77777777" w:rsidR="005718E0" w:rsidRPr="002D60B0" w:rsidRDefault="005718E0" w:rsidP="00887B51">
            <w:pPr>
              <w:pStyle w:val="Bang"/>
              <w:framePr w:hSpace="0" w:wrap="auto" w:vAnchor="margin" w:xAlign="left" w:yAlign="inline"/>
              <w:suppressOverlap w:val="0"/>
            </w:pPr>
          </w:p>
        </w:tc>
      </w:tr>
      <w:tr w:rsidR="0045705A" w:rsidRPr="002D60B0" w14:paraId="75958A19" w14:textId="77777777" w:rsidTr="00353965">
        <w:tc>
          <w:tcPr>
            <w:tcW w:w="1214" w:type="dxa"/>
          </w:tcPr>
          <w:p w14:paraId="03336E7A" w14:textId="77777777" w:rsidR="0045705A" w:rsidRPr="002D60B0" w:rsidRDefault="0045705A" w:rsidP="00887B51">
            <w:pPr>
              <w:pStyle w:val="Bang"/>
              <w:framePr w:hSpace="0" w:wrap="auto" w:vAnchor="margin" w:xAlign="left" w:yAlign="inline"/>
              <w:suppressOverlap w:val="0"/>
            </w:pPr>
          </w:p>
        </w:tc>
        <w:tc>
          <w:tcPr>
            <w:tcW w:w="1998" w:type="dxa"/>
          </w:tcPr>
          <w:p w14:paraId="6721F8FD" w14:textId="77777777" w:rsidR="0045705A" w:rsidRPr="002D60B0" w:rsidRDefault="0045705A" w:rsidP="00887B51">
            <w:pPr>
              <w:pStyle w:val="Bang"/>
              <w:framePr w:hSpace="0" w:wrap="auto" w:vAnchor="margin" w:xAlign="left" w:yAlign="inline"/>
              <w:suppressOverlap w:val="0"/>
            </w:pPr>
          </w:p>
        </w:tc>
        <w:tc>
          <w:tcPr>
            <w:tcW w:w="1278" w:type="dxa"/>
          </w:tcPr>
          <w:p w14:paraId="1D59E45F" w14:textId="77777777" w:rsidR="0045705A" w:rsidRPr="002D60B0" w:rsidRDefault="0045705A" w:rsidP="00887B51">
            <w:pPr>
              <w:pStyle w:val="Bang"/>
              <w:framePr w:hSpace="0" w:wrap="auto" w:vAnchor="margin" w:xAlign="left" w:yAlign="inline"/>
              <w:suppressOverlap w:val="0"/>
            </w:pPr>
          </w:p>
        </w:tc>
        <w:tc>
          <w:tcPr>
            <w:tcW w:w="2340" w:type="dxa"/>
          </w:tcPr>
          <w:p w14:paraId="1C9ACE8E" w14:textId="77777777" w:rsidR="0045705A" w:rsidRPr="002D60B0" w:rsidRDefault="0045705A" w:rsidP="00887B51">
            <w:pPr>
              <w:pStyle w:val="Bang"/>
              <w:framePr w:hSpace="0" w:wrap="auto" w:vAnchor="margin" w:xAlign="left" w:yAlign="inline"/>
              <w:suppressOverlap w:val="0"/>
            </w:pPr>
          </w:p>
        </w:tc>
        <w:tc>
          <w:tcPr>
            <w:tcW w:w="1421" w:type="dxa"/>
          </w:tcPr>
          <w:p w14:paraId="79F2E058" w14:textId="77777777" w:rsidR="0045705A" w:rsidRPr="002D60B0" w:rsidRDefault="0045705A" w:rsidP="00887B51">
            <w:pPr>
              <w:pStyle w:val="Bang"/>
              <w:framePr w:hSpace="0" w:wrap="auto" w:vAnchor="margin" w:xAlign="left" w:yAlign="inline"/>
              <w:suppressOverlap w:val="0"/>
            </w:pPr>
          </w:p>
        </w:tc>
      </w:tr>
    </w:tbl>
    <w:p w14:paraId="3E834524" w14:textId="4D4A4512" w:rsidR="001425AD" w:rsidRPr="001425AD" w:rsidRDefault="001425AD" w:rsidP="00887B51">
      <w:pPr>
        <w:pStyle w:val="Caption"/>
        <w:rPr>
          <w:lang w:val="vi-VN"/>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t xml:space="preserve">Table </w:t>
      </w:r>
      <w:r>
        <w:fldChar w:fldCharType="begin"/>
      </w:r>
      <w:r>
        <w:instrText xml:space="preserve"> STYLEREF 1 \s </w:instrText>
      </w:r>
      <w:r>
        <w:fldChar w:fldCharType="separate"/>
      </w:r>
      <w:r w:rsidR="0013796C">
        <w:rPr>
          <w:noProof/>
        </w:rPr>
        <w:t>1</w:t>
      </w:r>
      <w:r>
        <w:fldChar w:fldCharType="end"/>
      </w:r>
      <w:r>
        <w:noBreakHyphen/>
      </w:r>
      <w:r>
        <w:fldChar w:fldCharType="begin"/>
      </w:r>
      <w:r>
        <w:instrText xml:space="preserve"> SEQ Table \* ARABIC \s 1 </w:instrText>
      </w:r>
      <w:r>
        <w:fldChar w:fldCharType="separate"/>
      </w:r>
      <w:r w:rsidR="0013796C">
        <w:rPr>
          <w:noProof/>
        </w:rPr>
        <w:t>1</w:t>
      </w:r>
      <w:r>
        <w:fldChar w:fldCharType="end"/>
      </w:r>
      <w:r>
        <w:rPr>
          <w:lang w:val="vi-VN"/>
        </w:rPr>
        <w:t>:</w:t>
      </w:r>
      <w:r w:rsidRPr="001425AD">
        <w:t xml:space="preserve"> </w:t>
      </w:r>
      <w:r w:rsidRPr="00535798">
        <w:t>Record of change</w:t>
      </w:r>
    </w:p>
    <w:p w14:paraId="1C457A19" w14:textId="77777777" w:rsidR="000B749E" w:rsidRPr="00D54158" w:rsidRDefault="000B749E" w:rsidP="00887B51">
      <w:pPr>
        <w:pStyle w:val="NormalH"/>
      </w:pPr>
      <w:r w:rsidRPr="00D54158">
        <w:lastRenderedPageBreak/>
        <w:t>SIGNATURE PAGE</w:t>
      </w:r>
    </w:p>
    <w:p w14:paraId="3069BFB0" w14:textId="77777777" w:rsidR="000B749E" w:rsidRPr="00D54158" w:rsidRDefault="000B749E" w:rsidP="00887B51"/>
    <w:p w14:paraId="63EB9C06" w14:textId="11FC1732" w:rsidR="00886CBA" w:rsidRPr="00D54158" w:rsidRDefault="007E5199" w:rsidP="00887B51">
      <w:r>
        <w:rPr>
          <w:b/>
        </w:rPr>
        <w:t xml:space="preserve">            </w:t>
      </w:r>
      <w:r w:rsidR="00886CBA" w:rsidRPr="00D54158">
        <w:rPr>
          <w:b/>
        </w:rPr>
        <w:t>ORIGINATOR:</w:t>
      </w:r>
      <w:r w:rsidR="00886CBA" w:rsidRPr="00D54158">
        <w:tab/>
      </w:r>
      <w:r w:rsidR="00E272F5">
        <w:t xml:space="preserve">    </w:t>
      </w:r>
      <w:proofErr w:type="spellStart"/>
      <w:r w:rsidR="00E272F5">
        <w:t>Nguy</w:t>
      </w:r>
      <w:proofErr w:type="spellEnd"/>
      <w:r w:rsidR="001425AD">
        <w:rPr>
          <w:lang w:val="vi-VN"/>
        </w:rPr>
        <w:t>ễ</w:t>
      </w:r>
      <w:r w:rsidR="001425AD">
        <w:t xml:space="preserve">n Minh </w:t>
      </w:r>
      <w:proofErr w:type="spellStart"/>
      <w:r w:rsidR="001425AD">
        <w:t>Tiến</w:t>
      </w:r>
      <w:proofErr w:type="spellEnd"/>
      <w:r w:rsidR="001425AD">
        <w:t xml:space="preserve">                 </w:t>
      </w:r>
      <w:r w:rsidR="001425AD">
        <w:tab/>
      </w:r>
      <w:r w:rsidR="001425AD">
        <w:tab/>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887B51">
      <w:r w:rsidRPr="00D54158">
        <w:tab/>
      </w:r>
      <w:r>
        <w:t xml:space="preserve">              </w:t>
      </w:r>
      <w:r w:rsidR="000F5D5E">
        <w:t xml:space="preserve">                              Team</w:t>
      </w:r>
      <w:r w:rsidR="0045705A">
        <w:t xml:space="preserve"> leader</w:t>
      </w:r>
    </w:p>
    <w:p w14:paraId="494A6D37" w14:textId="691A11D2" w:rsidR="00886CBA" w:rsidRPr="00031034" w:rsidRDefault="00886CBA" w:rsidP="00887B51">
      <w:pPr>
        <w:rPr>
          <w:lang w:eastAsia="ja-JP"/>
        </w:rPr>
      </w:pPr>
      <w:r>
        <w:t xml:space="preserve">             </w:t>
      </w:r>
      <w:r w:rsidR="001425AD">
        <w:rPr>
          <w:b/>
        </w:rPr>
        <w:t>REVIEWERS:</w:t>
      </w:r>
      <w:r w:rsidR="001425AD">
        <w:rPr>
          <w:b/>
        </w:rPr>
        <w:tab/>
      </w:r>
      <w:r w:rsidR="001425AD">
        <w:rPr>
          <w:b/>
          <w:lang w:val="vi-VN"/>
        </w:rPr>
        <w:t xml:space="preserve">    </w:t>
      </w:r>
      <w:r w:rsidR="001425AD">
        <w:rPr>
          <w:lang w:val="vi-VN"/>
        </w:rPr>
        <w:t>Nguyễn Hải Đăng</w:t>
      </w:r>
      <w:r w:rsidR="001425AD">
        <w:rPr>
          <w:lang w:val="vi-VN"/>
        </w:rPr>
        <w:tab/>
      </w:r>
      <w:r>
        <w:rPr>
          <w:b/>
        </w:rPr>
        <w:t xml:space="preserve">   </w:t>
      </w:r>
      <w:r w:rsidR="0045705A">
        <w:tab/>
      </w:r>
      <w:r>
        <w:tab/>
      </w:r>
      <w:r w:rsidR="00207520">
        <w:t>02/02</w:t>
      </w:r>
      <w:r>
        <w:t>/201</w:t>
      </w:r>
      <w:r w:rsidR="0045705A">
        <w:t>6</w:t>
      </w:r>
    </w:p>
    <w:p w14:paraId="474CA176" w14:textId="77777777" w:rsidR="00886CBA" w:rsidRPr="00D54158" w:rsidRDefault="00886CBA" w:rsidP="00887B51">
      <w:r>
        <w:tab/>
      </w:r>
      <w:r>
        <w:tab/>
      </w:r>
      <w:r>
        <w:tab/>
      </w:r>
      <w:r>
        <w:tab/>
        <w:t xml:space="preserve">     </w:t>
      </w:r>
      <w:r w:rsidR="00207520">
        <w:t>Team member</w:t>
      </w:r>
      <w:r>
        <w:tab/>
      </w:r>
      <w:r>
        <w:tab/>
      </w:r>
    </w:p>
    <w:p w14:paraId="61DAF479" w14:textId="0A33AB44" w:rsidR="00886CBA" w:rsidRPr="00D54158" w:rsidRDefault="00886CBA" w:rsidP="00887B51">
      <w:pPr>
        <w:rPr>
          <w:lang w:eastAsia="ja-JP"/>
        </w:rPr>
      </w:pPr>
      <w:r>
        <w:rPr>
          <w:b/>
        </w:rPr>
        <w:t xml:space="preserve">             </w:t>
      </w:r>
      <w:r w:rsidRPr="00D54158">
        <w:rPr>
          <w:b/>
        </w:rPr>
        <w:t>APPROVAL:</w:t>
      </w:r>
      <w:r>
        <w:rPr>
          <w:b/>
        </w:rPr>
        <w:t xml:space="preserve">  </w:t>
      </w:r>
      <w:r w:rsidRPr="00D54158">
        <w:tab/>
      </w:r>
      <w:r w:rsidR="001574DA">
        <w:t xml:space="preserve">     </w:t>
      </w:r>
      <w:proofErr w:type="spellStart"/>
      <w:r w:rsidR="001574DA">
        <w:t>Nguyễn</w:t>
      </w:r>
      <w:proofErr w:type="spellEnd"/>
      <w:r w:rsidR="001574DA">
        <w:t xml:space="preserve"> </w:t>
      </w:r>
      <w:proofErr w:type="spellStart"/>
      <w:r w:rsidR="001574DA">
        <w:t>Vă</w:t>
      </w:r>
      <w:r w:rsidRPr="00D54158">
        <w:t>n</w:t>
      </w:r>
      <w:proofErr w:type="spellEnd"/>
      <w:r w:rsidRPr="00D54158">
        <w:t xml:space="preserve">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887B51">
      <w:r w:rsidRPr="00D54158">
        <w:tab/>
      </w:r>
      <w:r>
        <w:t xml:space="preserve">                                             </w:t>
      </w:r>
      <w:r w:rsidRPr="00D54158">
        <w:t>Supervisor</w:t>
      </w:r>
    </w:p>
    <w:p w14:paraId="15CA8623" w14:textId="77777777" w:rsidR="00886CBA" w:rsidRDefault="00886CBA" w:rsidP="00887B51"/>
    <w:p w14:paraId="1588B180" w14:textId="77777777" w:rsidR="00886CBA" w:rsidRDefault="00886CBA" w:rsidP="00887B51"/>
    <w:p w14:paraId="380E4B99" w14:textId="77777777" w:rsidR="00886CBA" w:rsidRDefault="00886CBA" w:rsidP="00887B51"/>
    <w:p w14:paraId="17770D18" w14:textId="77777777" w:rsidR="00886CBA" w:rsidRDefault="00886CBA" w:rsidP="00887B51"/>
    <w:p w14:paraId="4D3E0365" w14:textId="77777777" w:rsidR="00886CBA" w:rsidRDefault="00886CBA" w:rsidP="00887B51"/>
    <w:p w14:paraId="5F1523F0" w14:textId="77777777" w:rsidR="00886CBA" w:rsidRDefault="00886CBA" w:rsidP="00887B51"/>
    <w:p w14:paraId="49109DC1" w14:textId="77777777" w:rsidR="00886CBA" w:rsidRDefault="00886CBA" w:rsidP="00887B51"/>
    <w:p w14:paraId="1D80E0B6" w14:textId="77777777" w:rsidR="00886CBA" w:rsidRDefault="00886CBA" w:rsidP="00887B51"/>
    <w:p w14:paraId="743979A9" w14:textId="77777777" w:rsidR="00886CBA" w:rsidRDefault="00886CBA" w:rsidP="00887B51"/>
    <w:p w14:paraId="5BFD368A" w14:textId="77777777" w:rsidR="00886CBA" w:rsidRDefault="00886CBA" w:rsidP="00887B51"/>
    <w:p w14:paraId="1C222693" w14:textId="77777777" w:rsidR="00886CBA" w:rsidRDefault="00886CBA" w:rsidP="00887B51"/>
    <w:p w14:paraId="652E9218" w14:textId="77777777" w:rsidR="00886CBA" w:rsidRDefault="00886CBA" w:rsidP="00887B51"/>
    <w:p w14:paraId="46A78181" w14:textId="77777777" w:rsidR="00886CBA" w:rsidRDefault="00886CBA" w:rsidP="00887B51"/>
    <w:p w14:paraId="23200316" w14:textId="77777777" w:rsidR="00886CBA" w:rsidRDefault="00886CBA" w:rsidP="00887B51"/>
    <w:p w14:paraId="1E2338F0" w14:textId="77777777" w:rsidR="00886CBA" w:rsidRDefault="00886CBA" w:rsidP="00887B51"/>
    <w:p w14:paraId="484C0FC7" w14:textId="77777777" w:rsidR="00886CBA" w:rsidRDefault="00886CBA" w:rsidP="00887B51"/>
    <w:p w14:paraId="29060ECD" w14:textId="77777777" w:rsidR="004E3F3F" w:rsidRDefault="004E3F3F" w:rsidP="00887B51">
      <w:r>
        <w:br w:type="page"/>
      </w:r>
    </w:p>
    <w:sdt>
      <w:sdtPr>
        <w:rPr>
          <w:rFonts w:ascii="Times New Roman" w:eastAsia="MS Mincho" w:hAnsi="Times New Roman" w:cs="Times New Roman"/>
          <w:bCs/>
          <w:color w:val="auto"/>
          <w:sz w:val="22"/>
          <w:szCs w:val="22"/>
        </w:rPr>
        <w:id w:val="973806436"/>
        <w:docPartObj>
          <w:docPartGallery w:val="Table of Contents"/>
          <w:docPartUnique/>
        </w:docPartObj>
      </w:sdtPr>
      <w:sdtEndPr>
        <w:rPr>
          <w:b/>
          <w:noProof/>
        </w:rPr>
      </w:sdtEndPr>
      <w:sdtContent>
        <w:p w14:paraId="7A827F8D" w14:textId="71F9F3AD" w:rsidR="00F72C23" w:rsidRDefault="00F72C23">
          <w:pPr>
            <w:pStyle w:val="TOCHeading"/>
          </w:pPr>
          <w:r>
            <w:t>Table of Contents</w:t>
          </w:r>
        </w:p>
        <w:p w14:paraId="3364749D" w14:textId="4EDC90D7" w:rsidR="00F72C23" w:rsidRDefault="00F72C23">
          <w:pPr>
            <w:pStyle w:val="TOC1"/>
            <w:tabs>
              <w:tab w:val="left" w:pos="1000"/>
            </w:tabs>
            <w:rPr>
              <w:rFonts w:asciiTheme="minorHAnsi" w:eastAsiaTheme="minorEastAsia" w:hAnsiTheme="minorHAnsi" w:cstheme="minorBidi"/>
              <w:bCs w:val="0"/>
              <w:caps w:val="0"/>
              <w:lang w:eastAsia="ja-JP"/>
            </w:rPr>
          </w:pPr>
          <w:r>
            <w:fldChar w:fldCharType="begin"/>
          </w:r>
          <w:r>
            <w:instrText xml:space="preserve"> TOC \o "1-3" \h \z \u </w:instrText>
          </w:r>
          <w:r>
            <w:fldChar w:fldCharType="separate"/>
          </w:r>
          <w:hyperlink w:anchor="_Toc448970337" w:history="1">
            <w:r w:rsidRPr="00C6212E">
              <w:rPr>
                <w:rStyle w:val="Hyperlink"/>
              </w:rPr>
              <w:t>1</w:t>
            </w:r>
            <w:r>
              <w:rPr>
                <w:rFonts w:asciiTheme="minorHAnsi" w:eastAsiaTheme="minorEastAsia" w:hAnsiTheme="minorHAnsi" w:cstheme="minorBidi"/>
                <w:bCs w:val="0"/>
                <w:caps w:val="0"/>
                <w:lang w:eastAsia="ja-JP"/>
              </w:rPr>
              <w:tab/>
            </w:r>
            <w:r w:rsidRPr="00C6212E">
              <w:rPr>
                <w:rStyle w:val="Hyperlink"/>
              </w:rPr>
              <w:t>Introduction</w:t>
            </w:r>
            <w:r>
              <w:rPr>
                <w:webHidden/>
              </w:rPr>
              <w:tab/>
            </w:r>
            <w:r>
              <w:rPr>
                <w:webHidden/>
              </w:rPr>
              <w:fldChar w:fldCharType="begin"/>
            </w:r>
            <w:r>
              <w:rPr>
                <w:webHidden/>
              </w:rPr>
              <w:instrText xml:space="preserve"> PAGEREF _Toc448970337 \h </w:instrText>
            </w:r>
            <w:r>
              <w:rPr>
                <w:webHidden/>
              </w:rPr>
            </w:r>
            <w:r>
              <w:rPr>
                <w:webHidden/>
              </w:rPr>
              <w:fldChar w:fldCharType="separate"/>
            </w:r>
            <w:r w:rsidR="0013796C">
              <w:rPr>
                <w:webHidden/>
              </w:rPr>
              <w:t>6</w:t>
            </w:r>
            <w:r>
              <w:rPr>
                <w:webHidden/>
              </w:rPr>
              <w:fldChar w:fldCharType="end"/>
            </w:r>
          </w:hyperlink>
        </w:p>
        <w:p w14:paraId="2FDA6BED" w14:textId="64EA09A9" w:rsidR="00F72C23" w:rsidRDefault="0013796C">
          <w:pPr>
            <w:pStyle w:val="TOC2"/>
            <w:tabs>
              <w:tab w:val="left" w:pos="1200"/>
            </w:tabs>
            <w:rPr>
              <w:rFonts w:asciiTheme="minorHAnsi" w:eastAsiaTheme="minorEastAsia" w:hAnsiTheme="minorHAnsi" w:cstheme="minorBidi"/>
              <w:bCs w:val="0"/>
              <w:lang w:eastAsia="ja-JP"/>
            </w:rPr>
          </w:pPr>
          <w:hyperlink w:anchor="_Toc448970338" w:history="1">
            <w:r w:rsidR="00F72C23" w:rsidRPr="00C6212E">
              <w:rPr>
                <w:rStyle w:val="Hyperlink"/>
              </w:rPr>
              <w:t>1.1</w:t>
            </w:r>
            <w:r w:rsidR="00F72C23">
              <w:rPr>
                <w:rFonts w:asciiTheme="minorHAnsi" w:eastAsiaTheme="minorEastAsia" w:hAnsiTheme="minorHAnsi" w:cstheme="minorBidi"/>
                <w:bCs w:val="0"/>
                <w:lang w:eastAsia="ja-JP"/>
              </w:rPr>
              <w:tab/>
            </w:r>
            <w:r w:rsidR="00F72C23" w:rsidRPr="00C6212E">
              <w:rPr>
                <w:rStyle w:val="Hyperlink"/>
              </w:rPr>
              <w:t>Purpose</w:t>
            </w:r>
            <w:r w:rsidR="00F72C23">
              <w:rPr>
                <w:webHidden/>
              </w:rPr>
              <w:tab/>
            </w:r>
            <w:r w:rsidR="00F72C23">
              <w:rPr>
                <w:webHidden/>
              </w:rPr>
              <w:fldChar w:fldCharType="begin"/>
            </w:r>
            <w:r w:rsidR="00F72C23">
              <w:rPr>
                <w:webHidden/>
              </w:rPr>
              <w:instrText xml:space="preserve"> PAGEREF _Toc448970338 \h </w:instrText>
            </w:r>
            <w:r w:rsidR="00F72C23">
              <w:rPr>
                <w:webHidden/>
              </w:rPr>
            </w:r>
            <w:r w:rsidR="00F72C23">
              <w:rPr>
                <w:webHidden/>
              </w:rPr>
              <w:fldChar w:fldCharType="separate"/>
            </w:r>
            <w:r>
              <w:rPr>
                <w:webHidden/>
              </w:rPr>
              <w:t>6</w:t>
            </w:r>
            <w:r w:rsidR="00F72C23">
              <w:rPr>
                <w:webHidden/>
              </w:rPr>
              <w:fldChar w:fldCharType="end"/>
            </w:r>
          </w:hyperlink>
        </w:p>
        <w:p w14:paraId="696B221C" w14:textId="241B21EA" w:rsidR="00F72C23" w:rsidRDefault="0013796C">
          <w:pPr>
            <w:pStyle w:val="TOC2"/>
            <w:tabs>
              <w:tab w:val="left" w:pos="1200"/>
            </w:tabs>
            <w:rPr>
              <w:rFonts w:asciiTheme="minorHAnsi" w:eastAsiaTheme="minorEastAsia" w:hAnsiTheme="minorHAnsi" w:cstheme="minorBidi"/>
              <w:bCs w:val="0"/>
              <w:lang w:eastAsia="ja-JP"/>
            </w:rPr>
          </w:pPr>
          <w:hyperlink w:anchor="_Toc448970339" w:history="1">
            <w:r w:rsidR="00F72C23" w:rsidRPr="00C6212E">
              <w:rPr>
                <w:rStyle w:val="Hyperlink"/>
              </w:rPr>
              <w:t>1.2</w:t>
            </w:r>
            <w:r w:rsidR="00F72C23">
              <w:rPr>
                <w:rFonts w:asciiTheme="minorHAnsi" w:eastAsiaTheme="minorEastAsia" w:hAnsiTheme="minorHAnsi" w:cstheme="minorBidi"/>
                <w:bCs w:val="0"/>
                <w:lang w:eastAsia="ja-JP"/>
              </w:rPr>
              <w:tab/>
            </w:r>
            <w:r w:rsidR="00F72C23" w:rsidRPr="00C6212E">
              <w:rPr>
                <w:rStyle w:val="Hyperlink"/>
              </w:rPr>
              <w:t>Scope</w:t>
            </w:r>
            <w:r w:rsidR="00F72C23">
              <w:rPr>
                <w:webHidden/>
              </w:rPr>
              <w:tab/>
            </w:r>
            <w:r w:rsidR="00F72C23">
              <w:rPr>
                <w:webHidden/>
              </w:rPr>
              <w:fldChar w:fldCharType="begin"/>
            </w:r>
            <w:r w:rsidR="00F72C23">
              <w:rPr>
                <w:webHidden/>
              </w:rPr>
              <w:instrText xml:space="preserve"> PAGEREF _Toc448970339 \h </w:instrText>
            </w:r>
            <w:r w:rsidR="00F72C23">
              <w:rPr>
                <w:webHidden/>
              </w:rPr>
            </w:r>
            <w:r w:rsidR="00F72C23">
              <w:rPr>
                <w:webHidden/>
              </w:rPr>
              <w:fldChar w:fldCharType="separate"/>
            </w:r>
            <w:r>
              <w:rPr>
                <w:webHidden/>
              </w:rPr>
              <w:t>6</w:t>
            </w:r>
            <w:r w:rsidR="00F72C23">
              <w:rPr>
                <w:webHidden/>
              </w:rPr>
              <w:fldChar w:fldCharType="end"/>
            </w:r>
          </w:hyperlink>
        </w:p>
        <w:p w14:paraId="4E088328" w14:textId="538E7A71" w:rsidR="00F72C23" w:rsidRDefault="0013796C">
          <w:pPr>
            <w:pStyle w:val="TOC2"/>
            <w:tabs>
              <w:tab w:val="left" w:pos="1200"/>
            </w:tabs>
            <w:rPr>
              <w:rFonts w:asciiTheme="minorHAnsi" w:eastAsiaTheme="minorEastAsia" w:hAnsiTheme="minorHAnsi" w:cstheme="minorBidi"/>
              <w:bCs w:val="0"/>
              <w:lang w:eastAsia="ja-JP"/>
            </w:rPr>
          </w:pPr>
          <w:hyperlink w:anchor="_Toc448970340" w:history="1">
            <w:r w:rsidR="00F72C23" w:rsidRPr="00C6212E">
              <w:rPr>
                <w:rStyle w:val="Hyperlink"/>
              </w:rPr>
              <w:t>1.3</w:t>
            </w:r>
            <w:r w:rsidR="00F72C23">
              <w:rPr>
                <w:rFonts w:asciiTheme="minorHAnsi" w:eastAsiaTheme="minorEastAsia" w:hAnsiTheme="minorHAnsi" w:cstheme="minorBidi"/>
                <w:bCs w:val="0"/>
                <w:lang w:eastAsia="ja-JP"/>
              </w:rPr>
              <w:tab/>
            </w:r>
            <w:r w:rsidR="00F72C23" w:rsidRPr="00C6212E">
              <w:rPr>
                <w:rStyle w:val="Hyperlink"/>
              </w:rPr>
              <w:t>Definitions, Acronyms and Abbreviations</w:t>
            </w:r>
            <w:r w:rsidR="00F72C23">
              <w:rPr>
                <w:webHidden/>
              </w:rPr>
              <w:tab/>
            </w:r>
            <w:r w:rsidR="00F72C23">
              <w:rPr>
                <w:webHidden/>
              </w:rPr>
              <w:fldChar w:fldCharType="begin"/>
            </w:r>
            <w:r w:rsidR="00F72C23">
              <w:rPr>
                <w:webHidden/>
              </w:rPr>
              <w:instrText xml:space="preserve"> PAGEREF _Toc448970340 \h </w:instrText>
            </w:r>
            <w:r w:rsidR="00F72C23">
              <w:rPr>
                <w:webHidden/>
              </w:rPr>
            </w:r>
            <w:r w:rsidR="00F72C23">
              <w:rPr>
                <w:webHidden/>
              </w:rPr>
              <w:fldChar w:fldCharType="separate"/>
            </w:r>
            <w:r>
              <w:rPr>
                <w:webHidden/>
              </w:rPr>
              <w:t>6</w:t>
            </w:r>
            <w:r w:rsidR="00F72C23">
              <w:rPr>
                <w:webHidden/>
              </w:rPr>
              <w:fldChar w:fldCharType="end"/>
            </w:r>
          </w:hyperlink>
        </w:p>
        <w:p w14:paraId="379C8074" w14:textId="6E422738" w:rsidR="00F72C23" w:rsidRDefault="0013796C">
          <w:pPr>
            <w:pStyle w:val="TOC2"/>
            <w:tabs>
              <w:tab w:val="left" w:pos="1200"/>
            </w:tabs>
            <w:rPr>
              <w:rFonts w:asciiTheme="minorHAnsi" w:eastAsiaTheme="minorEastAsia" w:hAnsiTheme="minorHAnsi" w:cstheme="minorBidi"/>
              <w:bCs w:val="0"/>
              <w:lang w:eastAsia="ja-JP"/>
            </w:rPr>
          </w:pPr>
          <w:hyperlink w:anchor="_Toc448970341" w:history="1">
            <w:r w:rsidR="00F72C23" w:rsidRPr="00C6212E">
              <w:rPr>
                <w:rStyle w:val="Hyperlink"/>
              </w:rPr>
              <w:t>1.4</w:t>
            </w:r>
            <w:r w:rsidR="00F72C23">
              <w:rPr>
                <w:rFonts w:asciiTheme="minorHAnsi" w:eastAsiaTheme="minorEastAsia" w:hAnsiTheme="minorHAnsi" w:cstheme="minorBidi"/>
                <w:bCs w:val="0"/>
                <w:lang w:eastAsia="ja-JP"/>
              </w:rPr>
              <w:tab/>
            </w:r>
            <w:r w:rsidR="00F72C23" w:rsidRPr="00C6212E">
              <w:rPr>
                <w:rStyle w:val="Hyperlink"/>
              </w:rPr>
              <w:t>References</w:t>
            </w:r>
            <w:r w:rsidR="00F72C23">
              <w:rPr>
                <w:webHidden/>
              </w:rPr>
              <w:tab/>
            </w:r>
            <w:r w:rsidR="00F72C23">
              <w:rPr>
                <w:webHidden/>
              </w:rPr>
              <w:fldChar w:fldCharType="begin"/>
            </w:r>
            <w:r w:rsidR="00F72C23">
              <w:rPr>
                <w:webHidden/>
              </w:rPr>
              <w:instrText xml:space="preserve"> PAGEREF _Toc448970341 \h </w:instrText>
            </w:r>
            <w:r w:rsidR="00F72C23">
              <w:rPr>
                <w:webHidden/>
              </w:rPr>
            </w:r>
            <w:r w:rsidR="00F72C23">
              <w:rPr>
                <w:webHidden/>
              </w:rPr>
              <w:fldChar w:fldCharType="separate"/>
            </w:r>
            <w:r>
              <w:rPr>
                <w:webHidden/>
              </w:rPr>
              <w:t>6</w:t>
            </w:r>
            <w:r w:rsidR="00F72C23">
              <w:rPr>
                <w:webHidden/>
              </w:rPr>
              <w:fldChar w:fldCharType="end"/>
            </w:r>
          </w:hyperlink>
        </w:p>
        <w:p w14:paraId="09F8C3B3" w14:textId="1CE6C1E0" w:rsidR="00F72C23" w:rsidRDefault="0013796C">
          <w:pPr>
            <w:pStyle w:val="TOC2"/>
            <w:tabs>
              <w:tab w:val="left" w:pos="1200"/>
            </w:tabs>
            <w:rPr>
              <w:rFonts w:asciiTheme="minorHAnsi" w:eastAsiaTheme="minorEastAsia" w:hAnsiTheme="minorHAnsi" w:cstheme="minorBidi"/>
              <w:bCs w:val="0"/>
              <w:lang w:eastAsia="ja-JP"/>
            </w:rPr>
          </w:pPr>
          <w:hyperlink w:anchor="_Toc448970342" w:history="1">
            <w:r w:rsidR="00F72C23" w:rsidRPr="00C6212E">
              <w:rPr>
                <w:rStyle w:val="Hyperlink"/>
              </w:rPr>
              <w:t>1.5</w:t>
            </w:r>
            <w:r w:rsidR="00F72C23">
              <w:rPr>
                <w:rFonts w:asciiTheme="minorHAnsi" w:eastAsiaTheme="minorEastAsia" w:hAnsiTheme="minorHAnsi" w:cstheme="minorBidi"/>
                <w:bCs w:val="0"/>
                <w:lang w:eastAsia="ja-JP"/>
              </w:rPr>
              <w:tab/>
            </w:r>
            <w:r w:rsidR="00F72C23" w:rsidRPr="00C6212E">
              <w:rPr>
                <w:rStyle w:val="Hyperlink"/>
              </w:rPr>
              <w:t>Overview</w:t>
            </w:r>
            <w:r w:rsidR="00F72C23">
              <w:rPr>
                <w:webHidden/>
              </w:rPr>
              <w:tab/>
            </w:r>
            <w:r w:rsidR="00F72C23">
              <w:rPr>
                <w:webHidden/>
              </w:rPr>
              <w:fldChar w:fldCharType="begin"/>
            </w:r>
            <w:r w:rsidR="00F72C23">
              <w:rPr>
                <w:webHidden/>
              </w:rPr>
              <w:instrText xml:space="preserve"> PAGEREF _Toc448970342 \h </w:instrText>
            </w:r>
            <w:r w:rsidR="00F72C23">
              <w:rPr>
                <w:webHidden/>
              </w:rPr>
            </w:r>
            <w:r w:rsidR="00F72C23">
              <w:rPr>
                <w:webHidden/>
              </w:rPr>
              <w:fldChar w:fldCharType="separate"/>
            </w:r>
            <w:r>
              <w:rPr>
                <w:webHidden/>
              </w:rPr>
              <w:t>6</w:t>
            </w:r>
            <w:r w:rsidR="00F72C23">
              <w:rPr>
                <w:webHidden/>
              </w:rPr>
              <w:fldChar w:fldCharType="end"/>
            </w:r>
          </w:hyperlink>
        </w:p>
        <w:p w14:paraId="27787089" w14:textId="2BDB7341"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43" w:history="1">
            <w:r w:rsidR="00F72C23" w:rsidRPr="00C6212E">
              <w:rPr>
                <w:rStyle w:val="Hyperlink"/>
              </w:rPr>
              <w:t>2</w:t>
            </w:r>
            <w:r w:rsidR="00F72C23">
              <w:rPr>
                <w:rFonts w:asciiTheme="minorHAnsi" w:eastAsiaTheme="minorEastAsia" w:hAnsiTheme="minorHAnsi" w:cstheme="minorBidi"/>
                <w:bCs w:val="0"/>
                <w:caps w:val="0"/>
                <w:lang w:eastAsia="ja-JP"/>
              </w:rPr>
              <w:tab/>
            </w:r>
            <w:r w:rsidR="00F72C23" w:rsidRPr="00C6212E">
              <w:rPr>
                <w:rStyle w:val="Hyperlink"/>
              </w:rPr>
              <w:t>Choice of Architecture design</w:t>
            </w:r>
            <w:r w:rsidR="00F72C23">
              <w:rPr>
                <w:webHidden/>
              </w:rPr>
              <w:tab/>
            </w:r>
            <w:r w:rsidR="00F72C23">
              <w:rPr>
                <w:webHidden/>
              </w:rPr>
              <w:fldChar w:fldCharType="begin"/>
            </w:r>
            <w:r w:rsidR="00F72C23">
              <w:rPr>
                <w:webHidden/>
              </w:rPr>
              <w:instrText xml:space="preserve"> PAGEREF _Toc448970343 \h </w:instrText>
            </w:r>
            <w:r w:rsidR="00F72C23">
              <w:rPr>
                <w:webHidden/>
              </w:rPr>
            </w:r>
            <w:r w:rsidR="00F72C23">
              <w:rPr>
                <w:webHidden/>
              </w:rPr>
              <w:fldChar w:fldCharType="separate"/>
            </w:r>
            <w:r>
              <w:rPr>
                <w:webHidden/>
              </w:rPr>
              <w:t>6</w:t>
            </w:r>
            <w:r w:rsidR="00F72C23">
              <w:rPr>
                <w:webHidden/>
              </w:rPr>
              <w:fldChar w:fldCharType="end"/>
            </w:r>
          </w:hyperlink>
        </w:p>
        <w:p w14:paraId="52820EAF" w14:textId="401CB038" w:rsidR="00F72C23" w:rsidRDefault="0013796C">
          <w:pPr>
            <w:pStyle w:val="TOC2"/>
            <w:tabs>
              <w:tab w:val="left" w:pos="1200"/>
            </w:tabs>
            <w:rPr>
              <w:rFonts w:asciiTheme="minorHAnsi" w:eastAsiaTheme="minorEastAsia" w:hAnsiTheme="minorHAnsi" w:cstheme="minorBidi"/>
              <w:bCs w:val="0"/>
              <w:lang w:eastAsia="ja-JP"/>
            </w:rPr>
          </w:pPr>
          <w:hyperlink w:anchor="_Toc448970344" w:history="1">
            <w:r w:rsidR="00F72C23" w:rsidRPr="00C6212E">
              <w:rPr>
                <w:rStyle w:val="Hyperlink"/>
              </w:rPr>
              <w:t>2.1</w:t>
            </w:r>
            <w:r w:rsidR="00F72C23">
              <w:rPr>
                <w:rFonts w:asciiTheme="minorHAnsi" w:eastAsiaTheme="minorEastAsia" w:hAnsiTheme="minorHAnsi" w:cstheme="minorBidi"/>
                <w:bCs w:val="0"/>
                <w:lang w:eastAsia="ja-JP"/>
              </w:rPr>
              <w:tab/>
            </w:r>
            <w:r w:rsidR="00F72C23" w:rsidRPr="00C6212E">
              <w:rPr>
                <w:rStyle w:val="Hyperlink"/>
              </w:rPr>
              <w:t>MVC Model</w:t>
            </w:r>
            <w:r w:rsidR="00F72C23">
              <w:rPr>
                <w:webHidden/>
              </w:rPr>
              <w:tab/>
            </w:r>
            <w:r w:rsidR="00F72C23">
              <w:rPr>
                <w:webHidden/>
              </w:rPr>
              <w:fldChar w:fldCharType="begin"/>
            </w:r>
            <w:r w:rsidR="00F72C23">
              <w:rPr>
                <w:webHidden/>
              </w:rPr>
              <w:instrText xml:space="preserve"> PAGEREF _Toc448970344 \h </w:instrText>
            </w:r>
            <w:r w:rsidR="00F72C23">
              <w:rPr>
                <w:webHidden/>
              </w:rPr>
            </w:r>
            <w:r w:rsidR="00F72C23">
              <w:rPr>
                <w:webHidden/>
              </w:rPr>
              <w:fldChar w:fldCharType="separate"/>
            </w:r>
            <w:r>
              <w:rPr>
                <w:webHidden/>
              </w:rPr>
              <w:t>6</w:t>
            </w:r>
            <w:r w:rsidR="00F72C23">
              <w:rPr>
                <w:webHidden/>
              </w:rPr>
              <w:fldChar w:fldCharType="end"/>
            </w:r>
          </w:hyperlink>
        </w:p>
        <w:p w14:paraId="627A4463" w14:textId="4FCB1DB2"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45" w:history="1">
            <w:r w:rsidR="00F72C23" w:rsidRPr="00C6212E">
              <w:rPr>
                <w:rStyle w:val="Hyperlink"/>
              </w:rPr>
              <w:t>2.1.1</w:t>
            </w:r>
            <w:r w:rsidR="00F72C23">
              <w:rPr>
                <w:rFonts w:asciiTheme="minorHAnsi" w:eastAsiaTheme="minorEastAsia" w:hAnsiTheme="minorHAnsi" w:cstheme="minorBidi"/>
                <w:bCs w:val="0"/>
                <w:sz w:val="22"/>
                <w:szCs w:val="22"/>
                <w:lang w:eastAsia="ja-JP"/>
              </w:rPr>
              <w:tab/>
            </w:r>
            <w:r w:rsidR="00F72C23" w:rsidRPr="00C6212E">
              <w:rPr>
                <w:rStyle w:val="Hyperlink"/>
              </w:rPr>
              <w:t>MVC Model overview</w:t>
            </w:r>
            <w:r w:rsidR="00F72C23">
              <w:rPr>
                <w:webHidden/>
              </w:rPr>
              <w:tab/>
            </w:r>
            <w:r w:rsidR="00F72C23">
              <w:rPr>
                <w:webHidden/>
              </w:rPr>
              <w:fldChar w:fldCharType="begin"/>
            </w:r>
            <w:r w:rsidR="00F72C23">
              <w:rPr>
                <w:webHidden/>
              </w:rPr>
              <w:instrText xml:space="preserve"> PAGEREF _Toc448970345 \h </w:instrText>
            </w:r>
            <w:r w:rsidR="00F72C23">
              <w:rPr>
                <w:webHidden/>
              </w:rPr>
            </w:r>
            <w:r w:rsidR="00F72C23">
              <w:rPr>
                <w:webHidden/>
              </w:rPr>
              <w:fldChar w:fldCharType="separate"/>
            </w:r>
            <w:r>
              <w:rPr>
                <w:webHidden/>
              </w:rPr>
              <w:t>6</w:t>
            </w:r>
            <w:r w:rsidR="00F72C23">
              <w:rPr>
                <w:webHidden/>
              </w:rPr>
              <w:fldChar w:fldCharType="end"/>
            </w:r>
          </w:hyperlink>
        </w:p>
        <w:p w14:paraId="079E6AA0" w14:textId="2B0E94BB" w:rsidR="00F72C23" w:rsidRDefault="0013796C">
          <w:pPr>
            <w:pStyle w:val="TOC2"/>
            <w:tabs>
              <w:tab w:val="left" w:pos="1200"/>
            </w:tabs>
            <w:rPr>
              <w:rFonts w:asciiTheme="minorHAnsi" w:eastAsiaTheme="minorEastAsia" w:hAnsiTheme="minorHAnsi" w:cstheme="minorBidi"/>
              <w:bCs w:val="0"/>
              <w:lang w:eastAsia="ja-JP"/>
            </w:rPr>
          </w:pPr>
          <w:hyperlink w:anchor="_Toc448970346" w:history="1">
            <w:r w:rsidR="00F72C23" w:rsidRPr="00C6212E">
              <w:rPr>
                <w:rStyle w:val="Hyperlink"/>
              </w:rPr>
              <w:t>2.2</w:t>
            </w:r>
            <w:r w:rsidR="00F72C23">
              <w:rPr>
                <w:rFonts w:asciiTheme="minorHAnsi" w:eastAsiaTheme="minorEastAsia" w:hAnsiTheme="minorHAnsi" w:cstheme="minorBidi"/>
                <w:bCs w:val="0"/>
                <w:lang w:eastAsia="ja-JP"/>
              </w:rPr>
              <w:tab/>
            </w:r>
            <w:r w:rsidR="00F72C23" w:rsidRPr="00C6212E">
              <w:rPr>
                <w:rStyle w:val="Hyperlink"/>
              </w:rPr>
              <w:t>Laravel</w:t>
            </w:r>
            <w:r w:rsidR="00F72C23">
              <w:rPr>
                <w:webHidden/>
              </w:rPr>
              <w:tab/>
            </w:r>
            <w:r w:rsidR="00F72C23">
              <w:rPr>
                <w:webHidden/>
              </w:rPr>
              <w:fldChar w:fldCharType="begin"/>
            </w:r>
            <w:r w:rsidR="00F72C23">
              <w:rPr>
                <w:webHidden/>
              </w:rPr>
              <w:instrText xml:space="preserve"> PAGEREF _Toc448970346 \h </w:instrText>
            </w:r>
            <w:r w:rsidR="00F72C23">
              <w:rPr>
                <w:webHidden/>
              </w:rPr>
            </w:r>
            <w:r w:rsidR="00F72C23">
              <w:rPr>
                <w:webHidden/>
              </w:rPr>
              <w:fldChar w:fldCharType="separate"/>
            </w:r>
            <w:r>
              <w:rPr>
                <w:webHidden/>
              </w:rPr>
              <w:t>6</w:t>
            </w:r>
            <w:r w:rsidR="00F72C23">
              <w:rPr>
                <w:webHidden/>
              </w:rPr>
              <w:fldChar w:fldCharType="end"/>
            </w:r>
          </w:hyperlink>
        </w:p>
        <w:p w14:paraId="636D3BBD" w14:textId="7D7FBD8C"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47" w:history="1">
            <w:r w:rsidR="00F72C23" w:rsidRPr="00C6212E">
              <w:rPr>
                <w:rStyle w:val="Hyperlink"/>
              </w:rPr>
              <w:t>3</w:t>
            </w:r>
            <w:r w:rsidR="00F72C23">
              <w:rPr>
                <w:rFonts w:asciiTheme="minorHAnsi" w:eastAsiaTheme="minorEastAsia" w:hAnsiTheme="minorHAnsi" w:cstheme="minorBidi"/>
                <w:bCs w:val="0"/>
                <w:caps w:val="0"/>
                <w:lang w:eastAsia="ja-JP"/>
              </w:rPr>
              <w:tab/>
            </w:r>
            <w:r w:rsidR="00F72C23" w:rsidRPr="00C6212E">
              <w:rPr>
                <w:rStyle w:val="Hyperlink"/>
              </w:rPr>
              <w:t>Architectural Representation</w:t>
            </w:r>
            <w:r w:rsidR="00F72C23">
              <w:rPr>
                <w:webHidden/>
              </w:rPr>
              <w:tab/>
            </w:r>
            <w:r w:rsidR="00F72C23">
              <w:rPr>
                <w:webHidden/>
              </w:rPr>
              <w:fldChar w:fldCharType="begin"/>
            </w:r>
            <w:r w:rsidR="00F72C23">
              <w:rPr>
                <w:webHidden/>
              </w:rPr>
              <w:instrText xml:space="preserve"> PAGEREF _Toc448970347 \h </w:instrText>
            </w:r>
            <w:r w:rsidR="00F72C23">
              <w:rPr>
                <w:webHidden/>
              </w:rPr>
            </w:r>
            <w:r w:rsidR="00F72C23">
              <w:rPr>
                <w:webHidden/>
              </w:rPr>
              <w:fldChar w:fldCharType="separate"/>
            </w:r>
            <w:r>
              <w:rPr>
                <w:webHidden/>
              </w:rPr>
              <w:t>6</w:t>
            </w:r>
            <w:r w:rsidR="00F72C23">
              <w:rPr>
                <w:webHidden/>
              </w:rPr>
              <w:fldChar w:fldCharType="end"/>
            </w:r>
          </w:hyperlink>
        </w:p>
        <w:p w14:paraId="7099A3AA" w14:textId="4E8CCA61"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48" w:history="1">
            <w:r w:rsidR="00F72C23" w:rsidRPr="00C6212E">
              <w:rPr>
                <w:rStyle w:val="Hyperlink"/>
              </w:rPr>
              <w:t>4</w:t>
            </w:r>
            <w:r w:rsidR="00F72C23">
              <w:rPr>
                <w:rFonts w:asciiTheme="minorHAnsi" w:eastAsiaTheme="minorEastAsia" w:hAnsiTheme="minorHAnsi" w:cstheme="minorBidi"/>
                <w:bCs w:val="0"/>
                <w:caps w:val="0"/>
                <w:lang w:eastAsia="ja-JP"/>
              </w:rPr>
              <w:tab/>
            </w:r>
            <w:r w:rsidR="00F72C23" w:rsidRPr="00C6212E">
              <w:rPr>
                <w:rStyle w:val="Hyperlink"/>
              </w:rPr>
              <w:t>Architectural Goals and Constraints</w:t>
            </w:r>
            <w:r w:rsidR="00F72C23">
              <w:rPr>
                <w:webHidden/>
              </w:rPr>
              <w:tab/>
            </w:r>
            <w:r w:rsidR="00F72C23">
              <w:rPr>
                <w:webHidden/>
              </w:rPr>
              <w:fldChar w:fldCharType="begin"/>
            </w:r>
            <w:r w:rsidR="00F72C23">
              <w:rPr>
                <w:webHidden/>
              </w:rPr>
              <w:instrText xml:space="preserve"> PAGEREF _Toc448970348 \h </w:instrText>
            </w:r>
            <w:r w:rsidR="00F72C23">
              <w:rPr>
                <w:webHidden/>
              </w:rPr>
            </w:r>
            <w:r w:rsidR="00F72C23">
              <w:rPr>
                <w:webHidden/>
              </w:rPr>
              <w:fldChar w:fldCharType="separate"/>
            </w:r>
            <w:r>
              <w:rPr>
                <w:webHidden/>
              </w:rPr>
              <w:t>6</w:t>
            </w:r>
            <w:r w:rsidR="00F72C23">
              <w:rPr>
                <w:webHidden/>
              </w:rPr>
              <w:fldChar w:fldCharType="end"/>
            </w:r>
          </w:hyperlink>
        </w:p>
        <w:p w14:paraId="5128A113" w14:textId="16AAD115"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49" w:history="1">
            <w:r w:rsidR="00F72C23" w:rsidRPr="00C6212E">
              <w:rPr>
                <w:rStyle w:val="Hyperlink"/>
              </w:rPr>
              <w:t>5</w:t>
            </w:r>
            <w:r w:rsidR="00F72C23">
              <w:rPr>
                <w:rFonts w:asciiTheme="minorHAnsi" w:eastAsiaTheme="minorEastAsia" w:hAnsiTheme="minorHAnsi" w:cstheme="minorBidi"/>
                <w:bCs w:val="0"/>
                <w:caps w:val="0"/>
                <w:lang w:eastAsia="ja-JP"/>
              </w:rPr>
              <w:tab/>
            </w:r>
            <w:r w:rsidR="00F72C23" w:rsidRPr="00C6212E">
              <w:rPr>
                <w:rStyle w:val="Hyperlink"/>
              </w:rPr>
              <w:t>Use-Case View</w:t>
            </w:r>
            <w:r w:rsidR="00F72C23">
              <w:rPr>
                <w:webHidden/>
              </w:rPr>
              <w:tab/>
            </w:r>
            <w:r w:rsidR="00F72C23">
              <w:rPr>
                <w:webHidden/>
              </w:rPr>
              <w:fldChar w:fldCharType="begin"/>
            </w:r>
            <w:r w:rsidR="00F72C23">
              <w:rPr>
                <w:webHidden/>
              </w:rPr>
              <w:instrText xml:space="preserve"> PAGEREF _Toc448970349 \h </w:instrText>
            </w:r>
            <w:r w:rsidR="00F72C23">
              <w:rPr>
                <w:webHidden/>
              </w:rPr>
            </w:r>
            <w:r w:rsidR="00F72C23">
              <w:rPr>
                <w:webHidden/>
              </w:rPr>
              <w:fldChar w:fldCharType="separate"/>
            </w:r>
            <w:r>
              <w:rPr>
                <w:webHidden/>
              </w:rPr>
              <w:t>6</w:t>
            </w:r>
            <w:r w:rsidR="00F72C23">
              <w:rPr>
                <w:webHidden/>
              </w:rPr>
              <w:fldChar w:fldCharType="end"/>
            </w:r>
          </w:hyperlink>
        </w:p>
        <w:p w14:paraId="1EB83A89" w14:textId="5791F0B4" w:rsidR="00F72C23" w:rsidRDefault="0013796C">
          <w:pPr>
            <w:pStyle w:val="TOC2"/>
            <w:tabs>
              <w:tab w:val="left" w:pos="1200"/>
            </w:tabs>
            <w:rPr>
              <w:rFonts w:asciiTheme="minorHAnsi" w:eastAsiaTheme="minorEastAsia" w:hAnsiTheme="minorHAnsi" w:cstheme="minorBidi"/>
              <w:bCs w:val="0"/>
              <w:lang w:eastAsia="ja-JP"/>
            </w:rPr>
          </w:pPr>
          <w:hyperlink w:anchor="_Toc448970350" w:history="1">
            <w:r w:rsidR="00F72C23" w:rsidRPr="00C6212E">
              <w:rPr>
                <w:rStyle w:val="Hyperlink"/>
              </w:rPr>
              <w:t>5.1</w:t>
            </w:r>
            <w:r w:rsidR="00F72C23">
              <w:rPr>
                <w:rFonts w:asciiTheme="minorHAnsi" w:eastAsiaTheme="minorEastAsia" w:hAnsiTheme="minorHAnsi" w:cstheme="minorBidi"/>
                <w:bCs w:val="0"/>
                <w:lang w:eastAsia="ja-JP"/>
              </w:rPr>
              <w:tab/>
            </w:r>
            <w:r w:rsidR="00F72C23" w:rsidRPr="00C6212E">
              <w:rPr>
                <w:rStyle w:val="Hyperlink"/>
              </w:rPr>
              <w:t>User module</w:t>
            </w:r>
            <w:r w:rsidR="00F72C23">
              <w:rPr>
                <w:webHidden/>
              </w:rPr>
              <w:tab/>
            </w:r>
            <w:r w:rsidR="00F72C23">
              <w:rPr>
                <w:webHidden/>
              </w:rPr>
              <w:fldChar w:fldCharType="begin"/>
            </w:r>
            <w:r w:rsidR="00F72C23">
              <w:rPr>
                <w:webHidden/>
              </w:rPr>
              <w:instrText xml:space="preserve"> PAGEREF _Toc448970350 \h </w:instrText>
            </w:r>
            <w:r w:rsidR="00F72C23">
              <w:rPr>
                <w:webHidden/>
              </w:rPr>
            </w:r>
            <w:r w:rsidR="00F72C23">
              <w:rPr>
                <w:webHidden/>
              </w:rPr>
              <w:fldChar w:fldCharType="separate"/>
            </w:r>
            <w:r>
              <w:rPr>
                <w:webHidden/>
              </w:rPr>
              <w:t>6</w:t>
            </w:r>
            <w:r w:rsidR="00F72C23">
              <w:rPr>
                <w:webHidden/>
              </w:rPr>
              <w:fldChar w:fldCharType="end"/>
            </w:r>
          </w:hyperlink>
        </w:p>
        <w:p w14:paraId="1CAA4B13" w14:textId="7B61C556"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51" w:history="1">
            <w:r w:rsidR="00F72C23" w:rsidRPr="00C6212E">
              <w:rPr>
                <w:rStyle w:val="Hyperlink"/>
                <w:lang w:val="vi-VN"/>
              </w:rPr>
              <w:t>5.1.1</w:t>
            </w:r>
            <w:r w:rsidR="00F72C23">
              <w:rPr>
                <w:rFonts w:asciiTheme="minorHAnsi" w:eastAsiaTheme="minorEastAsia" w:hAnsiTheme="minorHAnsi" w:cstheme="minorBidi"/>
                <w:bCs w:val="0"/>
                <w:sz w:val="22"/>
                <w:szCs w:val="22"/>
                <w:lang w:eastAsia="ja-JP"/>
              </w:rPr>
              <w:tab/>
            </w:r>
            <w:r w:rsidR="00F72C23" w:rsidRPr="00C6212E">
              <w:rPr>
                <w:rStyle w:val="Hyperlink"/>
              </w:rPr>
              <w:t>Authentication</w:t>
            </w:r>
            <w:r w:rsidR="00F72C23" w:rsidRPr="00C6212E">
              <w:rPr>
                <w:rStyle w:val="Hyperlink"/>
                <w:lang w:val="vi-VN"/>
              </w:rPr>
              <w:t xml:space="preserve"> </w:t>
            </w:r>
            <w:r w:rsidR="00F72C23" w:rsidRPr="00C6212E">
              <w:rPr>
                <w:rStyle w:val="Hyperlink"/>
              </w:rPr>
              <w:t>module</w:t>
            </w:r>
            <w:r w:rsidR="00F72C23">
              <w:rPr>
                <w:webHidden/>
              </w:rPr>
              <w:tab/>
            </w:r>
            <w:r w:rsidR="00F72C23">
              <w:rPr>
                <w:webHidden/>
              </w:rPr>
              <w:fldChar w:fldCharType="begin"/>
            </w:r>
            <w:r w:rsidR="00F72C23">
              <w:rPr>
                <w:webHidden/>
              </w:rPr>
              <w:instrText xml:space="preserve"> PAGEREF _Toc448970351 \h </w:instrText>
            </w:r>
            <w:r w:rsidR="00F72C23">
              <w:rPr>
                <w:webHidden/>
              </w:rPr>
            </w:r>
            <w:r w:rsidR="00F72C23">
              <w:rPr>
                <w:webHidden/>
              </w:rPr>
              <w:fldChar w:fldCharType="separate"/>
            </w:r>
            <w:r>
              <w:rPr>
                <w:webHidden/>
              </w:rPr>
              <w:t>6</w:t>
            </w:r>
            <w:r w:rsidR="00F72C23">
              <w:rPr>
                <w:webHidden/>
              </w:rPr>
              <w:fldChar w:fldCharType="end"/>
            </w:r>
          </w:hyperlink>
        </w:p>
        <w:p w14:paraId="4C0EDF4F" w14:textId="13B0509C" w:rsidR="00F72C23" w:rsidRDefault="0013796C">
          <w:pPr>
            <w:pStyle w:val="TOC2"/>
            <w:tabs>
              <w:tab w:val="left" w:pos="1200"/>
            </w:tabs>
            <w:rPr>
              <w:rFonts w:asciiTheme="minorHAnsi" w:eastAsiaTheme="minorEastAsia" w:hAnsiTheme="minorHAnsi" w:cstheme="minorBidi"/>
              <w:bCs w:val="0"/>
              <w:lang w:eastAsia="ja-JP"/>
            </w:rPr>
          </w:pPr>
          <w:hyperlink w:anchor="_Toc448970352" w:history="1">
            <w:r w:rsidR="00F72C23" w:rsidRPr="00C6212E">
              <w:rPr>
                <w:rStyle w:val="Hyperlink"/>
              </w:rPr>
              <w:t>5.2</w:t>
            </w:r>
            <w:r w:rsidR="00F72C23">
              <w:rPr>
                <w:rFonts w:asciiTheme="minorHAnsi" w:eastAsiaTheme="minorEastAsia" w:hAnsiTheme="minorHAnsi" w:cstheme="minorBidi"/>
                <w:bCs w:val="0"/>
                <w:lang w:eastAsia="ja-JP"/>
              </w:rPr>
              <w:tab/>
            </w:r>
            <w:r w:rsidR="00F72C23" w:rsidRPr="00C6212E">
              <w:rPr>
                <w:rStyle w:val="Hyperlink"/>
              </w:rPr>
              <w:t>Medicinal plant module</w:t>
            </w:r>
            <w:r w:rsidR="00F72C23">
              <w:rPr>
                <w:webHidden/>
              </w:rPr>
              <w:tab/>
            </w:r>
            <w:r w:rsidR="00F72C23">
              <w:rPr>
                <w:webHidden/>
              </w:rPr>
              <w:fldChar w:fldCharType="begin"/>
            </w:r>
            <w:r w:rsidR="00F72C23">
              <w:rPr>
                <w:webHidden/>
              </w:rPr>
              <w:instrText xml:space="preserve"> PAGEREF _Toc448970352 \h </w:instrText>
            </w:r>
            <w:r w:rsidR="00F72C23">
              <w:rPr>
                <w:webHidden/>
              </w:rPr>
            </w:r>
            <w:r w:rsidR="00F72C23">
              <w:rPr>
                <w:webHidden/>
              </w:rPr>
              <w:fldChar w:fldCharType="separate"/>
            </w:r>
            <w:r>
              <w:rPr>
                <w:webHidden/>
              </w:rPr>
              <w:t>6</w:t>
            </w:r>
            <w:r w:rsidR="00F72C23">
              <w:rPr>
                <w:webHidden/>
              </w:rPr>
              <w:fldChar w:fldCharType="end"/>
            </w:r>
          </w:hyperlink>
        </w:p>
        <w:p w14:paraId="7199B782" w14:textId="78794608"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53" w:history="1">
            <w:r w:rsidR="00F72C23" w:rsidRPr="00C6212E">
              <w:rPr>
                <w:rStyle w:val="Hyperlink"/>
              </w:rPr>
              <w:t>5.2.1</w:t>
            </w:r>
            <w:r w:rsidR="00F72C23">
              <w:rPr>
                <w:rFonts w:asciiTheme="minorHAnsi" w:eastAsiaTheme="minorEastAsia" w:hAnsiTheme="minorHAnsi" w:cstheme="minorBidi"/>
                <w:bCs w:val="0"/>
                <w:sz w:val="22"/>
                <w:szCs w:val="22"/>
                <w:lang w:eastAsia="ja-JP"/>
              </w:rPr>
              <w:tab/>
            </w:r>
            <w:r w:rsidR="00F72C23" w:rsidRPr="00C6212E">
              <w:rPr>
                <w:rStyle w:val="Hyperlink"/>
              </w:rPr>
              <w:t>Medicinal plant information</w:t>
            </w:r>
            <w:r w:rsidR="00F72C23">
              <w:rPr>
                <w:webHidden/>
              </w:rPr>
              <w:tab/>
            </w:r>
            <w:r w:rsidR="00F72C23">
              <w:rPr>
                <w:webHidden/>
              </w:rPr>
              <w:fldChar w:fldCharType="begin"/>
            </w:r>
            <w:r w:rsidR="00F72C23">
              <w:rPr>
                <w:webHidden/>
              </w:rPr>
              <w:instrText xml:space="preserve"> PAGEREF _Toc448970353 \h </w:instrText>
            </w:r>
            <w:r w:rsidR="00F72C23">
              <w:rPr>
                <w:webHidden/>
              </w:rPr>
            </w:r>
            <w:r w:rsidR="00F72C23">
              <w:rPr>
                <w:webHidden/>
              </w:rPr>
              <w:fldChar w:fldCharType="separate"/>
            </w:r>
            <w:r>
              <w:rPr>
                <w:webHidden/>
              </w:rPr>
              <w:t>6</w:t>
            </w:r>
            <w:r w:rsidR="00F72C23">
              <w:rPr>
                <w:webHidden/>
              </w:rPr>
              <w:fldChar w:fldCharType="end"/>
            </w:r>
          </w:hyperlink>
        </w:p>
        <w:p w14:paraId="3121DFF4" w14:textId="7737E955"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54" w:history="1">
            <w:r w:rsidR="00F72C23" w:rsidRPr="00C6212E">
              <w:rPr>
                <w:rStyle w:val="Hyperlink"/>
              </w:rPr>
              <w:t>5.3.1</w:t>
            </w:r>
            <w:r w:rsidR="00F72C23">
              <w:rPr>
                <w:rFonts w:asciiTheme="minorHAnsi" w:eastAsiaTheme="minorEastAsia" w:hAnsiTheme="minorHAnsi" w:cstheme="minorBidi"/>
                <w:bCs w:val="0"/>
                <w:sz w:val="22"/>
                <w:szCs w:val="22"/>
                <w:lang w:eastAsia="ja-JP"/>
              </w:rPr>
              <w:tab/>
            </w:r>
            <w:r w:rsidR="00F72C23" w:rsidRPr="00C6212E">
              <w:rPr>
                <w:rStyle w:val="Hyperlink"/>
              </w:rPr>
              <w:t>Medicinal plant content mana</w:t>
            </w:r>
            <w:r w:rsidR="00F72C23">
              <w:rPr>
                <w:webHidden/>
              </w:rPr>
              <w:tab/>
            </w:r>
            <w:r w:rsidR="00F72C23">
              <w:rPr>
                <w:webHidden/>
              </w:rPr>
              <w:fldChar w:fldCharType="begin"/>
            </w:r>
            <w:r w:rsidR="00F72C23">
              <w:rPr>
                <w:webHidden/>
              </w:rPr>
              <w:instrText xml:space="preserve"> PAGEREF _Toc448970354 \h </w:instrText>
            </w:r>
            <w:r w:rsidR="00F72C23">
              <w:rPr>
                <w:webHidden/>
              </w:rPr>
            </w:r>
            <w:r w:rsidR="00F72C23">
              <w:rPr>
                <w:webHidden/>
              </w:rPr>
              <w:fldChar w:fldCharType="separate"/>
            </w:r>
            <w:r>
              <w:rPr>
                <w:webHidden/>
              </w:rPr>
              <w:t>6</w:t>
            </w:r>
            <w:r w:rsidR="00F72C23">
              <w:rPr>
                <w:webHidden/>
              </w:rPr>
              <w:fldChar w:fldCharType="end"/>
            </w:r>
          </w:hyperlink>
        </w:p>
        <w:p w14:paraId="7B995281" w14:textId="1EE43C93" w:rsidR="00F72C23" w:rsidRDefault="0013796C">
          <w:pPr>
            <w:pStyle w:val="TOC2"/>
            <w:tabs>
              <w:tab w:val="left" w:pos="1200"/>
            </w:tabs>
            <w:rPr>
              <w:rFonts w:asciiTheme="minorHAnsi" w:eastAsiaTheme="minorEastAsia" w:hAnsiTheme="minorHAnsi" w:cstheme="minorBidi"/>
              <w:bCs w:val="0"/>
              <w:lang w:eastAsia="ja-JP"/>
            </w:rPr>
          </w:pPr>
          <w:hyperlink w:anchor="_Toc448970355" w:history="1">
            <w:r w:rsidR="00F72C23" w:rsidRPr="00C6212E">
              <w:rPr>
                <w:rStyle w:val="Hyperlink"/>
              </w:rPr>
              <w:t>5.3</w:t>
            </w:r>
            <w:r w:rsidR="00F72C23">
              <w:rPr>
                <w:rFonts w:asciiTheme="minorHAnsi" w:eastAsiaTheme="minorEastAsia" w:hAnsiTheme="minorHAnsi" w:cstheme="minorBidi"/>
                <w:bCs w:val="0"/>
                <w:lang w:eastAsia="ja-JP"/>
              </w:rPr>
              <w:tab/>
            </w:r>
            <w:r w:rsidR="00F72C23" w:rsidRPr="00C6212E">
              <w:rPr>
                <w:rStyle w:val="Hyperlink"/>
              </w:rPr>
              <w:t>Remedy module</w:t>
            </w:r>
            <w:r w:rsidR="00F72C23">
              <w:rPr>
                <w:webHidden/>
              </w:rPr>
              <w:tab/>
            </w:r>
            <w:r w:rsidR="00F72C23">
              <w:rPr>
                <w:webHidden/>
              </w:rPr>
              <w:fldChar w:fldCharType="begin"/>
            </w:r>
            <w:r w:rsidR="00F72C23">
              <w:rPr>
                <w:webHidden/>
              </w:rPr>
              <w:instrText xml:space="preserve"> PAGEREF _Toc448970355 \h </w:instrText>
            </w:r>
            <w:r w:rsidR="00F72C23">
              <w:rPr>
                <w:webHidden/>
              </w:rPr>
            </w:r>
            <w:r w:rsidR="00F72C23">
              <w:rPr>
                <w:webHidden/>
              </w:rPr>
              <w:fldChar w:fldCharType="separate"/>
            </w:r>
            <w:r>
              <w:rPr>
                <w:webHidden/>
              </w:rPr>
              <w:t>6</w:t>
            </w:r>
            <w:r w:rsidR="00F72C23">
              <w:rPr>
                <w:webHidden/>
              </w:rPr>
              <w:fldChar w:fldCharType="end"/>
            </w:r>
          </w:hyperlink>
        </w:p>
        <w:p w14:paraId="43FF07EA" w14:textId="2E6A508D"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56" w:history="1">
            <w:r w:rsidR="00F72C23" w:rsidRPr="00C6212E">
              <w:rPr>
                <w:rStyle w:val="Hyperlink"/>
              </w:rPr>
              <w:t>5.4.1</w:t>
            </w:r>
            <w:r w:rsidR="00F72C23">
              <w:rPr>
                <w:rFonts w:asciiTheme="minorHAnsi" w:eastAsiaTheme="minorEastAsia" w:hAnsiTheme="minorHAnsi" w:cstheme="minorBidi"/>
                <w:bCs w:val="0"/>
                <w:sz w:val="22"/>
                <w:szCs w:val="22"/>
                <w:lang w:eastAsia="ja-JP"/>
              </w:rPr>
              <w:tab/>
            </w:r>
            <w:r w:rsidR="00F72C23" w:rsidRPr="00C6212E">
              <w:rPr>
                <w:rStyle w:val="Hyperlink"/>
              </w:rPr>
              <w:t>Remedy Information</w:t>
            </w:r>
            <w:r w:rsidR="00F72C23">
              <w:rPr>
                <w:webHidden/>
              </w:rPr>
              <w:tab/>
            </w:r>
            <w:r w:rsidR="00F72C23">
              <w:rPr>
                <w:webHidden/>
              </w:rPr>
              <w:fldChar w:fldCharType="begin"/>
            </w:r>
            <w:r w:rsidR="00F72C23">
              <w:rPr>
                <w:webHidden/>
              </w:rPr>
              <w:instrText xml:space="preserve"> PAGEREF _Toc448970356 \h </w:instrText>
            </w:r>
            <w:r w:rsidR="00F72C23">
              <w:rPr>
                <w:webHidden/>
              </w:rPr>
            </w:r>
            <w:r w:rsidR="00F72C23">
              <w:rPr>
                <w:webHidden/>
              </w:rPr>
              <w:fldChar w:fldCharType="separate"/>
            </w:r>
            <w:r>
              <w:rPr>
                <w:webHidden/>
              </w:rPr>
              <w:t>6</w:t>
            </w:r>
            <w:r w:rsidR="00F72C23">
              <w:rPr>
                <w:webHidden/>
              </w:rPr>
              <w:fldChar w:fldCharType="end"/>
            </w:r>
          </w:hyperlink>
        </w:p>
        <w:p w14:paraId="29DF68F6" w14:textId="1387E232"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57"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Remedy content management</w:t>
            </w:r>
            <w:r w:rsidR="00F72C23">
              <w:rPr>
                <w:webHidden/>
              </w:rPr>
              <w:tab/>
            </w:r>
            <w:r w:rsidR="00F72C23">
              <w:rPr>
                <w:webHidden/>
              </w:rPr>
              <w:fldChar w:fldCharType="begin"/>
            </w:r>
            <w:r w:rsidR="00F72C23">
              <w:rPr>
                <w:webHidden/>
              </w:rPr>
              <w:instrText xml:space="preserve"> PAGEREF _Toc448970357 \h </w:instrText>
            </w:r>
            <w:r w:rsidR="00F72C23">
              <w:rPr>
                <w:webHidden/>
              </w:rPr>
            </w:r>
            <w:r w:rsidR="00F72C23">
              <w:rPr>
                <w:webHidden/>
              </w:rPr>
              <w:fldChar w:fldCharType="separate"/>
            </w:r>
            <w:r>
              <w:rPr>
                <w:webHidden/>
              </w:rPr>
              <w:t>6</w:t>
            </w:r>
            <w:r w:rsidR="00F72C23">
              <w:rPr>
                <w:webHidden/>
              </w:rPr>
              <w:fldChar w:fldCharType="end"/>
            </w:r>
          </w:hyperlink>
        </w:p>
        <w:p w14:paraId="7ACA6DBF" w14:textId="6CA25C5B" w:rsidR="00F72C23" w:rsidRDefault="0013796C">
          <w:pPr>
            <w:pStyle w:val="TOC2"/>
            <w:tabs>
              <w:tab w:val="left" w:pos="1200"/>
            </w:tabs>
            <w:rPr>
              <w:rFonts w:asciiTheme="minorHAnsi" w:eastAsiaTheme="minorEastAsia" w:hAnsiTheme="minorHAnsi" w:cstheme="minorBidi"/>
              <w:bCs w:val="0"/>
              <w:lang w:eastAsia="ja-JP"/>
            </w:rPr>
          </w:pPr>
          <w:hyperlink w:anchor="_Toc448970358" w:history="1">
            <w:r w:rsidR="00F72C23" w:rsidRPr="00C6212E">
              <w:rPr>
                <w:rStyle w:val="Hyperlink"/>
              </w:rPr>
              <w:t>5.4</w:t>
            </w:r>
            <w:r w:rsidR="00F72C23">
              <w:rPr>
                <w:rFonts w:asciiTheme="minorHAnsi" w:eastAsiaTheme="minorEastAsia" w:hAnsiTheme="minorHAnsi" w:cstheme="minorBidi"/>
                <w:bCs w:val="0"/>
                <w:lang w:eastAsia="ja-JP"/>
              </w:rPr>
              <w:tab/>
            </w:r>
            <w:r w:rsidR="00F72C23" w:rsidRPr="00C6212E">
              <w:rPr>
                <w:rStyle w:val="Hyperlink"/>
              </w:rPr>
              <w:t>Herbal medicine store module</w:t>
            </w:r>
            <w:r w:rsidR="00F72C23">
              <w:rPr>
                <w:webHidden/>
              </w:rPr>
              <w:tab/>
            </w:r>
            <w:r w:rsidR="00F72C23">
              <w:rPr>
                <w:webHidden/>
              </w:rPr>
              <w:fldChar w:fldCharType="begin"/>
            </w:r>
            <w:r w:rsidR="00F72C23">
              <w:rPr>
                <w:webHidden/>
              </w:rPr>
              <w:instrText xml:space="preserve"> PAGEREF _Toc448970358 \h </w:instrText>
            </w:r>
            <w:r w:rsidR="00F72C23">
              <w:rPr>
                <w:webHidden/>
              </w:rPr>
            </w:r>
            <w:r w:rsidR="00F72C23">
              <w:rPr>
                <w:webHidden/>
              </w:rPr>
              <w:fldChar w:fldCharType="separate"/>
            </w:r>
            <w:r>
              <w:rPr>
                <w:webHidden/>
              </w:rPr>
              <w:t>6</w:t>
            </w:r>
            <w:r w:rsidR="00F72C23">
              <w:rPr>
                <w:webHidden/>
              </w:rPr>
              <w:fldChar w:fldCharType="end"/>
            </w:r>
          </w:hyperlink>
        </w:p>
        <w:p w14:paraId="42E1240F" w14:textId="0FC88E7A"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59" w:history="1">
            <w:r w:rsidR="00F72C23" w:rsidRPr="00C6212E">
              <w:rPr>
                <w:rStyle w:val="Hyperlink"/>
              </w:rPr>
              <w:t>5.4.1</w:t>
            </w:r>
            <w:r w:rsidR="00F72C23">
              <w:rPr>
                <w:rFonts w:asciiTheme="minorHAnsi" w:eastAsiaTheme="minorEastAsia" w:hAnsiTheme="minorHAnsi" w:cstheme="minorBidi"/>
                <w:bCs w:val="0"/>
                <w:sz w:val="22"/>
                <w:szCs w:val="22"/>
                <w:lang w:eastAsia="ja-JP"/>
              </w:rPr>
              <w:tab/>
            </w:r>
            <w:r w:rsidR="00F72C23" w:rsidRPr="00C6212E">
              <w:rPr>
                <w:rStyle w:val="Hyperlink"/>
              </w:rPr>
              <w:t>Herbal medicine store module</w:t>
            </w:r>
            <w:r w:rsidR="00F72C23">
              <w:rPr>
                <w:webHidden/>
              </w:rPr>
              <w:tab/>
            </w:r>
            <w:r w:rsidR="00F72C23">
              <w:rPr>
                <w:webHidden/>
              </w:rPr>
              <w:fldChar w:fldCharType="begin"/>
            </w:r>
            <w:r w:rsidR="00F72C23">
              <w:rPr>
                <w:webHidden/>
              </w:rPr>
              <w:instrText xml:space="preserve"> PAGEREF _Toc448970359 \h </w:instrText>
            </w:r>
            <w:r w:rsidR="00F72C23">
              <w:rPr>
                <w:webHidden/>
              </w:rPr>
            </w:r>
            <w:r w:rsidR="00F72C23">
              <w:rPr>
                <w:webHidden/>
              </w:rPr>
              <w:fldChar w:fldCharType="separate"/>
            </w:r>
            <w:r>
              <w:rPr>
                <w:webHidden/>
              </w:rPr>
              <w:t>6</w:t>
            </w:r>
            <w:r w:rsidR="00F72C23">
              <w:rPr>
                <w:webHidden/>
              </w:rPr>
              <w:fldChar w:fldCharType="end"/>
            </w:r>
          </w:hyperlink>
        </w:p>
        <w:p w14:paraId="52312E09" w14:textId="4C9B21CE" w:rsidR="00F72C23" w:rsidRDefault="0013796C">
          <w:pPr>
            <w:pStyle w:val="TOC2"/>
            <w:tabs>
              <w:tab w:val="left" w:pos="1200"/>
            </w:tabs>
            <w:rPr>
              <w:rFonts w:asciiTheme="minorHAnsi" w:eastAsiaTheme="minorEastAsia" w:hAnsiTheme="minorHAnsi" w:cstheme="minorBidi"/>
              <w:bCs w:val="0"/>
              <w:lang w:eastAsia="ja-JP"/>
            </w:rPr>
          </w:pPr>
          <w:hyperlink w:anchor="_Toc448970360" w:history="1">
            <w:r w:rsidR="00F72C23" w:rsidRPr="00C6212E">
              <w:rPr>
                <w:rStyle w:val="Hyperlink"/>
              </w:rPr>
              <w:t>5.5</w:t>
            </w:r>
            <w:r w:rsidR="00F72C23">
              <w:rPr>
                <w:rFonts w:asciiTheme="minorHAnsi" w:eastAsiaTheme="minorEastAsia" w:hAnsiTheme="minorHAnsi" w:cstheme="minorBidi"/>
                <w:bCs w:val="0"/>
                <w:lang w:eastAsia="ja-JP"/>
              </w:rPr>
              <w:tab/>
            </w:r>
            <w:r w:rsidR="00F72C23" w:rsidRPr="00C6212E">
              <w:rPr>
                <w:rStyle w:val="Hyperlink"/>
              </w:rPr>
              <w:t>Member module</w:t>
            </w:r>
            <w:r w:rsidR="00F72C23">
              <w:rPr>
                <w:webHidden/>
              </w:rPr>
              <w:tab/>
            </w:r>
            <w:r w:rsidR="00F72C23">
              <w:rPr>
                <w:webHidden/>
              </w:rPr>
              <w:fldChar w:fldCharType="begin"/>
            </w:r>
            <w:r w:rsidR="00F72C23">
              <w:rPr>
                <w:webHidden/>
              </w:rPr>
              <w:instrText xml:space="preserve"> PAGEREF _Toc448970360 \h </w:instrText>
            </w:r>
            <w:r w:rsidR="00F72C23">
              <w:rPr>
                <w:webHidden/>
              </w:rPr>
            </w:r>
            <w:r w:rsidR="00F72C23">
              <w:rPr>
                <w:webHidden/>
              </w:rPr>
              <w:fldChar w:fldCharType="separate"/>
            </w:r>
            <w:r>
              <w:rPr>
                <w:webHidden/>
              </w:rPr>
              <w:t>6</w:t>
            </w:r>
            <w:r w:rsidR="00F72C23">
              <w:rPr>
                <w:webHidden/>
              </w:rPr>
              <w:fldChar w:fldCharType="end"/>
            </w:r>
          </w:hyperlink>
        </w:p>
        <w:p w14:paraId="43C00043" w14:textId="394530AA"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61"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Member profile</w:t>
            </w:r>
            <w:r w:rsidR="00F72C23">
              <w:rPr>
                <w:webHidden/>
              </w:rPr>
              <w:tab/>
            </w:r>
            <w:r w:rsidR="00F72C23">
              <w:rPr>
                <w:webHidden/>
              </w:rPr>
              <w:fldChar w:fldCharType="begin"/>
            </w:r>
            <w:r w:rsidR="00F72C23">
              <w:rPr>
                <w:webHidden/>
              </w:rPr>
              <w:instrText xml:space="preserve"> PAGEREF _Toc448970361 \h </w:instrText>
            </w:r>
            <w:r w:rsidR="00F72C23">
              <w:rPr>
                <w:webHidden/>
              </w:rPr>
            </w:r>
            <w:r w:rsidR="00F72C23">
              <w:rPr>
                <w:webHidden/>
              </w:rPr>
              <w:fldChar w:fldCharType="separate"/>
            </w:r>
            <w:r>
              <w:rPr>
                <w:webHidden/>
              </w:rPr>
              <w:t>6</w:t>
            </w:r>
            <w:r w:rsidR="00F72C23">
              <w:rPr>
                <w:webHidden/>
              </w:rPr>
              <w:fldChar w:fldCharType="end"/>
            </w:r>
          </w:hyperlink>
        </w:p>
        <w:p w14:paraId="37D6E0E2" w14:textId="28D9B453" w:rsidR="00F72C23" w:rsidRDefault="0013796C">
          <w:pPr>
            <w:pStyle w:val="TOC3"/>
            <w:tabs>
              <w:tab w:val="left" w:pos="1750"/>
            </w:tabs>
            <w:rPr>
              <w:rFonts w:asciiTheme="minorHAnsi" w:eastAsiaTheme="minorEastAsia" w:hAnsiTheme="minorHAnsi" w:cstheme="minorBidi"/>
              <w:bCs w:val="0"/>
              <w:sz w:val="22"/>
              <w:szCs w:val="22"/>
              <w:lang w:eastAsia="ja-JP"/>
            </w:rPr>
          </w:pPr>
          <w:hyperlink w:anchor="_Toc448970362"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Member management</w:t>
            </w:r>
            <w:r w:rsidR="00F72C23">
              <w:rPr>
                <w:webHidden/>
              </w:rPr>
              <w:tab/>
            </w:r>
            <w:r w:rsidR="00F72C23">
              <w:rPr>
                <w:webHidden/>
              </w:rPr>
              <w:fldChar w:fldCharType="begin"/>
            </w:r>
            <w:r w:rsidR="00F72C23">
              <w:rPr>
                <w:webHidden/>
              </w:rPr>
              <w:instrText xml:space="preserve"> PAGEREF _Toc448970362 \h </w:instrText>
            </w:r>
            <w:r w:rsidR="00F72C23">
              <w:rPr>
                <w:webHidden/>
              </w:rPr>
            </w:r>
            <w:r w:rsidR="00F72C23">
              <w:rPr>
                <w:webHidden/>
              </w:rPr>
              <w:fldChar w:fldCharType="separate"/>
            </w:r>
            <w:r>
              <w:rPr>
                <w:webHidden/>
              </w:rPr>
              <w:t>6</w:t>
            </w:r>
            <w:r w:rsidR="00F72C23">
              <w:rPr>
                <w:webHidden/>
              </w:rPr>
              <w:fldChar w:fldCharType="end"/>
            </w:r>
          </w:hyperlink>
        </w:p>
        <w:p w14:paraId="497E1013" w14:textId="1105E4A8"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63" w:history="1">
            <w:r w:rsidR="00F72C23" w:rsidRPr="00C6212E">
              <w:rPr>
                <w:rStyle w:val="Hyperlink"/>
              </w:rPr>
              <w:t>6</w:t>
            </w:r>
            <w:r w:rsidR="00F72C23">
              <w:rPr>
                <w:rFonts w:asciiTheme="minorHAnsi" w:eastAsiaTheme="minorEastAsia" w:hAnsiTheme="minorHAnsi" w:cstheme="minorBidi"/>
                <w:bCs w:val="0"/>
                <w:caps w:val="0"/>
                <w:lang w:eastAsia="ja-JP"/>
              </w:rPr>
              <w:tab/>
            </w:r>
            <w:r w:rsidR="00F72C23" w:rsidRPr="00C6212E">
              <w:rPr>
                <w:rStyle w:val="Hyperlink"/>
              </w:rPr>
              <w:t>Logical View</w:t>
            </w:r>
            <w:r w:rsidR="00F72C23">
              <w:rPr>
                <w:webHidden/>
              </w:rPr>
              <w:tab/>
            </w:r>
            <w:r w:rsidR="00F72C23">
              <w:rPr>
                <w:webHidden/>
              </w:rPr>
              <w:fldChar w:fldCharType="begin"/>
            </w:r>
            <w:r w:rsidR="00F72C23">
              <w:rPr>
                <w:webHidden/>
              </w:rPr>
              <w:instrText xml:space="preserve"> PAGEREF _Toc448970363 \h </w:instrText>
            </w:r>
            <w:r w:rsidR="00F72C23">
              <w:rPr>
                <w:webHidden/>
              </w:rPr>
            </w:r>
            <w:r w:rsidR="00F72C23">
              <w:rPr>
                <w:webHidden/>
              </w:rPr>
              <w:fldChar w:fldCharType="separate"/>
            </w:r>
            <w:r>
              <w:rPr>
                <w:webHidden/>
              </w:rPr>
              <w:t>6</w:t>
            </w:r>
            <w:r w:rsidR="00F72C23">
              <w:rPr>
                <w:webHidden/>
              </w:rPr>
              <w:fldChar w:fldCharType="end"/>
            </w:r>
          </w:hyperlink>
        </w:p>
        <w:p w14:paraId="043B77CE" w14:textId="57622C02" w:rsidR="00F72C23" w:rsidRDefault="0013796C">
          <w:pPr>
            <w:pStyle w:val="TOC2"/>
            <w:tabs>
              <w:tab w:val="left" w:pos="1200"/>
            </w:tabs>
            <w:rPr>
              <w:rFonts w:asciiTheme="minorHAnsi" w:eastAsiaTheme="minorEastAsia" w:hAnsiTheme="minorHAnsi" w:cstheme="minorBidi"/>
              <w:bCs w:val="0"/>
              <w:lang w:eastAsia="ja-JP"/>
            </w:rPr>
          </w:pPr>
          <w:hyperlink w:anchor="_Toc448970364" w:history="1">
            <w:r w:rsidR="00F72C23" w:rsidRPr="00C6212E">
              <w:rPr>
                <w:rStyle w:val="Hyperlink"/>
              </w:rPr>
              <w:t>6.1</w:t>
            </w:r>
            <w:r w:rsidR="00F72C23">
              <w:rPr>
                <w:rFonts w:asciiTheme="minorHAnsi" w:eastAsiaTheme="minorEastAsia" w:hAnsiTheme="minorHAnsi" w:cstheme="minorBidi"/>
                <w:bCs w:val="0"/>
                <w:lang w:eastAsia="ja-JP"/>
              </w:rPr>
              <w:tab/>
            </w:r>
            <w:r w:rsidR="00F72C23" w:rsidRPr="00C6212E">
              <w:rPr>
                <w:rStyle w:val="Hyperlink"/>
              </w:rPr>
              <w:t>Overview</w:t>
            </w:r>
            <w:r w:rsidR="00F72C23">
              <w:rPr>
                <w:webHidden/>
              </w:rPr>
              <w:tab/>
            </w:r>
            <w:r w:rsidR="00F72C23">
              <w:rPr>
                <w:webHidden/>
              </w:rPr>
              <w:fldChar w:fldCharType="begin"/>
            </w:r>
            <w:r w:rsidR="00F72C23">
              <w:rPr>
                <w:webHidden/>
              </w:rPr>
              <w:instrText xml:space="preserve"> PAGEREF _Toc448970364 \h </w:instrText>
            </w:r>
            <w:r w:rsidR="00F72C23">
              <w:rPr>
                <w:webHidden/>
              </w:rPr>
            </w:r>
            <w:r w:rsidR="00F72C23">
              <w:rPr>
                <w:webHidden/>
              </w:rPr>
              <w:fldChar w:fldCharType="separate"/>
            </w:r>
            <w:r>
              <w:rPr>
                <w:webHidden/>
              </w:rPr>
              <w:t>6</w:t>
            </w:r>
            <w:r w:rsidR="00F72C23">
              <w:rPr>
                <w:webHidden/>
              </w:rPr>
              <w:fldChar w:fldCharType="end"/>
            </w:r>
          </w:hyperlink>
        </w:p>
        <w:p w14:paraId="786FD793" w14:textId="341D1392" w:rsidR="00F72C23" w:rsidRDefault="0013796C">
          <w:pPr>
            <w:pStyle w:val="TOC2"/>
            <w:tabs>
              <w:tab w:val="left" w:pos="1200"/>
            </w:tabs>
            <w:rPr>
              <w:rFonts w:asciiTheme="minorHAnsi" w:eastAsiaTheme="minorEastAsia" w:hAnsiTheme="minorHAnsi" w:cstheme="minorBidi"/>
              <w:bCs w:val="0"/>
              <w:lang w:eastAsia="ja-JP"/>
            </w:rPr>
          </w:pPr>
          <w:hyperlink w:anchor="_Toc448970365" w:history="1">
            <w:r w:rsidR="00F72C23" w:rsidRPr="00C6212E">
              <w:rPr>
                <w:rStyle w:val="Hyperlink"/>
              </w:rPr>
              <w:t>6.2</w:t>
            </w:r>
            <w:r w:rsidR="00F72C23">
              <w:rPr>
                <w:rFonts w:asciiTheme="minorHAnsi" w:eastAsiaTheme="minorEastAsia" w:hAnsiTheme="minorHAnsi" w:cstheme="minorBidi"/>
                <w:bCs w:val="0"/>
                <w:lang w:eastAsia="ja-JP"/>
              </w:rPr>
              <w:tab/>
            </w:r>
            <w:r w:rsidR="00F72C23" w:rsidRPr="00C6212E">
              <w:rPr>
                <w:rStyle w:val="Hyperlink"/>
              </w:rPr>
              <w:t>Architecturally Significant Design Packages</w:t>
            </w:r>
            <w:r w:rsidR="00F72C23">
              <w:rPr>
                <w:webHidden/>
              </w:rPr>
              <w:tab/>
            </w:r>
            <w:r w:rsidR="00F72C23">
              <w:rPr>
                <w:webHidden/>
              </w:rPr>
              <w:fldChar w:fldCharType="begin"/>
            </w:r>
            <w:r w:rsidR="00F72C23">
              <w:rPr>
                <w:webHidden/>
              </w:rPr>
              <w:instrText xml:space="preserve"> PAGEREF _Toc448970365 \h </w:instrText>
            </w:r>
            <w:r w:rsidR="00F72C23">
              <w:rPr>
                <w:webHidden/>
              </w:rPr>
            </w:r>
            <w:r w:rsidR="00F72C23">
              <w:rPr>
                <w:webHidden/>
              </w:rPr>
              <w:fldChar w:fldCharType="separate"/>
            </w:r>
            <w:r>
              <w:rPr>
                <w:webHidden/>
              </w:rPr>
              <w:t>6</w:t>
            </w:r>
            <w:r w:rsidR="00F72C23">
              <w:rPr>
                <w:webHidden/>
              </w:rPr>
              <w:fldChar w:fldCharType="end"/>
            </w:r>
          </w:hyperlink>
        </w:p>
        <w:p w14:paraId="75AE1604" w14:textId="06C8FE25"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66" w:history="1">
            <w:r w:rsidR="00F72C23" w:rsidRPr="00C6212E">
              <w:rPr>
                <w:rStyle w:val="Hyperlink"/>
              </w:rPr>
              <w:t>7</w:t>
            </w:r>
            <w:r w:rsidR="00F72C23">
              <w:rPr>
                <w:rFonts w:asciiTheme="minorHAnsi" w:eastAsiaTheme="minorEastAsia" w:hAnsiTheme="minorHAnsi" w:cstheme="minorBidi"/>
                <w:bCs w:val="0"/>
                <w:caps w:val="0"/>
                <w:lang w:eastAsia="ja-JP"/>
              </w:rPr>
              <w:tab/>
            </w:r>
            <w:r w:rsidR="00F72C23" w:rsidRPr="00C6212E">
              <w:rPr>
                <w:rStyle w:val="Hyperlink"/>
              </w:rPr>
              <w:t>Process View</w:t>
            </w:r>
            <w:r w:rsidR="00F72C23">
              <w:rPr>
                <w:webHidden/>
              </w:rPr>
              <w:tab/>
            </w:r>
            <w:r w:rsidR="00F72C23">
              <w:rPr>
                <w:webHidden/>
              </w:rPr>
              <w:fldChar w:fldCharType="begin"/>
            </w:r>
            <w:r w:rsidR="00F72C23">
              <w:rPr>
                <w:webHidden/>
              </w:rPr>
              <w:instrText xml:space="preserve"> PAGEREF _Toc448970366 \h </w:instrText>
            </w:r>
            <w:r w:rsidR="00F72C23">
              <w:rPr>
                <w:webHidden/>
              </w:rPr>
            </w:r>
            <w:r w:rsidR="00F72C23">
              <w:rPr>
                <w:webHidden/>
              </w:rPr>
              <w:fldChar w:fldCharType="separate"/>
            </w:r>
            <w:r>
              <w:rPr>
                <w:webHidden/>
              </w:rPr>
              <w:t>6</w:t>
            </w:r>
            <w:r w:rsidR="00F72C23">
              <w:rPr>
                <w:webHidden/>
              </w:rPr>
              <w:fldChar w:fldCharType="end"/>
            </w:r>
          </w:hyperlink>
        </w:p>
        <w:p w14:paraId="328F7BC9" w14:textId="4452A597"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67" w:history="1">
            <w:r w:rsidR="00F72C23" w:rsidRPr="00C6212E">
              <w:rPr>
                <w:rStyle w:val="Hyperlink"/>
              </w:rPr>
              <w:t>8</w:t>
            </w:r>
            <w:r w:rsidR="00F72C23">
              <w:rPr>
                <w:rFonts w:asciiTheme="minorHAnsi" w:eastAsiaTheme="minorEastAsia" w:hAnsiTheme="minorHAnsi" w:cstheme="minorBidi"/>
                <w:bCs w:val="0"/>
                <w:caps w:val="0"/>
                <w:lang w:eastAsia="ja-JP"/>
              </w:rPr>
              <w:tab/>
            </w:r>
            <w:r w:rsidR="00F72C23" w:rsidRPr="00C6212E">
              <w:rPr>
                <w:rStyle w:val="Hyperlink"/>
              </w:rPr>
              <w:t>Deployment view</w:t>
            </w:r>
            <w:r w:rsidR="00F72C23">
              <w:rPr>
                <w:webHidden/>
              </w:rPr>
              <w:tab/>
            </w:r>
            <w:r w:rsidR="00F72C23">
              <w:rPr>
                <w:webHidden/>
              </w:rPr>
              <w:fldChar w:fldCharType="begin"/>
            </w:r>
            <w:r w:rsidR="00F72C23">
              <w:rPr>
                <w:webHidden/>
              </w:rPr>
              <w:instrText xml:space="preserve"> PAGEREF _Toc448970367 \h </w:instrText>
            </w:r>
            <w:r w:rsidR="00F72C23">
              <w:rPr>
                <w:webHidden/>
              </w:rPr>
            </w:r>
            <w:r w:rsidR="00F72C23">
              <w:rPr>
                <w:webHidden/>
              </w:rPr>
              <w:fldChar w:fldCharType="separate"/>
            </w:r>
            <w:r>
              <w:rPr>
                <w:webHidden/>
              </w:rPr>
              <w:t>6</w:t>
            </w:r>
            <w:r w:rsidR="00F72C23">
              <w:rPr>
                <w:webHidden/>
              </w:rPr>
              <w:fldChar w:fldCharType="end"/>
            </w:r>
          </w:hyperlink>
        </w:p>
        <w:p w14:paraId="458C89E3" w14:textId="01C4A76D" w:rsidR="00F72C23" w:rsidRDefault="0013796C">
          <w:pPr>
            <w:pStyle w:val="TOC1"/>
            <w:tabs>
              <w:tab w:val="left" w:pos="1000"/>
            </w:tabs>
            <w:rPr>
              <w:rFonts w:asciiTheme="minorHAnsi" w:eastAsiaTheme="minorEastAsia" w:hAnsiTheme="minorHAnsi" w:cstheme="minorBidi"/>
              <w:bCs w:val="0"/>
              <w:caps w:val="0"/>
              <w:lang w:eastAsia="ja-JP"/>
            </w:rPr>
          </w:pPr>
          <w:hyperlink w:anchor="_Toc448970368" w:history="1">
            <w:r w:rsidR="00F72C23" w:rsidRPr="00C6212E">
              <w:rPr>
                <w:rStyle w:val="Hyperlink"/>
              </w:rPr>
              <w:t>9</w:t>
            </w:r>
            <w:r w:rsidR="00F72C23">
              <w:rPr>
                <w:rFonts w:asciiTheme="minorHAnsi" w:eastAsiaTheme="minorEastAsia" w:hAnsiTheme="minorHAnsi" w:cstheme="minorBidi"/>
                <w:bCs w:val="0"/>
                <w:caps w:val="0"/>
                <w:lang w:eastAsia="ja-JP"/>
              </w:rPr>
              <w:tab/>
            </w:r>
            <w:r w:rsidR="00F72C23" w:rsidRPr="00C6212E">
              <w:rPr>
                <w:rStyle w:val="Hyperlink"/>
              </w:rPr>
              <w:t>Quality</w:t>
            </w:r>
            <w:r w:rsidR="00F72C23">
              <w:rPr>
                <w:webHidden/>
              </w:rPr>
              <w:tab/>
            </w:r>
            <w:r w:rsidR="00F72C23">
              <w:rPr>
                <w:webHidden/>
              </w:rPr>
              <w:fldChar w:fldCharType="begin"/>
            </w:r>
            <w:r w:rsidR="00F72C23">
              <w:rPr>
                <w:webHidden/>
              </w:rPr>
              <w:instrText xml:space="preserve"> PAGEREF _Toc448970368 \h </w:instrText>
            </w:r>
            <w:r w:rsidR="00F72C23">
              <w:rPr>
                <w:webHidden/>
              </w:rPr>
            </w:r>
            <w:r w:rsidR="00F72C23">
              <w:rPr>
                <w:webHidden/>
              </w:rPr>
              <w:fldChar w:fldCharType="separate"/>
            </w:r>
            <w:r>
              <w:rPr>
                <w:webHidden/>
              </w:rPr>
              <w:t>6</w:t>
            </w:r>
            <w:r w:rsidR="00F72C23">
              <w:rPr>
                <w:webHidden/>
              </w:rPr>
              <w:fldChar w:fldCharType="end"/>
            </w:r>
          </w:hyperlink>
        </w:p>
        <w:p w14:paraId="7B6442FF" w14:textId="7057C3A8" w:rsidR="00F72C23" w:rsidRDefault="00F72C23">
          <w:r>
            <w:rPr>
              <w:b/>
              <w:noProof/>
            </w:rPr>
            <w:fldChar w:fldCharType="end"/>
          </w:r>
        </w:p>
      </w:sdtContent>
    </w:sdt>
    <w:p w14:paraId="0BC7217E" w14:textId="7DECD6B5" w:rsidR="001574DA" w:rsidRDefault="001574DA" w:rsidP="00F72C23">
      <w:pPr>
        <w:pStyle w:val="TOCHeading"/>
      </w:pPr>
    </w:p>
    <w:p w14:paraId="765C3628" w14:textId="528EC85C" w:rsidR="00150748" w:rsidRDefault="00150748" w:rsidP="00887B51">
      <w:pPr>
        <w:rPr>
          <w:lang w:val="en-GB"/>
        </w:rPr>
      </w:pPr>
      <w:r>
        <w:rPr>
          <w:lang w:val="en-GB"/>
        </w:rPr>
        <w:tab/>
      </w:r>
    </w:p>
    <w:p w14:paraId="4A96976A" w14:textId="77777777" w:rsidR="00150748" w:rsidRDefault="00150748" w:rsidP="00887B51">
      <w:pPr>
        <w:rPr>
          <w:lang w:val="en-GB"/>
        </w:rPr>
      </w:pPr>
    </w:p>
    <w:p w14:paraId="0E3B9327" w14:textId="77777777" w:rsidR="00816047" w:rsidRPr="00150748" w:rsidRDefault="00816047" w:rsidP="00887B51">
      <w:pPr>
        <w:rPr>
          <w:lang w:val="en-GB"/>
        </w:rPr>
        <w:sectPr w:rsidR="00816047" w:rsidRPr="00150748" w:rsidSect="001425AD">
          <w:footerReference w:type="default" r:id="rId10"/>
          <w:footerReference w:type="first" r:id="rId11"/>
          <w:type w:val="nextColumn"/>
          <w:pgSz w:w="11909" w:h="16834" w:code="9"/>
          <w:pgMar w:top="1728" w:right="1379" w:bottom="1728" w:left="972" w:header="720" w:footer="720" w:gutter="648"/>
          <w:cols w:space="720"/>
          <w:titlePg/>
        </w:sectPr>
      </w:pPr>
    </w:p>
    <w:p w14:paraId="1E890A40" w14:textId="77777777" w:rsidR="00150FB9" w:rsidRPr="00CF2CE2" w:rsidRDefault="00150FB9" w:rsidP="00887B51">
      <w:pPr>
        <w:pStyle w:val="Heading1"/>
      </w:pPr>
      <w:bookmarkStart w:id="8" w:name="_Toc456598586"/>
      <w:bookmarkStart w:id="9" w:name="_Toc504442098"/>
      <w:bookmarkStart w:id="10" w:name="_Toc393923746"/>
      <w:bookmarkStart w:id="11" w:name="_Toc322788115"/>
      <w:bookmarkStart w:id="12" w:name="_Toc448968251"/>
      <w:bookmarkStart w:id="13" w:name="_Toc448970337"/>
      <w:bookmarkStart w:id="14" w:name="_Toc393923752"/>
      <w:r w:rsidRPr="00CF2CE2">
        <w:lastRenderedPageBreak/>
        <w:t>Introduction</w:t>
      </w:r>
      <w:bookmarkEnd w:id="8"/>
      <w:bookmarkEnd w:id="9"/>
      <w:bookmarkEnd w:id="10"/>
      <w:bookmarkEnd w:id="11"/>
      <w:bookmarkEnd w:id="12"/>
      <w:bookmarkEnd w:id="13"/>
    </w:p>
    <w:p w14:paraId="0A5AECE1" w14:textId="77777777" w:rsidR="00150FB9" w:rsidRPr="003871F3" w:rsidRDefault="00150FB9" w:rsidP="00887B51">
      <w:pPr>
        <w:pStyle w:val="Heading2"/>
      </w:pPr>
      <w:bookmarkStart w:id="15" w:name="_Toc456598587"/>
      <w:bookmarkStart w:id="16" w:name="_Toc504442099"/>
      <w:bookmarkStart w:id="17" w:name="_Toc393923747"/>
      <w:bookmarkStart w:id="18" w:name="_Toc322788116"/>
      <w:bookmarkStart w:id="19" w:name="_Toc448968252"/>
      <w:bookmarkStart w:id="20" w:name="_Toc448970338"/>
      <w:r w:rsidRPr="003871F3">
        <w:t>Purpose</w:t>
      </w:r>
      <w:bookmarkEnd w:id="15"/>
      <w:bookmarkEnd w:id="16"/>
      <w:bookmarkEnd w:id="17"/>
      <w:bookmarkEnd w:id="18"/>
      <w:bookmarkEnd w:id="19"/>
      <w:bookmarkEnd w:id="20"/>
    </w:p>
    <w:p w14:paraId="5D3E2CFB" w14:textId="77777777" w:rsidR="00150FB9" w:rsidRPr="003871F3" w:rsidRDefault="00150FB9" w:rsidP="00887B51">
      <w:bookmarkStart w:id="21"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4248BAB0" w:rsidR="00150FB9" w:rsidRPr="00CF2CE2" w:rsidRDefault="00150FB9" w:rsidP="00887B51">
      <w:pPr>
        <w:pStyle w:val="Heading2"/>
      </w:pPr>
      <w:bookmarkStart w:id="22" w:name="_Toc504442100"/>
      <w:bookmarkStart w:id="23" w:name="_Toc393923748"/>
      <w:bookmarkStart w:id="24" w:name="_Toc322788117"/>
      <w:bookmarkStart w:id="25" w:name="_Toc448968253"/>
      <w:bookmarkStart w:id="26" w:name="_Toc448970339"/>
      <w:r w:rsidRPr="00CF2CE2">
        <w:t>Scope</w:t>
      </w:r>
      <w:bookmarkEnd w:id="21"/>
      <w:bookmarkEnd w:id="22"/>
      <w:bookmarkEnd w:id="23"/>
      <w:bookmarkEnd w:id="24"/>
      <w:bookmarkEnd w:id="25"/>
      <w:bookmarkEnd w:id="26"/>
    </w:p>
    <w:p w14:paraId="6ECBCBA3" w14:textId="77777777" w:rsidR="00150FB9" w:rsidRPr="003871F3" w:rsidRDefault="00150FB9" w:rsidP="00887B51">
      <w:bookmarkStart w:id="27"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DD0B475" w:rsidR="00150FB9" w:rsidRDefault="00150FB9" w:rsidP="00887B51">
      <w:pPr>
        <w:pStyle w:val="Heading2"/>
      </w:pPr>
      <w:bookmarkStart w:id="28" w:name="_Toc504442101"/>
      <w:bookmarkStart w:id="29" w:name="_Toc393923749"/>
      <w:bookmarkStart w:id="30" w:name="_Toc322788118"/>
      <w:bookmarkStart w:id="31" w:name="_Toc448968254"/>
      <w:bookmarkStart w:id="32" w:name="_Toc448970340"/>
      <w:r w:rsidRPr="00CF2CE2">
        <w:t>Definitions, Acronyms and Abbreviations</w:t>
      </w:r>
      <w:bookmarkEnd w:id="27"/>
      <w:bookmarkEnd w:id="28"/>
      <w:bookmarkEnd w:id="29"/>
      <w:bookmarkEnd w:id="30"/>
      <w:bookmarkEnd w:id="31"/>
      <w:bookmarkEnd w:id="32"/>
    </w:p>
    <w:p w14:paraId="7D2F0A53" w14:textId="77777777" w:rsidR="00E272F5" w:rsidRPr="00E272F5" w:rsidRDefault="00E272F5" w:rsidP="00887B51"/>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F72C23" w:rsidRDefault="00150FB9" w:rsidP="00F72C23">
            <w:pPr>
              <w:ind w:firstLine="0"/>
              <w:rPr>
                <w:color w:val="000000" w:themeColor="text1"/>
              </w:rPr>
            </w:pPr>
            <w:r w:rsidRPr="00F72C23">
              <w:rPr>
                <w:color w:val="000000" w:themeColor="text1"/>
              </w:rPr>
              <w:t>Acronym</w:t>
            </w:r>
          </w:p>
        </w:tc>
        <w:tc>
          <w:tcPr>
            <w:tcW w:w="3864" w:type="dxa"/>
            <w:shd w:val="clear" w:color="auto" w:fill="92D050"/>
          </w:tcPr>
          <w:p w14:paraId="39D9A697"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Definition</w:t>
            </w:r>
          </w:p>
        </w:tc>
        <w:tc>
          <w:tcPr>
            <w:tcW w:w="2466" w:type="dxa"/>
            <w:shd w:val="clear" w:color="auto" w:fill="92D050"/>
          </w:tcPr>
          <w:p w14:paraId="6DD8C266"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F72C23">
            <w:pPr>
              <w:ind w:firstLine="0"/>
            </w:pPr>
            <w:r>
              <w:t>VMN</w:t>
            </w:r>
          </w:p>
        </w:tc>
        <w:tc>
          <w:tcPr>
            <w:tcW w:w="3864" w:type="dxa"/>
            <w:tcBorders>
              <w:top w:val="none" w:sz="0" w:space="0" w:color="auto"/>
              <w:bottom w:val="none" w:sz="0" w:space="0" w:color="auto"/>
            </w:tcBorders>
          </w:tcPr>
          <w:p w14:paraId="05E5A5CA"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F72C23">
            <w:pPr>
              <w:ind w:firstLine="0"/>
            </w:pPr>
            <w:r w:rsidRPr="003871F3">
              <w:t>MVC</w:t>
            </w:r>
          </w:p>
        </w:tc>
        <w:tc>
          <w:tcPr>
            <w:tcW w:w="3864" w:type="dxa"/>
          </w:tcPr>
          <w:p w14:paraId="0D4F5A48"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0E073D5F" w:rsidR="00150FB9" w:rsidRPr="003871F3" w:rsidRDefault="00F72C23" w:rsidP="00F72C23">
            <w:pPr>
              <w:ind w:firstLine="0"/>
            </w:pPr>
            <w:r>
              <w:t>I</w:t>
            </w:r>
            <w:r w:rsidR="00150FB9" w:rsidRPr="003871F3">
              <w:t>DE</w:t>
            </w:r>
          </w:p>
        </w:tc>
        <w:tc>
          <w:tcPr>
            <w:tcW w:w="3864" w:type="dxa"/>
            <w:tcBorders>
              <w:top w:val="none" w:sz="0" w:space="0" w:color="auto"/>
              <w:bottom w:val="none" w:sz="0" w:space="0" w:color="auto"/>
            </w:tcBorders>
          </w:tcPr>
          <w:p w14:paraId="30F1D561"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F72C23">
            <w:pPr>
              <w:ind w:firstLine="0"/>
            </w:pPr>
            <w:r w:rsidRPr="003871F3">
              <w:t>Q&amp;A</w:t>
            </w:r>
          </w:p>
        </w:tc>
        <w:tc>
          <w:tcPr>
            <w:tcW w:w="3864" w:type="dxa"/>
          </w:tcPr>
          <w:p w14:paraId="6D134B7E"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F72C23">
            <w:pPr>
              <w:ind w:firstLine="0"/>
            </w:pPr>
            <w:r w:rsidRPr="003871F3">
              <w:t>GUI</w:t>
            </w:r>
          </w:p>
        </w:tc>
        <w:tc>
          <w:tcPr>
            <w:tcW w:w="3864" w:type="dxa"/>
          </w:tcPr>
          <w:p w14:paraId="4CD242C7"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F72C23">
            <w:pPr>
              <w:ind w:firstLine="0"/>
            </w:pPr>
            <w:r>
              <w:t>Guest</w:t>
            </w:r>
          </w:p>
        </w:tc>
        <w:tc>
          <w:tcPr>
            <w:tcW w:w="3864" w:type="dxa"/>
          </w:tcPr>
          <w:p w14:paraId="48D8A56E"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F72C23">
            <w:pPr>
              <w:ind w:firstLine="0"/>
            </w:pPr>
            <w:r>
              <w:t>Member</w:t>
            </w:r>
          </w:p>
        </w:tc>
        <w:tc>
          <w:tcPr>
            <w:tcW w:w="3864" w:type="dxa"/>
          </w:tcPr>
          <w:p w14:paraId="634D15CE"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F72C23">
            <w:pPr>
              <w:ind w:firstLine="0"/>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F72C23">
            <w:pPr>
              <w:ind w:firstLine="0"/>
            </w:pPr>
            <w:r>
              <w:t>Mod</w:t>
            </w:r>
          </w:p>
        </w:tc>
        <w:tc>
          <w:tcPr>
            <w:tcW w:w="3864" w:type="dxa"/>
          </w:tcPr>
          <w:p w14:paraId="1FD9EC26"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F72C23">
            <w:pPr>
              <w:ind w:firstLine="0"/>
            </w:pPr>
            <w:r>
              <w:t>Admin</w:t>
            </w:r>
          </w:p>
        </w:tc>
        <w:tc>
          <w:tcPr>
            <w:tcW w:w="3864" w:type="dxa"/>
          </w:tcPr>
          <w:p w14:paraId="202C074D"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887B51">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887B51">
      <w:r>
        <w:t xml:space="preserve">   </w:t>
      </w:r>
      <w:r w:rsidR="00150FB9" w:rsidRPr="003871F3">
        <w:t>Table 2: Definitions</w:t>
      </w:r>
    </w:p>
    <w:p w14:paraId="284F0D3D" w14:textId="77777777" w:rsidR="00150FB9" w:rsidRPr="00CF2CE2" w:rsidRDefault="00150FB9" w:rsidP="00887B51">
      <w:pPr>
        <w:pStyle w:val="Heading2"/>
      </w:pPr>
      <w:bookmarkStart w:id="33" w:name="_Toc456598590"/>
      <w:bookmarkStart w:id="34" w:name="_Toc504442102"/>
      <w:bookmarkStart w:id="35" w:name="_Toc393923750"/>
      <w:bookmarkStart w:id="36" w:name="_Toc322788119"/>
      <w:bookmarkStart w:id="37" w:name="_Toc448968255"/>
      <w:bookmarkStart w:id="38" w:name="_Toc448970341"/>
      <w:r w:rsidRPr="00CF2CE2">
        <w:t>References</w:t>
      </w:r>
      <w:bookmarkEnd w:id="33"/>
      <w:bookmarkEnd w:id="34"/>
      <w:bookmarkEnd w:id="35"/>
      <w:bookmarkEnd w:id="36"/>
      <w:bookmarkEnd w:id="37"/>
      <w:bookmarkEnd w:id="38"/>
    </w:p>
    <w:p w14:paraId="7BBBB379" w14:textId="77777777" w:rsidR="00150FB9" w:rsidRPr="00CF2CE2" w:rsidRDefault="0045705A" w:rsidP="00887B51">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887B51">
      <w:pPr>
        <w:pStyle w:val="ListParagraph"/>
        <w:numPr>
          <w:ilvl w:val="0"/>
          <w:numId w:val="7"/>
        </w:numPr>
      </w:pPr>
      <w:r>
        <w:t>VMN</w:t>
      </w:r>
      <w:r w:rsidR="00150FB9" w:rsidRPr="00CF2CE2">
        <w:t xml:space="preserve"> _Data Design_v1.0_EN.docx</w:t>
      </w:r>
    </w:p>
    <w:p w14:paraId="5C64CB16" w14:textId="77777777" w:rsidR="00150FB9" w:rsidRPr="00CF2CE2" w:rsidRDefault="00150FB9" w:rsidP="00887B51">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887B51">
      <w:pPr>
        <w:pStyle w:val="ListParagraph"/>
        <w:numPr>
          <w:ilvl w:val="0"/>
          <w:numId w:val="7"/>
        </w:numPr>
      </w:pPr>
      <w:r w:rsidRPr="00CF2CE2">
        <w:t>Software Architecture Design Illuminated Book</w:t>
      </w:r>
    </w:p>
    <w:p w14:paraId="41F7751E" w14:textId="77777777" w:rsidR="00150FB9" w:rsidRPr="00CF2CE2" w:rsidRDefault="0013796C" w:rsidP="00887B51">
      <w:pPr>
        <w:pStyle w:val="ListParagraph"/>
        <w:numPr>
          <w:ilvl w:val="0"/>
          <w:numId w:val="7"/>
        </w:numPr>
        <w:rPr>
          <w:rStyle w:val="Hyperlink"/>
          <w:sz w:val="24"/>
          <w:szCs w:val="24"/>
        </w:rPr>
      </w:pPr>
      <w:hyperlink r:id="rId12" w:history="1">
        <w:r w:rsidR="00150FB9" w:rsidRPr="00CF2CE2">
          <w:rPr>
            <w:rStyle w:val="Hyperlink"/>
            <w:sz w:val="24"/>
            <w:szCs w:val="24"/>
          </w:rPr>
          <w:t>http://en.wikipedia.org/wiki/Model-view-controller</w:t>
        </w:r>
      </w:hyperlink>
    </w:p>
    <w:p w14:paraId="4D54D17F" w14:textId="77777777" w:rsidR="00150FB9" w:rsidRPr="00CF2CE2" w:rsidRDefault="00150FB9" w:rsidP="00887B51">
      <w:pPr>
        <w:pStyle w:val="Heading2"/>
      </w:pPr>
      <w:bookmarkStart w:id="39" w:name="_Toc456598591"/>
      <w:bookmarkStart w:id="40" w:name="_Toc504442103"/>
      <w:bookmarkStart w:id="41" w:name="_Toc393923751"/>
      <w:bookmarkStart w:id="42" w:name="_Toc322788120"/>
      <w:bookmarkStart w:id="43" w:name="_Toc448968256"/>
      <w:bookmarkStart w:id="44" w:name="_Toc448970342"/>
      <w:r w:rsidRPr="00CF2CE2">
        <w:lastRenderedPageBreak/>
        <w:t>Overview</w:t>
      </w:r>
      <w:bookmarkEnd w:id="39"/>
      <w:bookmarkEnd w:id="40"/>
      <w:bookmarkEnd w:id="41"/>
      <w:bookmarkEnd w:id="42"/>
      <w:bookmarkEnd w:id="43"/>
      <w:bookmarkEnd w:id="44"/>
    </w:p>
    <w:p w14:paraId="49F5C78F" w14:textId="77777777" w:rsidR="00150FB9" w:rsidRPr="00CF2CE2" w:rsidRDefault="00150FB9" w:rsidP="00887B51">
      <w:r w:rsidRPr="00CF2CE2">
        <w:t>The Software Architecture Document contains the following subsections:</w:t>
      </w:r>
    </w:p>
    <w:p w14:paraId="74F58B4B" w14:textId="77777777" w:rsidR="00150FB9" w:rsidRPr="00CF2CE2" w:rsidRDefault="00150FB9" w:rsidP="00887B51">
      <w:pPr>
        <w:pStyle w:val="ListParagraph"/>
        <w:numPr>
          <w:ilvl w:val="0"/>
          <w:numId w:val="3"/>
        </w:numPr>
      </w:pPr>
      <w:r w:rsidRPr="00CF2CE2">
        <w:t>Section 1: Provide an overview of entire Software Architecture Document.</w:t>
      </w:r>
    </w:p>
    <w:p w14:paraId="0AEDADFE" w14:textId="77777777" w:rsidR="00150FB9" w:rsidRPr="00CF2CE2" w:rsidRDefault="00150FB9" w:rsidP="00887B51">
      <w:pPr>
        <w:pStyle w:val="ListParagraph"/>
        <w:numPr>
          <w:ilvl w:val="0"/>
          <w:numId w:val="3"/>
        </w:numPr>
      </w:pPr>
      <w:r w:rsidRPr="00CF2CE2">
        <w:t>Section 2: Choice of Architecture Design</w:t>
      </w:r>
    </w:p>
    <w:p w14:paraId="5B38928F" w14:textId="77777777" w:rsidR="00150FB9" w:rsidRPr="00CF2CE2" w:rsidRDefault="00150FB9" w:rsidP="00887B51">
      <w:pPr>
        <w:pStyle w:val="ListParagraph"/>
        <w:numPr>
          <w:ilvl w:val="0"/>
          <w:numId w:val="3"/>
        </w:numPr>
      </w:pPr>
      <w:r w:rsidRPr="00CF2CE2">
        <w:t>Section 3: Architectural Representation</w:t>
      </w:r>
    </w:p>
    <w:p w14:paraId="245B5503" w14:textId="77777777" w:rsidR="00150FB9" w:rsidRPr="00CF2CE2" w:rsidRDefault="00150FB9" w:rsidP="00887B51">
      <w:pPr>
        <w:pStyle w:val="ListParagraph"/>
        <w:numPr>
          <w:ilvl w:val="0"/>
          <w:numId w:val="3"/>
        </w:numPr>
      </w:pPr>
      <w:r w:rsidRPr="00CF2CE2">
        <w:t>Section 4: Architectural Goals and Constraints</w:t>
      </w:r>
    </w:p>
    <w:p w14:paraId="5ED91E7E" w14:textId="77777777" w:rsidR="00150FB9" w:rsidRPr="00CF2CE2" w:rsidRDefault="00150FB9" w:rsidP="00887B51">
      <w:pPr>
        <w:pStyle w:val="ListParagraph"/>
        <w:numPr>
          <w:ilvl w:val="0"/>
          <w:numId w:val="3"/>
        </w:numPr>
      </w:pPr>
      <w:r w:rsidRPr="00CF2CE2">
        <w:t>Section 5: Use-Case view</w:t>
      </w:r>
    </w:p>
    <w:p w14:paraId="4A73AFC6" w14:textId="77777777" w:rsidR="00150FB9" w:rsidRPr="00CF2CE2" w:rsidRDefault="00150FB9" w:rsidP="00887B51">
      <w:pPr>
        <w:pStyle w:val="ListParagraph"/>
        <w:numPr>
          <w:ilvl w:val="0"/>
          <w:numId w:val="3"/>
        </w:numPr>
      </w:pPr>
      <w:r w:rsidRPr="00CF2CE2">
        <w:t>Section 6: Logical View</w:t>
      </w:r>
    </w:p>
    <w:p w14:paraId="532B1D43" w14:textId="77777777" w:rsidR="00150FB9" w:rsidRPr="00CF2CE2" w:rsidRDefault="00150FB9" w:rsidP="00887B51">
      <w:pPr>
        <w:pStyle w:val="ListParagraph"/>
        <w:numPr>
          <w:ilvl w:val="0"/>
          <w:numId w:val="3"/>
        </w:numPr>
      </w:pPr>
      <w:r w:rsidRPr="00CF2CE2">
        <w:t>Section 7: Process View</w:t>
      </w:r>
    </w:p>
    <w:p w14:paraId="380E877B" w14:textId="77777777" w:rsidR="00150FB9" w:rsidRPr="00CF2CE2" w:rsidRDefault="00150FB9" w:rsidP="00887B51">
      <w:pPr>
        <w:pStyle w:val="ListParagraph"/>
        <w:numPr>
          <w:ilvl w:val="0"/>
          <w:numId w:val="3"/>
        </w:numPr>
      </w:pPr>
      <w:r w:rsidRPr="00CF2CE2">
        <w:t>Section 8: Deployment view.</w:t>
      </w:r>
    </w:p>
    <w:p w14:paraId="207041FE" w14:textId="77777777" w:rsidR="00150FB9" w:rsidRPr="00CF2CE2" w:rsidRDefault="00150FB9" w:rsidP="00887B51">
      <w:pPr>
        <w:pStyle w:val="ListParagraph"/>
        <w:numPr>
          <w:ilvl w:val="0"/>
          <w:numId w:val="3"/>
        </w:numPr>
      </w:pPr>
      <w:r w:rsidRPr="00CF2CE2">
        <w:t>Section 9: Quality.</w:t>
      </w:r>
    </w:p>
    <w:p w14:paraId="0DA06B9E" w14:textId="77777777" w:rsidR="00150FB9" w:rsidRPr="00CF2CE2" w:rsidRDefault="00150FB9" w:rsidP="00887B51">
      <w:pPr>
        <w:pStyle w:val="Heading1"/>
      </w:pPr>
      <w:bookmarkStart w:id="45" w:name="_Toc322788121"/>
      <w:bookmarkStart w:id="46" w:name="_Toc448968257"/>
      <w:bookmarkStart w:id="47" w:name="_Toc448970343"/>
      <w:r w:rsidRPr="00CF2CE2">
        <w:t>Choice of Architecture design</w:t>
      </w:r>
      <w:bookmarkEnd w:id="14"/>
      <w:bookmarkEnd w:id="45"/>
      <w:bookmarkEnd w:id="46"/>
      <w:bookmarkEnd w:id="47"/>
    </w:p>
    <w:p w14:paraId="5E4D44AB" w14:textId="77777777" w:rsidR="00150FB9" w:rsidRPr="00CF2CE2" w:rsidRDefault="00150FB9" w:rsidP="00887B51">
      <w:pPr>
        <w:pStyle w:val="Heading2"/>
      </w:pPr>
      <w:bookmarkStart w:id="48" w:name="_Toc393923753"/>
      <w:bookmarkStart w:id="49" w:name="_Toc322788122"/>
      <w:bookmarkStart w:id="50" w:name="_Toc448968258"/>
      <w:bookmarkStart w:id="51" w:name="_Toc448970344"/>
      <w:r w:rsidRPr="00CF2CE2">
        <w:t>MVC Model</w:t>
      </w:r>
      <w:bookmarkEnd w:id="48"/>
      <w:bookmarkEnd w:id="49"/>
      <w:bookmarkEnd w:id="50"/>
      <w:bookmarkEnd w:id="51"/>
    </w:p>
    <w:p w14:paraId="55503DC5" w14:textId="4629282A" w:rsidR="00150FB9" w:rsidRPr="00CF2CE2" w:rsidRDefault="00E80EAC" w:rsidP="00887B51">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proofErr w:type="spellStart"/>
      <w:r w:rsidR="0045705A">
        <w:t>Laravel</w:t>
      </w:r>
      <w:proofErr w:type="spellEnd"/>
      <w:r w:rsidR="00150FB9" w:rsidRPr="00CF2CE2">
        <w:t xml:space="preserve"> framework</w:t>
      </w:r>
      <w:r w:rsidR="00122495">
        <w:t>.</w:t>
      </w:r>
    </w:p>
    <w:p w14:paraId="025E8CC1" w14:textId="77777777" w:rsidR="00150FB9" w:rsidRPr="00F72C23" w:rsidRDefault="00150FB9" w:rsidP="00F72C23">
      <w:pPr>
        <w:pStyle w:val="Heading3"/>
        <w:rPr>
          <w:rStyle w:val="Strong"/>
          <w:b/>
        </w:rPr>
      </w:pPr>
      <w:bookmarkStart w:id="52" w:name="_Toc322788123"/>
      <w:bookmarkStart w:id="53" w:name="_Toc448968259"/>
      <w:bookmarkStart w:id="54" w:name="_Toc448970345"/>
      <w:r w:rsidRPr="00F72C23">
        <w:rPr>
          <w:rStyle w:val="Strong"/>
          <w:b/>
        </w:rPr>
        <w:t>MVC Model overview</w:t>
      </w:r>
      <w:bookmarkEnd w:id="52"/>
      <w:bookmarkEnd w:id="53"/>
      <w:bookmarkEnd w:id="54"/>
    </w:p>
    <w:p w14:paraId="004A87F5" w14:textId="77777777" w:rsidR="00150FB9" w:rsidRPr="00CF2CE2" w:rsidRDefault="00150FB9" w:rsidP="00887B51">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887B51">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887B51">
      <w:r>
        <w:lastRenderedPageBreak/>
        <w:t xml:space="preserve">        </w:t>
      </w:r>
      <w:r w:rsidR="00150FB9" w:rsidRPr="00CF2CE2">
        <w:rPr>
          <w:noProof/>
        </w:rPr>
        <w:drawing>
          <wp:inline distT="0" distB="0" distL="0" distR="0" wp14:anchorId="72122A17" wp14:editId="3DE5A6FF">
            <wp:extent cx="4848225" cy="15621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887B51">
      <w:r>
        <w:tab/>
      </w:r>
      <w:r>
        <w:tab/>
      </w:r>
      <w:r>
        <w:tab/>
      </w:r>
      <w:r w:rsidR="00150FB9" w:rsidRPr="003871F3">
        <w:t>Figure 1: MVC Model</w:t>
      </w:r>
    </w:p>
    <w:p w14:paraId="37294093" w14:textId="77777777" w:rsidR="00150FB9" w:rsidRPr="00CF2CE2" w:rsidRDefault="00150FB9" w:rsidP="00887B51">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887B5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887B51">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887B5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887B51">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887B51">
      <w:pPr>
        <w:pStyle w:val="ListParagraph"/>
        <w:numPr>
          <w:ilvl w:val="0"/>
          <w:numId w:val="9"/>
        </w:numPr>
      </w:pPr>
      <w:r w:rsidRPr="00CF2CE2">
        <w:t>Advantages:</w:t>
      </w:r>
    </w:p>
    <w:p w14:paraId="3D04D5C6" w14:textId="77777777" w:rsidR="00150FB9" w:rsidRPr="00CF2CE2" w:rsidRDefault="00150FB9" w:rsidP="00887B5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887B51">
      <w:pPr>
        <w:pStyle w:val="ListParagraph"/>
        <w:numPr>
          <w:ilvl w:val="0"/>
          <w:numId w:val="10"/>
        </w:numPr>
      </w:pPr>
      <w:r w:rsidRPr="00CF2CE2">
        <w:t>Many MVC vendor framework tool kits are available.</w:t>
      </w:r>
    </w:p>
    <w:p w14:paraId="30105219" w14:textId="77777777" w:rsidR="00150FB9" w:rsidRPr="00CF2CE2" w:rsidRDefault="00150FB9" w:rsidP="00887B51">
      <w:pPr>
        <w:pStyle w:val="ListParagraph"/>
        <w:numPr>
          <w:ilvl w:val="0"/>
          <w:numId w:val="10"/>
        </w:numPr>
      </w:pPr>
      <w:r w:rsidRPr="00CF2CE2">
        <w:t>Multiple views synchronized with same data model.</w:t>
      </w:r>
    </w:p>
    <w:p w14:paraId="7D2A6684" w14:textId="77777777" w:rsidR="00150FB9" w:rsidRPr="00CF2CE2" w:rsidRDefault="00150FB9" w:rsidP="00887B51">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887B51">
      <w:pPr>
        <w:pStyle w:val="ListParagraph"/>
        <w:numPr>
          <w:ilvl w:val="0"/>
          <w:numId w:val="10"/>
        </w:numPr>
      </w:pPr>
      <w:r w:rsidRPr="00CF2CE2">
        <w:t>Very effective for deployment if graphic, programming and database development professionals are working in a team in a designed project.</w:t>
      </w:r>
    </w:p>
    <w:p w14:paraId="7E6C4F12" w14:textId="77777777" w:rsidR="00150FB9" w:rsidRPr="00CF2CE2" w:rsidRDefault="00150FB9" w:rsidP="00887B51">
      <w:pPr>
        <w:pStyle w:val="ListParagraph"/>
        <w:numPr>
          <w:ilvl w:val="0"/>
          <w:numId w:val="9"/>
        </w:numPr>
      </w:pPr>
      <w:r w:rsidRPr="00CF2CE2">
        <w:t>Disadvantages:</w:t>
      </w:r>
    </w:p>
    <w:p w14:paraId="1C2253B0" w14:textId="77777777" w:rsidR="00150FB9" w:rsidRPr="00CF2CE2" w:rsidRDefault="00886CBA" w:rsidP="00887B51">
      <w:pPr>
        <w:pStyle w:val="ListParagraph"/>
        <w:numPr>
          <w:ilvl w:val="0"/>
          <w:numId w:val="10"/>
        </w:numPr>
      </w:pPr>
      <w:r>
        <w:lastRenderedPageBreak/>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887B51">
      <w:pPr>
        <w:pStyle w:val="ListParagraph"/>
        <w:numPr>
          <w:ilvl w:val="0"/>
          <w:numId w:val="10"/>
        </w:numPr>
      </w:pPr>
      <w:r w:rsidRPr="00CF2CE2">
        <w:t>Time consuming to transits data between components.</w:t>
      </w:r>
    </w:p>
    <w:p w14:paraId="2071C526" w14:textId="77777777" w:rsidR="00150FB9" w:rsidRPr="00CF2CE2" w:rsidRDefault="00150FB9" w:rsidP="00887B51">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887B51">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887B51">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887B51">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887B51">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887B51">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887B51">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887B51">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887B51">
      <w:pPr>
        <w:pStyle w:val="Heading2"/>
      </w:pPr>
      <w:bookmarkStart w:id="55" w:name="_Toc322788124"/>
      <w:bookmarkStart w:id="56" w:name="_Toc448968260"/>
      <w:bookmarkStart w:id="57" w:name="_Toc448970346"/>
      <w:proofErr w:type="spellStart"/>
      <w:r>
        <w:t>Laravel</w:t>
      </w:r>
      <w:bookmarkEnd w:id="55"/>
      <w:bookmarkEnd w:id="56"/>
      <w:bookmarkEnd w:id="57"/>
      <w:proofErr w:type="spellEnd"/>
    </w:p>
    <w:p w14:paraId="58D845BD" w14:textId="77777777" w:rsidR="00150FB9" w:rsidRPr="001B65EF" w:rsidRDefault="0045705A" w:rsidP="00887B51">
      <w:pPr>
        <w:pStyle w:val="Heading4"/>
        <w:numPr>
          <w:ilvl w:val="2"/>
          <w:numId w:val="12"/>
        </w:numPr>
        <w:rPr>
          <w:rStyle w:val="Strong"/>
        </w:rPr>
      </w:pPr>
      <w:proofErr w:type="spellStart"/>
      <w:r>
        <w:rPr>
          <w:rStyle w:val="Strong"/>
        </w:rPr>
        <w:t>Laravel</w:t>
      </w:r>
      <w:proofErr w:type="spellEnd"/>
      <w:r w:rsidR="00150FB9" w:rsidRPr="001B65EF">
        <w:rPr>
          <w:rStyle w:val="Strong"/>
        </w:rPr>
        <w:t xml:space="preserve"> overview</w:t>
      </w:r>
    </w:p>
    <w:p w14:paraId="7BF84690" w14:textId="77777777" w:rsidR="00150FB9" w:rsidRPr="00CF2CE2" w:rsidRDefault="0045705A" w:rsidP="00887B51">
      <w:proofErr w:type="spellStart"/>
      <w:r>
        <w:t>Laravel</w:t>
      </w:r>
      <w:proofErr w:type="spellEnd"/>
      <w:r w:rsidR="00150FB9" w:rsidRPr="00CF2CE2">
        <w:t xml:space="preserve"> is an open source rapid development web application framework, for use in building dynamic web sites with PHP. </w:t>
      </w:r>
      <w:proofErr w:type="spellStart"/>
      <w:r w:rsidR="00150FB9" w:rsidRPr="00CF2CE2">
        <w:t>CodeIgniter</w:t>
      </w:r>
      <w:proofErr w:type="spellEnd"/>
      <w:r w:rsidR="00150FB9" w:rsidRPr="00CF2CE2">
        <w:t xml:space="preserve"> is loosely based on the popular MVC development pattern. While view and controller classes are a necessary part of development under </w:t>
      </w:r>
      <w:proofErr w:type="spellStart"/>
      <w:r w:rsidR="00150FB9" w:rsidRPr="00CF2CE2">
        <w:t>CodeIgniter</w:t>
      </w:r>
      <w:proofErr w:type="spellEnd"/>
      <w:r w:rsidR="00150FB9" w:rsidRPr="00CF2CE2">
        <w:t>, models are optional.</w:t>
      </w:r>
    </w:p>
    <w:p w14:paraId="7EB7F985" w14:textId="77777777" w:rsidR="00150FB9" w:rsidRPr="001B65EF" w:rsidRDefault="00150FB9" w:rsidP="00887B51">
      <w:pPr>
        <w:pStyle w:val="Heading4"/>
        <w:numPr>
          <w:ilvl w:val="2"/>
          <w:numId w:val="12"/>
        </w:numPr>
        <w:rPr>
          <w:rStyle w:val="Strong"/>
        </w:rPr>
      </w:pPr>
      <w:r w:rsidRPr="001B65EF">
        <w:rPr>
          <w:rStyle w:val="Strong"/>
        </w:rPr>
        <w:t xml:space="preserve">Advantages and disadvantages of </w:t>
      </w:r>
      <w:proofErr w:type="spellStart"/>
      <w:r w:rsidR="0045705A">
        <w:rPr>
          <w:rStyle w:val="Strong"/>
        </w:rPr>
        <w:t>Laravel</w:t>
      </w:r>
      <w:proofErr w:type="spellEnd"/>
      <w:r w:rsidRPr="001B65EF">
        <w:rPr>
          <w:rStyle w:val="Strong"/>
        </w:rPr>
        <w:t xml:space="preserve"> </w:t>
      </w:r>
    </w:p>
    <w:p w14:paraId="72EC6337" w14:textId="77777777" w:rsidR="00150FB9" w:rsidRPr="00CF2CE2" w:rsidRDefault="00150FB9" w:rsidP="00887B51">
      <w:r w:rsidRPr="00CF2CE2">
        <w:t>Advantages:</w:t>
      </w:r>
    </w:p>
    <w:p w14:paraId="71A73794" w14:textId="6E021D03" w:rsidR="00150FB9" w:rsidRPr="00CF2CE2" w:rsidRDefault="00E8428D" w:rsidP="00887B51">
      <w:pPr>
        <w:pStyle w:val="ListParagraph"/>
        <w:numPr>
          <w:ilvl w:val="0"/>
          <w:numId w:val="10"/>
        </w:numPr>
      </w:pPr>
      <w:proofErr w:type="spellStart"/>
      <w:r>
        <w:t>Laravel</w:t>
      </w:r>
      <w:proofErr w:type="spellEnd"/>
      <w:r>
        <w:t xml:space="preserve"> is the most common PHP framework with beautiful code</w:t>
      </w:r>
      <w:r w:rsidR="00122495">
        <w:t>.</w:t>
      </w:r>
    </w:p>
    <w:p w14:paraId="370C19AF" w14:textId="621FF4A6" w:rsidR="00150FB9" w:rsidRPr="00CF2CE2" w:rsidRDefault="0045705A" w:rsidP="00887B51">
      <w:pPr>
        <w:pStyle w:val="ListParagraph"/>
        <w:numPr>
          <w:ilvl w:val="0"/>
          <w:numId w:val="10"/>
        </w:numPr>
      </w:pPr>
      <w:proofErr w:type="spellStart"/>
      <w:r>
        <w:t>Laravel</w:t>
      </w:r>
      <w:proofErr w:type="spellEnd"/>
      <w:r w:rsidR="00150FB9" w:rsidRPr="00CF2CE2">
        <w:t xml:space="preserve"> is </w:t>
      </w:r>
      <w:proofErr w:type="gramStart"/>
      <w:r w:rsidR="00150FB9" w:rsidRPr="00CF2CE2">
        <w:t>a PHP framework have</w:t>
      </w:r>
      <w:proofErr w:type="gramEnd"/>
      <w:r w:rsidR="00150FB9" w:rsidRPr="00CF2CE2">
        <w:t xml:space="preserve"> the fast speed</w:t>
      </w:r>
      <w:r w:rsidR="00122495">
        <w:t>.</w:t>
      </w:r>
    </w:p>
    <w:p w14:paraId="66421E39" w14:textId="3333AC83" w:rsidR="00150FB9" w:rsidRPr="00CF2CE2" w:rsidRDefault="00353965" w:rsidP="00887B51">
      <w:pPr>
        <w:pStyle w:val="ListParagraph"/>
        <w:numPr>
          <w:ilvl w:val="0"/>
          <w:numId w:val="10"/>
        </w:numPr>
      </w:pPr>
      <w:r>
        <w:t xml:space="preserve">   </w:t>
      </w:r>
      <w:proofErr w:type="spellStart"/>
      <w:r w:rsidR="0045705A">
        <w:t>Laravel</w:t>
      </w:r>
      <w:proofErr w:type="spellEnd"/>
      <w:r w:rsidR="00150FB9" w:rsidRPr="00CF2CE2">
        <w:t xml:space="preserve"> provides libraries cater to the most common tasks in web programming, such as database access, email, data checking, session management, image processing ... to the high function as XML-RPC, encryption, </w:t>
      </w:r>
      <w:proofErr w:type="gramStart"/>
      <w:r w:rsidR="00150FB9" w:rsidRPr="00CF2CE2">
        <w:t>security ...</w:t>
      </w:r>
      <w:proofErr w:type="gramEnd"/>
    </w:p>
    <w:p w14:paraId="118E4DC5" w14:textId="77777777" w:rsidR="00150FB9" w:rsidRDefault="00150FB9" w:rsidP="00887B51">
      <w:pPr>
        <w:pStyle w:val="ListParagraph"/>
        <w:numPr>
          <w:ilvl w:val="0"/>
          <w:numId w:val="10"/>
        </w:numPr>
      </w:pPr>
      <w:r w:rsidRPr="00CF2CE2">
        <w:t xml:space="preserve">Mechanism test data is closely, preventing XSS and SQL Injection of </w:t>
      </w:r>
      <w:proofErr w:type="spellStart"/>
      <w:r w:rsidR="00E8428D">
        <w:t>Laravel</w:t>
      </w:r>
      <w:proofErr w:type="spellEnd"/>
      <w:r w:rsidRPr="00CF2CE2">
        <w:t xml:space="preserve"> helps minimize the security risk to the system.</w:t>
      </w:r>
    </w:p>
    <w:p w14:paraId="1B4A48F9" w14:textId="77777777" w:rsidR="001B65EF" w:rsidRPr="00CF2CE2" w:rsidRDefault="001B65EF" w:rsidP="00887B51">
      <w:pPr>
        <w:pStyle w:val="ListParagraph"/>
      </w:pPr>
    </w:p>
    <w:p w14:paraId="0BDE3A19" w14:textId="77777777" w:rsidR="00150FB9" w:rsidRPr="00CF2CE2" w:rsidRDefault="00150FB9" w:rsidP="00887B51">
      <w:pPr>
        <w:pStyle w:val="ListParagraph"/>
        <w:numPr>
          <w:ilvl w:val="0"/>
          <w:numId w:val="9"/>
        </w:numPr>
      </w:pPr>
      <w:r w:rsidRPr="00CF2CE2">
        <w:t>Disadvantages:</w:t>
      </w:r>
    </w:p>
    <w:p w14:paraId="6767890D" w14:textId="7EF9682E" w:rsidR="00150FB9" w:rsidRPr="00CF2CE2" w:rsidRDefault="00150FB9" w:rsidP="00887B51">
      <w:pPr>
        <w:pStyle w:val="ListParagraph"/>
        <w:numPr>
          <w:ilvl w:val="0"/>
          <w:numId w:val="10"/>
        </w:numPr>
      </w:pPr>
      <w:r w:rsidRPr="00CF2CE2">
        <w:t>No supports about some common module</w:t>
      </w:r>
      <w:r w:rsidR="00122495">
        <w:t>.</w:t>
      </w:r>
    </w:p>
    <w:p w14:paraId="0A01ABDD" w14:textId="77777777" w:rsidR="00E8428D" w:rsidRPr="00E8428D" w:rsidRDefault="00E8428D" w:rsidP="00887B51">
      <w:pPr>
        <w:pStyle w:val="ListParagraph"/>
        <w:numPr>
          <w:ilvl w:val="0"/>
          <w:numId w:val="10"/>
        </w:numPr>
      </w:pPr>
      <w:r w:rsidRPr="00E8428D">
        <w:t>Amateur developers face problems while extending codes and classes.</w:t>
      </w:r>
    </w:p>
    <w:p w14:paraId="7D2B0596" w14:textId="411EB1C9" w:rsidR="00150FB9" w:rsidRPr="00CF2CE2" w:rsidRDefault="00E8428D" w:rsidP="00887B51">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887B51">
      <w:pPr>
        <w:pStyle w:val="Heading4"/>
        <w:numPr>
          <w:ilvl w:val="2"/>
          <w:numId w:val="12"/>
        </w:numPr>
        <w:rPr>
          <w:rStyle w:val="Strong"/>
        </w:rPr>
      </w:pPr>
      <w:r w:rsidRPr="001B65EF">
        <w:rPr>
          <w:rStyle w:val="Strong"/>
        </w:rPr>
        <w:t xml:space="preserve">The reason of choosing </w:t>
      </w:r>
      <w:proofErr w:type="spellStart"/>
      <w:r w:rsidR="00E8428D">
        <w:rPr>
          <w:rStyle w:val="Strong"/>
        </w:rPr>
        <w:t>Laravel</w:t>
      </w:r>
      <w:proofErr w:type="spellEnd"/>
      <w:r w:rsidRPr="001B65EF">
        <w:rPr>
          <w:rStyle w:val="Strong"/>
        </w:rPr>
        <w:t xml:space="preserve"> </w:t>
      </w:r>
    </w:p>
    <w:p w14:paraId="013F8A96" w14:textId="51973646" w:rsidR="00150FB9" w:rsidRPr="00CF2CE2" w:rsidRDefault="00150FB9" w:rsidP="00887B51">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887B51">
      <w:pPr>
        <w:pStyle w:val="ListParagraph"/>
        <w:numPr>
          <w:ilvl w:val="0"/>
          <w:numId w:val="10"/>
        </w:numPr>
      </w:pPr>
      <w:r w:rsidRPr="00CF2CE2">
        <w:t>Some modules need to reuse shared business logic layer.</w:t>
      </w:r>
    </w:p>
    <w:p w14:paraId="0BCE135A" w14:textId="3109F57F" w:rsidR="00150FB9" w:rsidRDefault="00150FB9" w:rsidP="00887B51">
      <w:pPr>
        <w:pStyle w:val="ListParagraph"/>
        <w:numPr>
          <w:ilvl w:val="0"/>
          <w:numId w:val="10"/>
        </w:numPr>
      </w:pPr>
      <w:r w:rsidRPr="00CF2CE2">
        <w:t>Designed according to the MVC Model</w:t>
      </w:r>
      <w:r w:rsidR="00122495">
        <w:t>.</w:t>
      </w:r>
    </w:p>
    <w:p w14:paraId="7BC92AF3" w14:textId="77777777" w:rsidR="0043370B" w:rsidRDefault="0043370B" w:rsidP="00887B51">
      <w:pPr>
        <w:pStyle w:val="ListParagraph"/>
        <w:numPr>
          <w:ilvl w:val="0"/>
          <w:numId w:val="10"/>
        </w:numPr>
      </w:pPr>
      <w:r w:rsidRPr="0043370B">
        <w:t xml:space="preserve">Modern toolkit. Pinch of magic. </w:t>
      </w:r>
    </w:p>
    <w:p w14:paraId="6F81A283" w14:textId="77777777" w:rsidR="0043370B" w:rsidRDefault="0043370B" w:rsidP="00887B51">
      <w:pPr>
        <w:pStyle w:val="ListParagraph"/>
        <w:numPr>
          <w:ilvl w:val="0"/>
          <w:numId w:val="10"/>
        </w:numPr>
      </w:pPr>
      <w:r w:rsidRPr="0043370B">
        <w:t>Tailored for team.</w:t>
      </w:r>
    </w:p>
    <w:p w14:paraId="5B446DB4" w14:textId="77777777" w:rsidR="00066729" w:rsidRPr="00535798" w:rsidRDefault="007C4B38" w:rsidP="00887B51">
      <w:pPr>
        <w:pStyle w:val="ListParagraph"/>
        <w:numPr>
          <w:ilvl w:val="0"/>
          <w:numId w:val="10"/>
        </w:numPr>
      </w:pPr>
      <w:r>
        <w:t>“Love beautiful code? We do too</w:t>
      </w:r>
      <w:r w:rsidR="00691547">
        <w:t>.</w:t>
      </w:r>
      <w:r>
        <w:t>”</w:t>
      </w:r>
    </w:p>
    <w:p w14:paraId="6B3184CE" w14:textId="7D3B3030" w:rsidR="00150FB9" w:rsidRDefault="00150FB9" w:rsidP="00887B51">
      <w:pPr>
        <w:pStyle w:val="Heading1"/>
      </w:pPr>
      <w:bookmarkStart w:id="58" w:name="_Toc393923755"/>
      <w:bookmarkStart w:id="59" w:name="_Toc322788125"/>
      <w:bookmarkStart w:id="60" w:name="_Toc448968261"/>
      <w:bookmarkStart w:id="61" w:name="_Toc448970347"/>
      <w:bookmarkStart w:id="62" w:name="_Toc504442105"/>
      <w:r w:rsidRPr="00CF2CE2">
        <w:t>Architectural Representation</w:t>
      </w:r>
      <w:bookmarkEnd w:id="58"/>
      <w:bookmarkEnd w:id="59"/>
      <w:bookmarkEnd w:id="60"/>
      <w:bookmarkEnd w:id="61"/>
    </w:p>
    <w:p w14:paraId="62B4A7DB" w14:textId="77777777" w:rsidR="001574DA" w:rsidRPr="001574DA" w:rsidRDefault="001574DA" w:rsidP="00887B51"/>
    <w:p w14:paraId="65C0BAAF" w14:textId="520124A7" w:rsidR="00150FB9" w:rsidRPr="00CF2CE2" w:rsidRDefault="009640EC" w:rsidP="00887B51">
      <w:r>
        <w:rPr>
          <w:noProof/>
        </w:rPr>
        <w:drawing>
          <wp:inline distT="0" distB="0" distL="0" distR="0" wp14:anchorId="10E7F050" wp14:editId="482F06C9">
            <wp:extent cx="5274945" cy="3646170"/>
            <wp:effectExtent l="0" t="0" r="8255" b="1143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887B51">
      <w:r w:rsidRPr="00CF2CE2">
        <w:tab/>
      </w:r>
      <w:r w:rsidRPr="00CF2CE2">
        <w:tab/>
      </w:r>
      <w:r w:rsidRPr="00CF2CE2">
        <w:tab/>
      </w:r>
      <w:r w:rsidRPr="00CF2CE2">
        <w:tab/>
      </w:r>
      <w:r w:rsidRPr="003871F3">
        <w:t>Figure 2: System overview</w:t>
      </w:r>
    </w:p>
    <w:p w14:paraId="3D1FF300" w14:textId="77777777" w:rsidR="00150FB9" w:rsidRPr="00CF2CE2" w:rsidRDefault="00150FB9" w:rsidP="00887B51">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887B51">
      <w:r w:rsidRPr="00CF2CE2">
        <w:rPr>
          <w:b/>
        </w:rPr>
        <w:lastRenderedPageBreak/>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887B51">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887B51">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887B51">
      <w:r w:rsidRPr="00CF2CE2">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887B51">
      <w:pPr>
        <w:pStyle w:val="Heading1"/>
      </w:pPr>
      <w:bookmarkStart w:id="63" w:name="_Toc322788126"/>
      <w:bookmarkStart w:id="64" w:name="_Toc448968262"/>
      <w:bookmarkStart w:id="65" w:name="_Toc448970348"/>
      <w:r w:rsidRPr="00535798">
        <w:t>Architectural Goals and Constraints</w:t>
      </w:r>
      <w:bookmarkEnd w:id="62"/>
      <w:bookmarkEnd w:id="63"/>
      <w:bookmarkEnd w:id="64"/>
      <w:bookmarkEnd w:id="65"/>
      <w:r w:rsidRPr="00535798">
        <w:t xml:space="preserve"> </w:t>
      </w:r>
    </w:p>
    <w:p w14:paraId="5B098B44" w14:textId="00C0DE8F" w:rsidR="00A13ED8" w:rsidRPr="00CF2CE2" w:rsidRDefault="00A13ED8" w:rsidP="00887B51">
      <w:r w:rsidRPr="00CF2CE2">
        <w:rPr>
          <w:b/>
        </w:rPr>
        <w:t xml:space="preserve">Availability: </w:t>
      </w:r>
      <w:r w:rsidRPr="00CF2CE2">
        <w:t>The application must be available 95% of time. Users can acc</w:t>
      </w:r>
      <w:r w:rsidR="00122495">
        <w:t>ess to it everywhere from there</w:t>
      </w:r>
      <w:r w:rsidRPr="00CF2CE2">
        <w:t>.</w:t>
      </w:r>
      <w:r w:rsidR="00122495">
        <w:t xml:space="preserve"> </w:t>
      </w:r>
      <w:r w:rsidRPr="00CF2CE2">
        <w:t xml:space="preserve">Web browser with </w:t>
      </w:r>
      <w:proofErr w:type="gramStart"/>
      <w:r w:rsidRPr="00CF2CE2">
        <w:t>internet</w:t>
      </w:r>
      <w:proofErr w:type="gramEnd"/>
      <w:r w:rsidRPr="00CF2CE2">
        <w:t xml:space="preserve"> connection.</w:t>
      </w:r>
    </w:p>
    <w:p w14:paraId="183085A6" w14:textId="77777777" w:rsidR="00A13ED8" w:rsidRPr="00CF2CE2" w:rsidRDefault="00A13ED8" w:rsidP="00887B51">
      <w:r w:rsidRPr="00CF2CE2">
        <w:t xml:space="preserve">Maintainability: </w:t>
      </w:r>
    </w:p>
    <w:p w14:paraId="1883F1E5" w14:textId="77777777" w:rsidR="00A13ED8" w:rsidRPr="00CF2CE2" w:rsidRDefault="00A13ED8" w:rsidP="00887B51">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887B5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887B51">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887B51">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887B51">
      <w:pPr>
        <w:pStyle w:val="ListParagraph"/>
        <w:numPr>
          <w:ilvl w:val="0"/>
          <w:numId w:val="14"/>
        </w:numPr>
        <w:rPr>
          <w:noProof/>
        </w:rPr>
      </w:pPr>
      <w:r w:rsidRPr="00CF2CE2">
        <w:rPr>
          <w:noProof/>
        </w:rPr>
        <w:t>Design</w:t>
      </w:r>
    </w:p>
    <w:p w14:paraId="31543EA9" w14:textId="77777777" w:rsidR="00A13ED8" w:rsidRPr="00CF2CE2" w:rsidRDefault="00A13ED8" w:rsidP="00887B51">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887B51">
      <w:pPr>
        <w:pStyle w:val="ListParagraph"/>
        <w:numPr>
          <w:ilvl w:val="0"/>
          <w:numId w:val="14"/>
        </w:numPr>
        <w:rPr>
          <w:noProof/>
        </w:rPr>
      </w:pPr>
      <w:r w:rsidRPr="00CF2CE2">
        <w:rPr>
          <w:noProof/>
        </w:rPr>
        <w:t>Logging</w:t>
      </w:r>
    </w:p>
    <w:p w14:paraId="4F64EF4C" w14:textId="77777777" w:rsidR="00A13ED8" w:rsidRPr="00CF2CE2" w:rsidRDefault="00A13ED8" w:rsidP="00887B51">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887B51">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887B51">
      <w:r w:rsidRPr="00CF2CE2">
        <w:rPr>
          <w:b/>
        </w:rPr>
        <w:lastRenderedPageBreak/>
        <w:t xml:space="preserve">Usability: </w:t>
      </w:r>
      <w:r w:rsidRPr="00CF2CE2">
        <w:t xml:space="preserve">Usability Requirements support the following from the perspective of its primary users: </w:t>
      </w:r>
    </w:p>
    <w:p w14:paraId="40163FD6" w14:textId="77777777" w:rsidR="00A13ED8" w:rsidRPr="00CF2CE2" w:rsidRDefault="00A13ED8" w:rsidP="00887B51">
      <w:r w:rsidRPr="00CF2CE2">
        <w:rPr>
          <w:b/>
        </w:rPr>
        <w:t xml:space="preserve">Capacity and scalability: </w:t>
      </w:r>
      <w:r w:rsidRPr="00CF2CE2">
        <w:t>throughput, storage and growth requirements.</w:t>
      </w:r>
    </w:p>
    <w:p w14:paraId="309BC584" w14:textId="77777777" w:rsidR="00816047" w:rsidRDefault="00816047" w:rsidP="00887B51">
      <w:pPr>
        <w:pStyle w:val="Heading1"/>
      </w:pPr>
      <w:bookmarkStart w:id="66" w:name="_Toc504442106"/>
      <w:bookmarkStart w:id="67" w:name="_Toc322788127"/>
      <w:bookmarkStart w:id="68" w:name="_Toc448968263"/>
      <w:bookmarkStart w:id="69" w:name="_Toc448970349"/>
      <w:r w:rsidRPr="00535798">
        <w:t>Use-Case View</w:t>
      </w:r>
      <w:bookmarkEnd w:id="66"/>
      <w:bookmarkEnd w:id="67"/>
      <w:bookmarkEnd w:id="68"/>
      <w:bookmarkEnd w:id="69"/>
      <w:r w:rsidRPr="00535798">
        <w:t xml:space="preserve"> </w:t>
      </w:r>
    </w:p>
    <w:p w14:paraId="62F52B73" w14:textId="77777777" w:rsidR="00D866E2" w:rsidRDefault="00D866E2" w:rsidP="00887B51">
      <w:r>
        <w:t>This application includes two parts:</w:t>
      </w:r>
    </w:p>
    <w:p w14:paraId="7290B417" w14:textId="77777777" w:rsidR="00D866E2" w:rsidRDefault="00D866E2" w:rsidP="00887B51">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887B51">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D8EFF6E" w:rsidR="00E65D11" w:rsidRDefault="00E65D11" w:rsidP="00887B51">
      <w:pPr>
        <w:pStyle w:val="Heading2"/>
      </w:pPr>
      <w:bookmarkStart w:id="70" w:name="_Toc322788128"/>
      <w:bookmarkStart w:id="71" w:name="_Toc448968264"/>
      <w:bookmarkStart w:id="72" w:name="_Toc448970350"/>
      <w:r>
        <w:t xml:space="preserve">User </w:t>
      </w:r>
      <w:r w:rsidRPr="00886CBA">
        <w:t>module</w:t>
      </w:r>
      <w:bookmarkEnd w:id="70"/>
      <w:bookmarkEnd w:id="71"/>
      <w:bookmarkEnd w:id="72"/>
    </w:p>
    <w:p w14:paraId="71EA27DA" w14:textId="5A0DFC34" w:rsidR="001574DA" w:rsidRPr="00887B51" w:rsidRDefault="001574DA" w:rsidP="00F72C23">
      <w:pPr>
        <w:pStyle w:val="Heading3"/>
        <w:rPr>
          <w:lang w:val="vi-VN"/>
        </w:rPr>
      </w:pPr>
      <w:bookmarkStart w:id="73" w:name="_Toc448970351"/>
      <w:r w:rsidRPr="00887B51">
        <w:rPr>
          <w:rStyle w:val="Strong"/>
          <w:b/>
        </w:rPr>
        <w:t>Authentication</w:t>
      </w:r>
      <w:r w:rsidRPr="00887B51">
        <w:rPr>
          <w:lang w:val="vi-VN"/>
        </w:rPr>
        <w:t xml:space="preserve"> </w:t>
      </w:r>
      <w:r w:rsidRPr="00887B51">
        <w:rPr>
          <w:rStyle w:val="Strong"/>
          <w:b/>
        </w:rPr>
        <w:t>module</w:t>
      </w:r>
      <w:bookmarkEnd w:id="73"/>
    </w:p>
    <w:p w14:paraId="53C3DC26" w14:textId="2DAB37D1" w:rsidR="00E65D11" w:rsidRDefault="00375B9F" w:rsidP="00887B51">
      <w:bookmarkStart w:id="74" w:name="_Toc504442108"/>
      <w:r>
        <w:rPr>
          <w:noProof/>
        </w:rPr>
        <w:drawing>
          <wp:inline distT="0" distB="0" distL="0" distR="0" wp14:anchorId="120B8DE0" wp14:editId="15B9444A">
            <wp:extent cx="5274945" cy="3669527"/>
            <wp:effectExtent l="0" t="0" r="8255"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887B51">
      <w:r>
        <w:tab/>
      </w:r>
      <w:r>
        <w:tab/>
      </w:r>
      <w:r>
        <w:tab/>
        <w:t xml:space="preserve">Figure 3: </w:t>
      </w:r>
      <w:r w:rsidR="0035150C">
        <w:t>Authentication</w:t>
      </w:r>
      <w:r>
        <w:t xml:space="preserve"> module </w:t>
      </w:r>
    </w:p>
    <w:p w14:paraId="59AE758F" w14:textId="69EDC9C7" w:rsidR="00D01659" w:rsidRDefault="00D01659" w:rsidP="00887B51">
      <w:r>
        <w:rPr>
          <w:noProof/>
        </w:rPr>
        <w:lastRenderedPageBreak/>
        <w:drawing>
          <wp:inline distT="0" distB="0" distL="0" distR="0" wp14:anchorId="1D5F9431" wp14:editId="23904BD4">
            <wp:extent cx="5274945" cy="2461641"/>
            <wp:effectExtent l="0" t="0" r="8255" b="254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887B51">
      <w:r>
        <w:t>Figure 4: Not authentication module</w:t>
      </w:r>
    </w:p>
    <w:tbl>
      <w:tblPr>
        <w:tblpPr w:leftFromText="180" w:rightFromText="180" w:vertAnchor="text" w:tblpXSpec="center" w:tblpY="1"/>
        <w:tblOverlap w:val="never"/>
        <w:tblW w:w="9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938"/>
        <w:gridCol w:w="1843"/>
        <w:gridCol w:w="4244"/>
      </w:tblGrid>
      <w:tr w:rsidR="00E65D11" w14:paraId="615E50B4" w14:textId="77777777" w:rsidTr="001574DA">
        <w:trPr>
          <w:jc w:val="center"/>
        </w:trPr>
        <w:tc>
          <w:tcPr>
            <w:tcW w:w="602" w:type="pct"/>
            <w:shd w:val="clear" w:color="auto" w:fill="92D050"/>
            <w:vAlign w:val="center"/>
            <w:hideMark/>
          </w:tcPr>
          <w:p w14:paraId="326775BF" w14:textId="77777777" w:rsidR="00E65D11" w:rsidRPr="00F72C23" w:rsidRDefault="007677F1" w:rsidP="00F72C23">
            <w:pPr>
              <w:ind w:firstLine="0"/>
              <w:rPr>
                <w:b/>
                <w:sz w:val="24"/>
              </w:rPr>
            </w:pPr>
            <w:r w:rsidRPr="00F72C23">
              <w:rPr>
                <w:b/>
              </w:rPr>
              <w:t>No</w:t>
            </w:r>
          </w:p>
        </w:tc>
        <w:tc>
          <w:tcPr>
            <w:tcW w:w="1062" w:type="pct"/>
            <w:shd w:val="clear" w:color="auto" w:fill="92D050"/>
            <w:vAlign w:val="center"/>
            <w:hideMark/>
          </w:tcPr>
          <w:p w14:paraId="461CE938" w14:textId="77777777" w:rsidR="00E65D11" w:rsidRPr="00F72C23" w:rsidRDefault="007677F1" w:rsidP="00F72C23">
            <w:pPr>
              <w:ind w:firstLine="0"/>
              <w:rPr>
                <w:b/>
                <w:sz w:val="24"/>
              </w:rPr>
            </w:pPr>
            <w:r w:rsidRPr="00F72C23">
              <w:rPr>
                <w:b/>
              </w:rPr>
              <w:t>Use-case name</w:t>
            </w:r>
          </w:p>
        </w:tc>
        <w:tc>
          <w:tcPr>
            <w:tcW w:w="1010" w:type="pct"/>
            <w:shd w:val="clear" w:color="auto" w:fill="92D050"/>
            <w:vAlign w:val="center"/>
            <w:hideMark/>
          </w:tcPr>
          <w:p w14:paraId="5E2BD219" w14:textId="1553CD5A" w:rsidR="00E65D11" w:rsidRPr="00F72C23" w:rsidRDefault="00F72C23" w:rsidP="00F72C23">
            <w:pPr>
              <w:ind w:firstLine="0"/>
              <w:rPr>
                <w:b/>
                <w:sz w:val="24"/>
              </w:rPr>
            </w:pPr>
            <w:r w:rsidRPr="00F72C23">
              <w:rPr>
                <w:b/>
              </w:rPr>
              <w:t>A</w:t>
            </w:r>
            <w:r w:rsidR="007677F1" w:rsidRPr="00F72C23">
              <w:rPr>
                <w:b/>
              </w:rPr>
              <w:t>ctor</w:t>
            </w:r>
          </w:p>
        </w:tc>
        <w:tc>
          <w:tcPr>
            <w:tcW w:w="2327" w:type="pct"/>
            <w:shd w:val="clear" w:color="auto" w:fill="92D050"/>
            <w:vAlign w:val="center"/>
            <w:hideMark/>
          </w:tcPr>
          <w:p w14:paraId="5227F13B" w14:textId="77777777" w:rsidR="00E65D11" w:rsidRPr="00F72C23" w:rsidRDefault="007677F1" w:rsidP="00F72C23">
            <w:pPr>
              <w:ind w:firstLine="0"/>
              <w:rPr>
                <w:b/>
                <w:sz w:val="24"/>
              </w:rPr>
            </w:pPr>
            <w:r w:rsidRPr="00F72C23">
              <w:rPr>
                <w:b/>
              </w:rPr>
              <w:t>Description</w:t>
            </w:r>
          </w:p>
        </w:tc>
      </w:tr>
      <w:tr w:rsidR="00E65D11" w14:paraId="5175B8AF" w14:textId="77777777" w:rsidTr="001574DA">
        <w:trPr>
          <w:jc w:val="center"/>
        </w:trPr>
        <w:tc>
          <w:tcPr>
            <w:tcW w:w="602" w:type="pct"/>
            <w:vAlign w:val="center"/>
            <w:hideMark/>
          </w:tcPr>
          <w:p w14:paraId="7A4AF549" w14:textId="2D574B14" w:rsidR="00E65D11" w:rsidRPr="00BA5B5B" w:rsidRDefault="00E65D11" w:rsidP="00887B51">
            <w:pPr>
              <w:pStyle w:val="ListParagraph"/>
              <w:numPr>
                <w:ilvl w:val="0"/>
                <w:numId w:val="24"/>
              </w:numPr>
            </w:pPr>
          </w:p>
        </w:tc>
        <w:tc>
          <w:tcPr>
            <w:tcW w:w="1062" w:type="pct"/>
            <w:vAlign w:val="center"/>
            <w:hideMark/>
          </w:tcPr>
          <w:p w14:paraId="28B0E0F1" w14:textId="60F47EBE" w:rsidR="00E65D11" w:rsidRDefault="007724B6" w:rsidP="00F72C23">
            <w:pPr>
              <w:ind w:firstLine="0"/>
              <w:jc w:val="left"/>
              <w:rPr>
                <w:sz w:val="24"/>
              </w:rPr>
            </w:pPr>
            <w:r>
              <w:t>Reg</w:t>
            </w:r>
            <w:r>
              <w:rPr>
                <w:rFonts w:hint="eastAsia"/>
              </w:rPr>
              <w:t>ister</w:t>
            </w:r>
            <w:r w:rsidR="002A04D9">
              <w:t xml:space="preserve"> as common member</w:t>
            </w:r>
          </w:p>
        </w:tc>
        <w:tc>
          <w:tcPr>
            <w:tcW w:w="1010" w:type="pct"/>
            <w:vAlign w:val="center"/>
            <w:hideMark/>
          </w:tcPr>
          <w:p w14:paraId="24B234ED" w14:textId="4ACEA284" w:rsidR="00E65D11" w:rsidRDefault="007724B6" w:rsidP="00F72C23">
            <w:pPr>
              <w:ind w:firstLine="0"/>
              <w:rPr>
                <w:sz w:val="24"/>
              </w:rPr>
            </w:pPr>
            <w:r>
              <w:t>Guest</w:t>
            </w:r>
            <w:r w:rsidR="002A04D9">
              <w:t>, member</w:t>
            </w:r>
          </w:p>
        </w:tc>
        <w:tc>
          <w:tcPr>
            <w:tcW w:w="2327" w:type="pct"/>
            <w:vAlign w:val="center"/>
            <w:hideMark/>
          </w:tcPr>
          <w:p w14:paraId="63A5247D" w14:textId="77FF4DCA" w:rsidR="00E65D11" w:rsidRDefault="00455F7C" w:rsidP="00F72C23">
            <w:pPr>
              <w:ind w:firstLine="0"/>
              <w:rPr>
                <w:sz w:val="24"/>
              </w:rPr>
            </w:pPr>
            <w:r>
              <w:t>Create a</w:t>
            </w:r>
            <w:r w:rsidR="007724B6">
              <w:t xml:space="preserve"> </w:t>
            </w:r>
            <w:r w:rsidR="002A04D9">
              <w:t xml:space="preserve">common member </w:t>
            </w:r>
            <w:r w:rsidR="007724B6">
              <w:t>account to access system</w:t>
            </w:r>
          </w:p>
        </w:tc>
      </w:tr>
      <w:tr w:rsidR="002A04D9" w14:paraId="087CD458" w14:textId="77777777" w:rsidTr="001574DA">
        <w:trPr>
          <w:jc w:val="center"/>
        </w:trPr>
        <w:tc>
          <w:tcPr>
            <w:tcW w:w="602" w:type="pct"/>
            <w:vAlign w:val="center"/>
          </w:tcPr>
          <w:p w14:paraId="4459E117" w14:textId="77777777" w:rsidR="002A04D9" w:rsidRDefault="002A04D9" w:rsidP="00887B51">
            <w:pPr>
              <w:pStyle w:val="ListParagraph"/>
              <w:numPr>
                <w:ilvl w:val="0"/>
                <w:numId w:val="24"/>
              </w:numPr>
            </w:pPr>
          </w:p>
        </w:tc>
        <w:tc>
          <w:tcPr>
            <w:tcW w:w="1062" w:type="pct"/>
            <w:vAlign w:val="center"/>
          </w:tcPr>
          <w:p w14:paraId="471D1316" w14:textId="4CB4AFF2" w:rsidR="002A04D9" w:rsidRDefault="002A04D9" w:rsidP="00F72C23">
            <w:pPr>
              <w:ind w:firstLine="0"/>
            </w:pPr>
            <w:r>
              <w:t>Register as medicine store</w:t>
            </w:r>
          </w:p>
        </w:tc>
        <w:tc>
          <w:tcPr>
            <w:tcW w:w="1010" w:type="pct"/>
            <w:vAlign w:val="center"/>
          </w:tcPr>
          <w:p w14:paraId="417203C4" w14:textId="743D865B" w:rsidR="002A04D9" w:rsidRDefault="002A04D9" w:rsidP="00F72C23">
            <w:pPr>
              <w:ind w:firstLine="0"/>
            </w:pPr>
            <w:r>
              <w:t>Guest, member</w:t>
            </w:r>
          </w:p>
        </w:tc>
        <w:tc>
          <w:tcPr>
            <w:tcW w:w="2327" w:type="pct"/>
            <w:vAlign w:val="center"/>
          </w:tcPr>
          <w:p w14:paraId="4E0748B3" w14:textId="487307F1" w:rsidR="002A04D9" w:rsidRDefault="002A04D9" w:rsidP="00F72C23">
            <w:pPr>
              <w:ind w:firstLine="0"/>
            </w:pPr>
            <w:r>
              <w:t>Create a medicine store account to access system</w:t>
            </w:r>
          </w:p>
        </w:tc>
      </w:tr>
      <w:tr w:rsidR="00E65D11" w14:paraId="3B643BB9" w14:textId="77777777" w:rsidTr="001574DA">
        <w:trPr>
          <w:jc w:val="center"/>
        </w:trPr>
        <w:tc>
          <w:tcPr>
            <w:tcW w:w="602" w:type="pct"/>
            <w:vAlign w:val="center"/>
            <w:hideMark/>
          </w:tcPr>
          <w:p w14:paraId="2C3AF348" w14:textId="46A591F4" w:rsidR="00E65D11" w:rsidRPr="00BA5B5B" w:rsidRDefault="00E65D11" w:rsidP="00887B51">
            <w:pPr>
              <w:pStyle w:val="ListParagraph"/>
              <w:numPr>
                <w:ilvl w:val="0"/>
                <w:numId w:val="24"/>
              </w:numPr>
            </w:pPr>
          </w:p>
        </w:tc>
        <w:tc>
          <w:tcPr>
            <w:tcW w:w="1062" w:type="pct"/>
            <w:vAlign w:val="center"/>
            <w:hideMark/>
          </w:tcPr>
          <w:p w14:paraId="6C93E599" w14:textId="77777777" w:rsidR="00E65D11" w:rsidRDefault="007724B6" w:rsidP="00F72C23">
            <w:pPr>
              <w:ind w:firstLine="0"/>
              <w:rPr>
                <w:sz w:val="24"/>
              </w:rPr>
            </w:pPr>
            <w:r>
              <w:t>Login</w:t>
            </w:r>
          </w:p>
        </w:tc>
        <w:tc>
          <w:tcPr>
            <w:tcW w:w="1010" w:type="pct"/>
            <w:vAlign w:val="center"/>
            <w:hideMark/>
          </w:tcPr>
          <w:p w14:paraId="00DC13A0" w14:textId="494459E7" w:rsidR="00E65D11" w:rsidRDefault="002A04D9" w:rsidP="00F72C23">
            <w:pPr>
              <w:ind w:firstLine="0"/>
              <w:rPr>
                <w:sz w:val="24"/>
              </w:rPr>
            </w:pPr>
            <w:r>
              <w:t>Member, Guest</w:t>
            </w:r>
          </w:p>
        </w:tc>
        <w:tc>
          <w:tcPr>
            <w:tcW w:w="2327" w:type="pct"/>
            <w:vAlign w:val="center"/>
            <w:hideMark/>
          </w:tcPr>
          <w:p w14:paraId="15E98A1D" w14:textId="77777777" w:rsidR="00E65D11" w:rsidRDefault="007724B6" w:rsidP="00F72C23">
            <w:pPr>
              <w:ind w:firstLine="0"/>
              <w:rPr>
                <w:sz w:val="24"/>
              </w:rPr>
            </w:pPr>
            <w:r>
              <w:t>Using account to access and use system’s feature</w:t>
            </w:r>
          </w:p>
        </w:tc>
      </w:tr>
      <w:tr w:rsidR="00E65D11" w14:paraId="701FE0E6" w14:textId="77777777" w:rsidTr="001574DA">
        <w:trPr>
          <w:jc w:val="center"/>
        </w:trPr>
        <w:tc>
          <w:tcPr>
            <w:tcW w:w="602" w:type="pct"/>
            <w:vAlign w:val="center"/>
          </w:tcPr>
          <w:p w14:paraId="0F540E9A" w14:textId="651CD446" w:rsidR="00E65D11" w:rsidRDefault="00E65D11" w:rsidP="00887B51">
            <w:pPr>
              <w:pStyle w:val="ListParagraph"/>
              <w:numPr>
                <w:ilvl w:val="0"/>
                <w:numId w:val="24"/>
              </w:numPr>
            </w:pPr>
          </w:p>
        </w:tc>
        <w:tc>
          <w:tcPr>
            <w:tcW w:w="1062" w:type="pct"/>
            <w:vAlign w:val="center"/>
          </w:tcPr>
          <w:p w14:paraId="26C0D269" w14:textId="77777777" w:rsidR="00E65D11" w:rsidRDefault="007724B6" w:rsidP="00F72C23">
            <w:pPr>
              <w:ind w:firstLine="0"/>
            </w:pPr>
            <w:r>
              <w:t>Logout</w:t>
            </w:r>
          </w:p>
        </w:tc>
        <w:tc>
          <w:tcPr>
            <w:tcW w:w="1010" w:type="pct"/>
            <w:vAlign w:val="center"/>
          </w:tcPr>
          <w:p w14:paraId="4E54BCEB" w14:textId="6C0C1B84" w:rsidR="00E65D11" w:rsidRDefault="002A04D9" w:rsidP="00F72C23">
            <w:pPr>
              <w:ind w:firstLine="0"/>
            </w:pPr>
            <w:r>
              <w:t>Member</w:t>
            </w:r>
          </w:p>
        </w:tc>
        <w:tc>
          <w:tcPr>
            <w:tcW w:w="2327" w:type="pct"/>
            <w:vAlign w:val="center"/>
          </w:tcPr>
          <w:p w14:paraId="23E054BF" w14:textId="77777777" w:rsidR="00E65D11" w:rsidRDefault="007724B6" w:rsidP="00F72C23">
            <w:pPr>
              <w:ind w:firstLine="0"/>
            </w:pPr>
            <w:r>
              <w:t>Logout from system</w:t>
            </w:r>
          </w:p>
        </w:tc>
      </w:tr>
      <w:tr w:rsidR="00E65D11" w14:paraId="25C1A92D" w14:textId="77777777" w:rsidTr="001574DA">
        <w:trPr>
          <w:jc w:val="center"/>
        </w:trPr>
        <w:tc>
          <w:tcPr>
            <w:tcW w:w="602" w:type="pct"/>
            <w:vAlign w:val="center"/>
          </w:tcPr>
          <w:p w14:paraId="27302887" w14:textId="51706AA2" w:rsidR="00E65D11" w:rsidRDefault="00E65D11" w:rsidP="00887B51">
            <w:pPr>
              <w:pStyle w:val="ListParagraph"/>
              <w:numPr>
                <w:ilvl w:val="0"/>
                <w:numId w:val="24"/>
              </w:numPr>
            </w:pPr>
          </w:p>
        </w:tc>
        <w:tc>
          <w:tcPr>
            <w:tcW w:w="1062" w:type="pct"/>
            <w:vAlign w:val="center"/>
          </w:tcPr>
          <w:p w14:paraId="7D8F843A" w14:textId="77777777" w:rsidR="00E65D11" w:rsidRDefault="0035150C" w:rsidP="00F72C23">
            <w:pPr>
              <w:ind w:firstLine="0"/>
            </w:pPr>
            <w:r>
              <w:t>Change password</w:t>
            </w:r>
          </w:p>
        </w:tc>
        <w:tc>
          <w:tcPr>
            <w:tcW w:w="1010" w:type="pct"/>
            <w:vAlign w:val="center"/>
          </w:tcPr>
          <w:p w14:paraId="05D0A653" w14:textId="77777777" w:rsidR="00E65D11" w:rsidRDefault="0035150C" w:rsidP="00F72C23">
            <w:pPr>
              <w:ind w:firstLine="0"/>
            </w:pPr>
            <w:r>
              <w:t>Member</w:t>
            </w:r>
          </w:p>
        </w:tc>
        <w:tc>
          <w:tcPr>
            <w:tcW w:w="2327" w:type="pct"/>
            <w:vAlign w:val="center"/>
          </w:tcPr>
          <w:p w14:paraId="30897E5E" w14:textId="77777777" w:rsidR="00E65D11" w:rsidRDefault="0035150C" w:rsidP="00F72C23">
            <w:pPr>
              <w:ind w:firstLine="0"/>
            </w:pPr>
            <w:r>
              <w:t>Change password of an account</w:t>
            </w:r>
          </w:p>
        </w:tc>
      </w:tr>
      <w:tr w:rsidR="001B6D31" w14:paraId="6D452FED" w14:textId="77777777" w:rsidTr="001574DA">
        <w:trPr>
          <w:jc w:val="center"/>
        </w:trPr>
        <w:tc>
          <w:tcPr>
            <w:tcW w:w="602" w:type="pct"/>
            <w:vAlign w:val="center"/>
          </w:tcPr>
          <w:p w14:paraId="1762B3AE" w14:textId="77777777" w:rsidR="001B6D31" w:rsidRDefault="001B6D31" w:rsidP="00887B51">
            <w:pPr>
              <w:pStyle w:val="ListParagraph"/>
              <w:numPr>
                <w:ilvl w:val="0"/>
                <w:numId w:val="24"/>
              </w:numPr>
            </w:pPr>
          </w:p>
        </w:tc>
        <w:tc>
          <w:tcPr>
            <w:tcW w:w="1062" w:type="pct"/>
            <w:vAlign w:val="center"/>
          </w:tcPr>
          <w:p w14:paraId="4093EB35" w14:textId="124C82C6" w:rsidR="001B6D31" w:rsidRDefault="001B6D31" w:rsidP="00F72C23">
            <w:pPr>
              <w:ind w:firstLine="0"/>
            </w:pPr>
            <w:r>
              <w:t>Forgot password</w:t>
            </w:r>
          </w:p>
        </w:tc>
        <w:tc>
          <w:tcPr>
            <w:tcW w:w="1010" w:type="pct"/>
            <w:vAlign w:val="center"/>
          </w:tcPr>
          <w:p w14:paraId="05B337A9" w14:textId="1C419A28" w:rsidR="001B6D31" w:rsidRDefault="001B6D31" w:rsidP="00F72C23">
            <w:pPr>
              <w:ind w:firstLine="0"/>
            </w:pPr>
            <w:r>
              <w:t>Member</w:t>
            </w:r>
          </w:p>
        </w:tc>
        <w:tc>
          <w:tcPr>
            <w:tcW w:w="2327" w:type="pct"/>
            <w:vAlign w:val="center"/>
          </w:tcPr>
          <w:p w14:paraId="476AF4FC" w14:textId="009A9098" w:rsidR="001B6D31" w:rsidRDefault="00741DC2" w:rsidP="00F72C23">
            <w:pPr>
              <w:ind w:firstLine="0"/>
            </w:pPr>
            <w:r>
              <w:t>Member</w:t>
            </w:r>
            <w:r w:rsidR="001B6D31">
              <w:t xml:space="preserve"> use this function if</w:t>
            </w:r>
            <w:r w:rsidR="00074B1B">
              <w:t xml:space="preserve"> member</w:t>
            </w:r>
            <w:r w:rsidR="001B6D31">
              <w:t xml:space="preserve"> forgot password</w:t>
            </w:r>
          </w:p>
        </w:tc>
      </w:tr>
    </w:tbl>
    <w:p w14:paraId="1183F2B3" w14:textId="77777777" w:rsidR="003278BB" w:rsidRDefault="009C5EFA" w:rsidP="00887B51">
      <w:pPr>
        <w:pStyle w:val="Heading2"/>
      </w:pPr>
      <w:bookmarkStart w:id="75" w:name="_Toc322788130"/>
      <w:bookmarkStart w:id="76" w:name="_Toc448968266"/>
      <w:bookmarkStart w:id="77" w:name="_Toc448970352"/>
      <w:r>
        <w:lastRenderedPageBreak/>
        <w:t>Medicinal plant</w:t>
      </w:r>
      <w:r w:rsidR="003278BB">
        <w:t xml:space="preserve"> module</w:t>
      </w:r>
      <w:bookmarkEnd w:id="75"/>
      <w:bookmarkEnd w:id="76"/>
      <w:bookmarkEnd w:id="77"/>
    </w:p>
    <w:p w14:paraId="0E027E38" w14:textId="7BD1C801" w:rsidR="009E1BCA" w:rsidRPr="00E82974" w:rsidRDefault="009E1BCA" w:rsidP="00F72C23">
      <w:pPr>
        <w:pStyle w:val="Heading3"/>
      </w:pPr>
      <w:bookmarkStart w:id="78" w:name="_Toc322788131"/>
      <w:bookmarkStart w:id="79" w:name="_Toc448968267"/>
      <w:r w:rsidRPr="00E82974">
        <w:t xml:space="preserve"> </w:t>
      </w:r>
      <w:bookmarkStart w:id="80" w:name="_Toc448970353"/>
      <w:r w:rsidR="00C97365">
        <w:t>Medicinal plant information</w:t>
      </w:r>
      <w:bookmarkEnd w:id="78"/>
      <w:bookmarkEnd w:id="79"/>
      <w:bookmarkEnd w:id="80"/>
    </w:p>
    <w:p w14:paraId="10B0DEDF" w14:textId="1273AA2F" w:rsidR="009E1BCA" w:rsidRDefault="005C2B85" w:rsidP="00887B51">
      <w:r>
        <w:rPr>
          <w:noProof/>
        </w:rPr>
        <w:drawing>
          <wp:inline distT="0" distB="0" distL="0" distR="0" wp14:anchorId="5CE30E68" wp14:editId="0FE60E92">
            <wp:extent cx="4955177" cy="4592955"/>
            <wp:effectExtent l="0" t="0" r="0" b="0"/>
            <wp:docPr id="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053" cy="4598402"/>
                    </a:xfrm>
                    <a:prstGeom prst="rect">
                      <a:avLst/>
                    </a:prstGeom>
                    <a:noFill/>
                    <a:ln>
                      <a:noFill/>
                    </a:ln>
                  </pic:spPr>
                </pic:pic>
              </a:graphicData>
            </a:graphic>
          </wp:inline>
        </w:drawing>
      </w:r>
    </w:p>
    <w:p w14:paraId="6C62D126" w14:textId="7D70DEB5" w:rsidR="001B65EF" w:rsidRPr="001B65EF" w:rsidRDefault="00E2336D" w:rsidP="00887B51">
      <w:r>
        <w:t xml:space="preserve">                      </w:t>
      </w:r>
      <w:r>
        <w:tab/>
        <w:t>Figure 5</w:t>
      </w:r>
      <w:r w:rsidR="001B65EF">
        <w:t xml:space="preserve">: </w:t>
      </w:r>
      <w:r w:rsidR="00C97365">
        <w:t>Medicinal plant information</w:t>
      </w:r>
    </w:p>
    <w:tbl>
      <w:tblPr>
        <w:tblpPr w:leftFromText="180" w:rightFromText="180" w:vertAnchor="text" w:tblpX="108"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269"/>
        <w:gridCol w:w="1416"/>
        <w:gridCol w:w="4595"/>
      </w:tblGrid>
      <w:tr w:rsidR="009E1BCA" w14:paraId="55DC241E" w14:textId="77777777" w:rsidTr="00F72C23">
        <w:tc>
          <w:tcPr>
            <w:tcW w:w="585" w:type="pct"/>
            <w:shd w:val="clear" w:color="auto" w:fill="92D050"/>
            <w:hideMark/>
          </w:tcPr>
          <w:p w14:paraId="25FE8B3A" w14:textId="77777777" w:rsidR="009E1BCA" w:rsidRPr="000B627D" w:rsidRDefault="009E1BCA" w:rsidP="00F72C23">
            <w:pPr>
              <w:ind w:firstLine="0"/>
              <w:rPr>
                <w:b/>
                <w:sz w:val="24"/>
              </w:rPr>
            </w:pPr>
            <w:r w:rsidRPr="000B627D">
              <w:rPr>
                <w:b/>
              </w:rPr>
              <w:t>No.</w:t>
            </w:r>
          </w:p>
        </w:tc>
        <w:tc>
          <w:tcPr>
            <w:tcW w:w="1210" w:type="pct"/>
            <w:shd w:val="clear" w:color="auto" w:fill="92D050"/>
            <w:hideMark/>
          </w:tcPr>
          <w:p w14:paraId="3130039E" w14:textId="77777777" w:rsidR="009E1BCA" w:rsidRPr="000B627D" w:rsidRDefault="009E1BCA" w:rsidP="00887B51">
            <w:pPr>
              <w:rPr>
                <w:b/>
                <w:sz w:val="24"/>
              </w:rPr>
            </w:pPr>
            <w:r w:rsidRPr="000B627D">
              <w:rPr>
                <w:b/>
              </w:rPr>
              <w:t>Use-case name</w:t>
            </w:r>
          </w:p>
        </w:tc>
        <w:tc>
          <w:tcPr>
            <w:tcW w:w="755" w:type="pct"/>
            <w:shd w:val="clear" w:color="auto" w:fill="92D050"/>
            <w:hideMark/>
          </w:tcPr>
          <w:p w14:paraId="1A078C2F" w14:textId="77777777" w:rsidR="009E1BCA" w:rsidRPr="000B627D" w:rsidRDefault="009E1BCA" w:rsidP="00887B51">
            <w:pPr>
              <w:rPr>
                <w:b/>
                <w:sz w:val="24"/>
              </w:rPr>
            </w:pPr>
            <w:r w:rsidRPr="000B627D">
              <w:rPr>
                <w:b/>
              </w:rPr>
              <w:t>Actor</w:t>
            </w:r>
          </w:p>
        </w:tc>
        <w:tc>
          <w:tcPr>
            <w:tcW w:w="2450" w:type="pct"/>
            <w:shd w:val="clear" w:color="auto" w:fill="92D050"/>
            <w:hideMark/>
          </w:tcPr>
          <w:p w14:paraId="2E999B00" w14:textId="77777777" w:rsidR="009E1BCA" w:rsidRPr="000B627D" w:rsidRDefault="009E1BCA" w:rsidP="00887B51">
            <w:pPr>
              <w:rPr>
                <w:b/>
                <w:sz w:val="24"/>
              </w:rPr>
            </w:pPr>
            <w:r w:rsidRPr="000B627D">
              <w:rPr>
                <w:b/>
              </w:rPr>
              <w:t>Description</w:t>
            </w:r>
          </w:p>
        </w:tc>
      </w:tr>
      <w:tr w:rsidR="00EF6C29" w14:paraId="6CB004DF" w14:textId="77777777" w:rsidTr="00F72C23">
        <w:tc>
          <w:tcPr>
            <w:tcW w:w="585" w:type="pct"/>
          </w:tcPr>
          <w:p w14:paraId="796279EC" w14:textId="4A4BD9DF" w:rsidR="00EF6C29" w:rsidRPr="00BD3AD9" w:rsidRDefault="00EF6C29" w:rsidP="00887B51">
            <w:pPr>
              <w:pStyle w:val="ListParagraph"/>
              <w:numPr>
                <w:ilvl w:val="0"/>
                <w:numId w:val="17"/>
              </w:numPr>
            </w:pPr>
          </w:p>
        </w:tc>
        <w:tc>
          <w:tcPr>
            <w:tcW w:w="1210" w:type="pct"/>
            <w:hideMark/>
          </w:tcPr>
          <w:p w14:paraId="51EC4992" w14:textId="2972C9B5" w:rsidR="00EF6C29" w:rsidRDefault="00EF6C29" w:rsidP="000B627D">
            <w:pPr>
              <w:ind w:firstLine="0"/>
              <w:rPr>
                <w:sz w:val="24"/>
              </w:rPr>
            </w:pPr>
            <w:r>
              <w:t xml:space="preserve">View </w:t>
            </w:r>
          </w:p>
        </w:tc>
        <w:tc>
          <w:tcPr>
            <w:tcW w:w="755" w:type="pct"/>
            <w:hideMark/>
          </w:tcPr>
          <w:p w14:paraId="70CF432C" w14:textId="1A642880" w:rsidR="00EF6C29" w:rsidRDefault="00EF6C29" w:rsidP="000B627D">
            <w:pPr>
              <w:ind w:firstLine="0"/>
              <w:rPr>
                <w:sz w:val="24"/>
              </w:rPr>
            </w:pPr>
            <w:r>
              <w:t>Member and Guest</w:t>
            </w:r>
          </w:p>
        </w:tc>
        <w:tc>
          <w:tcPr>
            <w:tcW w:w="2450" w:type="pct"/>
            <w:hideMark/>
          </w:tcPr>
          <w:p w14:paraId="5A50E6B8" w14:textId="7B73F2BF" w:rsidR="00EF6C29" w:rsidRDefault="00455F7C" w:rsidP="000B627D">
            <w:pPr>
              <w:ind w:firstLine="0"/>
            </w:pPr>
            <w:r>
              <w:t>V</w:t>
            </w:r>
            <w:r w:rsidR="00EF6C29">
              <w:t>iew detail information of a Medicinal plant</w:t>
            </w:r>
          </w:p>
        </w:tc>
      </w:tr>
      <w:tr w:rsidR="00EF6C29" w14:paraId="7DA0BF08" w14:textId="77777777" w:rsidTr="00F72C23">
        <w:tc>
          <w:tcPr>
            <w:tcW w:w="585" w:type="pct"/>
          </w:tcPr>
          <w:p w14:paraId="6E7D5044" w14:textId="77777777" w:rsidR="00EF6C29" w:rsidRDefault="00EF6C29" w:rsidP="00887B51">
            <w:pPr>
              <w:pStyle w:val="ListParagraph"/>
              <w:numPr>
                <w:ilvl w:val="0"/>
                <w:numId w:val="17"/>
              </w:numPr>
            </w:pPr>
          </w:p>
        </w:tc>
        <w:tc>
          <w:tcPr>
            <w:tcW w:w="1210" w:type="pct"/>
          </w:tcPr>
          <w:p w14:paraId="587D3105" w14:textId="28465D57" w:rsidR="00EF6C29" w:rsidRDefault="00EF6C29" w:rsidP="000B627D">
            <w:pPr>
              <w:ind w:firstLine="0"/>
            </w:pPr>
            <w:r>
              <w:t>Basic search</w:t>
            </w:r>
          </w:p>
        </w:tc>
        <w:tc>
          <w:tcPr>
            <w:tcW w:w="755" w:type="pct"/>
          </w:tcPr>
          <w:p w14:paraId="55CE7172" w14:textId="64202D76" w:rsidR="00EF6C29" w:rsidRDefault="00D61AC4" w:rsidP="000B627D">
            <w:pPr>
              <w:ind w:firstLine="0"/>
            </w:pPr>
            <w:r>
              <w:t>M</w:t>
            </w:r>
            <w:r w:rsidR="00EF6C29">
              <w:t>ember and Guest</w:t>
            </w:r>
          </w:p>
        </w:tc>
        <w:tc>
          <w:tcPr>
            <w:tcW w:w="2450" w:type="pct"/>
          </w:tcPr>
          <w:p w14:paraId="6BE2FA14" w14:textId="30122686" w:rsidR="00EF6C29" w:rsidRDefault="00EF6C29" w:rsidP="000B627D">
            <w:pPr>
              <w:ind w:firstLine="0"/>
            </w:pPr>
            <w:r>
              <w:t>Search medicinal plant by name only</w:t>
            </w:r>
          </w:p>
        </w:tc>
      </w:tr>
      <w:tr w:rsidR="00EF6C29" w14:paraId="70AE4E0B" w14:textId="77777777" w:rsidTr="00F72C23">
        <w:tc>
          <w:tcPr>
            <w:tcW w:w="585" w:type="pct"/>
          </w:tcPr>
          <w:p w14:paraId="65E37714" w14:textId="5AF227C9" w:rsidR="00EF6C29" w:rsidRDefault="00EF6C29" w:rsidP="00887B51">
            <w:pPr>
              <w:pStyle w:val="ListParagraph"/>
              <w:numPr>
                <w:ilvl w:val="0"/>
                <w:numId w:val="17"/>
              </w:numPr>
            </w:pPr>
          </w:p>
        </w:tc>
        <w:tc>
          <w:tcPr>
            <w:tcW w:w="1210" w:type="pct"/>
          </w:tcPr>
          <w:p w14:paraId="625C221D" w14:textId="3E64B701" w:rsidR="00EF6C29" w:rsidRDefault="00EF6C29" w:rsidP="000B627D">
            <w:pPr>
              <w:ind w:firstLine="0"/>
            </w:pPr>
            <w:r>
              <w:t>Advance search</w:t>
            </w:r>
          </w:p>
        </w:tc>
        <w:tc>
          <w:tcPr>
            <w:tcW w:w="755" w:type="pct"/>
          </w:tcPr>
          <w:p w14:paraId="0395A94D" w14:textId="77777777" w:rsidR="00EF6C29" w:rsidRDefault="00EF6C29" w:rsidP="000B627D">
            <w:pPr>
              <w:ind w:firstLine="0"/>
            </w:pPr>
            <w:r>
              <w:t>Member and Guest</w:t>
            </w:r>
          </w:p>
        </w:tc>
        <w:tc>
          <w:tcPr>
            <w:tcW w:w="2450" w:type="pct"/>
          </w:tcPr>
          <w:p w14:paraId="1F8C9EA1" w14:textId="77777777" w:rsidR="00EF6C29" w:rsidRDefault="00EF6C29" w:rsidP="000B627D">
            <w:pPr>
              <w:ind w:firstLine="0"/>
            </w:pPr>
            <w:r>
              <w:t>Search Medicinal plant with multi condition</w:t>
            </w:r>
          </w:p>
        </w:tc>
      </w:tr>
      <w:tr w:rsidR="00EF6C29" w14:paraId="0FC76DD3" w14:textId="77777777" w:rsidTr="00F72C23">
        <w:tc>
          <w:tcPr>
            <w:tcW w:w="585" w:type="pct"/>
          </w:tcPr>
          <w:p w14:paraId="69F4E7BE" w14:textId="16ED39D1" w:rsidR="00EF6C29" w:rsidRDefault="00EF6C29" w:rsidP="00887B51">
            <w:pPr>
              <w:pStyle w:val="ListParagraph"/>
              <w:numPr>
                <w:ilvl w:val="0"/>
                <w:numId w:val="17"/>
              </w:numPr>
            </w:pPr>
          </w:p>
        </w:tc>
        <w:tc>
          <w:tcPr>
            <w:tcW w:w="1210" w:type="pct"/>
          </w:tcPr>
          <w:p w14:paraId="736B45A7" w14:textId="3B4A6A9A" w:rsidR="00EF6C29" w:rsidRDefault="00EF6C29" w:rsidP="000B627D">
            <w:pPr>
              <w:ind w:firstLine="0"/>
            </w:pPr>
            <w:r>
              <w:t>Add new article</w:t>
            </w:r>
          </w:p>
        </w:tc>
        <w:tc>
          <w:tcPr>
            <w:tcW w:w="755" w:type="pct"/>
          </w:tcPr>
          <w:p w14:paraId="755C0B81" w14:textId="77777777" w:rsidR="00EF6C29" w:rsidRDefault="00EF6C29" w:rsidP="000B627D">
            <w:pPr>
              <w:ind w:firstLine="0"/>
            </w:pPr>
            <w:r>
              <w:t>Member</w:t>
            </w:r>
          </w:p>
        </w:tc>
        <w:tc>
          <w:tcPr>
            <w:tcW w:w="2450" w:type="pct"/>
          </w:tcPr>
          <w:p w14:paraId="67324D2C" w14:textId="77777777" w:rsidR="00EF6C29" w:rsidRDefault="00EF6C29" w:rsidP="000B627D">
            <w:pPr>
              <w:ind w:firstLine="0"/>
            </w:pPr>
            <w:r>
              <w:t>Create new Medicinal plant</w:t>
            </w:r>
          </w:p>
        </w:tc>
      </w:tr>
      <w:tr w:rsidR="00EF6C29" w14:paraId="5817B7F5" w14:textId="77777777" w:rsidTr="00F72C23">
        <w:tc>
          <w:tcPr>
            <w:tcW w:w="585" w:type="pct"/>
          </w:tcPr>
          <w:p w14:paraId="70CCED26" w14:textId="25CFBAB4" w:rsidR="00EF6C29" w:rsidRDefault="00EF6C29" w:rsidP="00887B51">
            <w:pPr>
              <w:pStyle w:val="ListParagraph"/>
              <w:numPr>
                <w:ilvl w:val="0"/>
                <w:numId w:val="17"/>
              </w:numPr>
            </w:pPr>
          </w:p>
        </w:tc>
        <w:tc>
          <w:tcPr>
            <w:tcW w:w="1210" w:type="pct"/>
          </w:tcPr>
          <w:p w14:paraId="00B2BF2C" w14:textId="565DE797" w:rsidR="00EF6C29" w:rsidRDefault="00EF6C29" w:rsidP="000B627D">
            <w:pPr>
              <w:ind w:firstLine="0"/>
            </w:pPr>
            <w:r>
              <w:t>Change article content</w:t>
            </w:r>
          </w:p>
        </w:tc>
        <w:tc>
          <w:tcPr>
            <w:tcW w:w="755" w:type="pct"/>
          </w:tcPr>
          <w:p w14:paraId="645CB1E8" w14:textId="77777777" w:rsidR="00EF6C29" w:rsidRDefault="00EF6C29" w:rsidP="000B627D">
            <w:pPr>
              <w:ind w:firstLine="0"/>
            </w:pPr>
            <w:r>
              <w:t xml:space="preserve">Member </w:t>
            </w:r>
          </w:p>
        </w:tc>
        <w:tc>
          <w:tcPr>
            <w:tcW w:w="2450" w:type="pct"/>
          </w:tcPr>
          <w:p w14:paraId="5321F097" w14:textId="77777777" w:rsidR="00EF6C29" w:rsidRDefault="00EF6C29" w:rsidP="000B627D">
            <w:pPr>
              <w:ind w:firstLine="0"/>
            </w:pPr>
            <w:r>
              <w:t>Author can change content</w:t>
            </w:r>
          </w:p>
        </w:tc>
      </w:tr>
      <w:tr w:rsidR="00EF6C29" w14:paraId="124FF63D" w14:textId="77777777" w:rsidTr="00F72C23">
        <w:tc>
          <w:tcPr>
            <w:tcW w:w="585" w:type="pct"/>
          </w:tcPr>
          <w:p w14:paraId="20F90973" w14:textId="2D3A5293" w:rsidR="00EF6C29" w:rsidRDefault="00EF6C29" w:rsidP="00887B51">
            <w:pPr>
              <w:pStyle w:val="ListParagraph"/>
              <w:numPr>
                <w:ilvl w:val="0"/>
                <w:numId w:val="17"/>
              </w:numPr>
            </w:pPr>
          </w:p>
        </w:tc>
        <w:tc>
          <w:tcPr>
            <w:tcW w:w="1210" w:type="pct"/>
          </w:tcPr>
          <w:p w14:paraId="0CEC3348" w14:textId="77777777" w:rsidR="00EF6C29" w:rsidRDefault="00EF6C29" w:rsidP="000B627D">
            <w:pPr>
              <w:ind w:firstLine="0"/>
            </w:pPr>
            <w:r>
              <w:t>Report</w:t>
            </w:r>
          </w:p>
        </w:tc>
        <w:tc>
          <w:tcPr>
            <w:tcW w:w="755" w:type="pct"/>
          </w:tcPr>
          <w:p w14:paraId="5C7814F7" w14:textId="77777777" w:rsidR="00EF6C29" w:rsidRDefault="00EF6C29" w:rsidP="000B627D">
            <w:pPr>
              <w:ind w:firstLine="0"/>
            </w:pPr>
            <w:r>
              <w:t>Member</w:t>
            </w:r>
          </w:p>
        </w:tc>
        <w:tc>
          <w:tcPr>
            <w:tcW w:w="2450" w:type="pct"/>
          </w:tcPr>
          <w:p w14:paraId="05C93056" w14:textId="77777777" w:rsidR="00EF6C29" w:rsidRDefault="00EF6C29" w:rsidP="000B627D">
            <w:pPr>
              <w:ind w:firstLine="0"/>
            </w:pPr>
            <w:r>
              <w:t>Report to Mod invalid medicinal plant</w:t>
            </w:r>
          </w:p>
        </w:tc>
      </w:tr>
      <w:tr w:rsidR="00EF6C29" w14:paraId="278FCDEF" w14:textId="77777777" w:rsidTr="00F72C23">
        <w:tc>
          <w:tcPr>
            <w:tcW w:w="585" w:type="pct"/>
          </w:tcPr>
          <w:p w14:paraId="20A62EF8" w14:textId="317E9A4F" w:rsidR="00EF6C29" w:rsidRDefault="00EF6C29" w:rsidP="00887B51">
            <w:pPr>
              <w:pStyle w:val="ListParagraph"/>
              <w:numPr>
                <w:ilvl w:val="0"/>
                <w:numId w:val="17"/>
              </w:numPr>
            </w:pPr>
          </w:p>
        </w:tc>
        <w:tc>
          <w:tcPr>
            <w:tcW w:w="1210" w:type="pct"/>
          </w:tcPr>
          <w:p w14:paraId="2264AB66" w14:textId="77777777" w:rsidR="00EF6C29" w:rsidRDefault="00EF6C29" w:rsidP="000B627D">
            <w:pPr>
              <w:ind w:firstLine="0"/>
            </w:pPr>
            <w:r>
              <w:t>Rate information</w:t>
            </w:r>
          </w:p>
        </w:tc>
        <w:tc>
          <w:tcPr>
            <w:tcW w:w="755" w:type="pct"/>
          </w:tcPr>
          <w:p w14:paraId="0B103097" w14:textId="77777777" w:rsidR="00EF6C29" w:rsidRDefault="00EF6C29" w:rsidP="000B627D">
            <w:pPr>
              <w:ind w:firstLine="0"/>
            </w:pPr>
            <w:r>
              <w:t>Member</w:t>
            </w:r>
          </w:p>
        </w:tc>
        <w:tc>
          <w:tcPr>
            <w:tcW w:w="2450" w:type="pct"/>
          </w:tcPr>
          <w:p w14:paraId="0724BDBE" w14:textId="77777777" w:rsidR="00EF6C29" w:rsidRDefault="00EF6C29" w:rsidP="000B627D">
            <w:pPr>
              <w:ind w:firstLine="0"/>
            </w:pPr>
            <w:r>
              <w:t>Rate information of Medicinal plant</w:t>
            </w:r>
          </w:p>
        </w:tc>
      </w:tr>
      <w:tr w:rsidR="00EF6C29" w14:paraId="2AF636F5" w14:textId="77777777" w:rsidTr="00F72C23">
        <w:tc>
          <w:tcPr>
            <w:tcW w:w="585" w:type="pct"/>
          </w:tcPr>
          <w:p w14:paraId="52DC0E3C" w14:textId="60F2986C" w:rsidR="00EF6C29" w:rsidRDefault="00EF6C29" w:rsidP="00887B51">
            <w:pPr>
              <w:pStyle w:val="ListParagraph"/>
              <w:numPr>
                <w:ilvl w:val="0"/>
                <w:numId w:val="17"/>
              </w:numPr>
            </w:pPr>
          </w:p>
        </w:tc>
        <w:tc>
          <w:tcPr>
            <w:tcW w:w="1210" w:type="pct"/>
          </w:tcPr>
          <w:p w14:paraId="5F1AE76A" w14:textId="77777777" w:rsidR="00EF6C29" w:rsidRDefault="00EF6C29" w:rsidP="000B627D">
            <w:pPr>
              <w:ind w:firstLine="0"/>
            </w:pPr>
            <w:r>
              <w:t>Comment</w:t>
            </w:r>
          </w:p>
        </w:tc>
        <w:tc>
          <w:tcPr>
            <w:tcW w:w="755" w:type="pct"/>
          </w:tcPr>
          <w:p w14:paraId="262CC29F" w14:textId="77777777" w:rsidR="00EF6C29" w:rsidRDefault="00EF6C29" w:rsidP="000B627D">
            <w:pPr>
              <w:ind w:firstLine="0"/>
            </w:pPr>
            <w:r>
              <w:t>Member</w:t>
            </w:r>
          </w:p>
        </w:tc>
        <w:tc>
          <w:tcPr>
            <w:tcW w:w="2450" w:type="pct"/>
          </w:tcPr>
          <w:p w14:paraId="1E3323EF" w14:textId="33AF1BB4" w:rsidR="00EF6C29" w:rsidRDefault="00EF6C29" w:rsidP="000B627D">
            <w:pPr>
              <w:ind w:firstLine="0"/>
            </w:pPr>
            <w:r>
              <w:t>Comment on Medicin</w:t>
            </w:r>
            <w:r w:rsidR="00BD3AD9">
              <w:t xml:space="preserve">al plant post to give personal </w:t>
            </w:r>
            <w:r w:rsidRPr="00C97365">
              <w:t>opinion</w:t>
            </w:r>
          </w:p>
        </w:tc>
      </w:tr>
      <w:tr w:rsidR="00EF6C29" w14:paraId="4A8A937D" w14:textId="77777777" w:rsidTr="00F72C23">
        <w:tc>
          <w:tcPr>
            <w:tcW w:w="585" w:type="pct"/>
          </w:tcPr>
          <w:p w14:paraId="020D14DD" w14:textId="77777777" w:rsidR="00EF6C29" w:rsidRDefault="00EF6C29" w:rsidP="00887B51">
            <w:pPr>
              <w:pStyle w:val="ListParagraph"/>
              <w:numPr>
                <w:ilvl w:val="0"/>
                <w:numId w:val="17"/>
              </w:numPr>
            </w:pPr>
          </w:p>
        </w:tc>
        <w:tc>
          <w:tcPr>
            <w:tcW w:w="1210" w:type="pct"/>
          </w:tcPr>
          <w:p w14:paraId="4AE60DE5" w14:textId="41490E75" w:rsidR="00EF6C29" w:rsidRDefault="00EF6C29" w:rsidP="000B627D">
            <w:pPr>
              <w:ind w:firstLine="0"/>
            </w:pPr>
            <w:r>
              <w:t>Share</w:t>
            </w:r>
          </w:p>
        </w:tc>
        <w:tc>
          <w:tcPr>
            <w:tcW w:w="755" w:type="pct"/>
          </w:tcPr>
          <w:p w14:paraId="76AFD917" w14:textId="689C8810" w:rsidR="00EF6C29" w:rsidRDefault="00BD3AD9" w:rsidP="000B627D">
            <w:pPr>
              <w:ind w:firstLine="0"/>
            </w:pPr>
            <w:r>
              <w:t>Member</w:t>
            </w:r>
          </w:p>
        </w:tc>
        <w:tc>
          <w:tcPr>
            <w:tcW w:w="2450" w:type="pct"/>
          </w:tcPr>
          <w:p w14:paraId="53284276" w14:textId="4955B2F2" w:rsidR="00EF6C29" w:rsidRDefault="00BD3AD9" w:rsidP="000B627D">
            <w:pPr>
              <w:ind w:firstLine="0"/>
            </w:pPr>
            <w:r>
              <w:t>Users share article in Facebook</w:t>
            </w:r>
          </w:p>
        </w:tc>
      </w:tr>
      <w:tr w:rsidR="00BD3AD9" w14:paraId="052DF619" w14:textId="77777777" w:rsidTr="00F72C23">
        <w:tc>
          <w:tcPr>
            <w:tcW w:w="585" w:type="pct"/>
          </w:tcPr>
          <w:p w14:paraId="54CCF8B2" w14:textId="77777777" w:rsidR="00BD3AD9" w:rsidRDefault="00BD3AD9" w:rsidP="00887B51">
            <w:pPr>
              <w:pStyle w:val="ListParagraph"/>
              <w:numPr>
                <w:ilvl w:val="0"/>
                <w:numId w:val="17"/>
              </w:numPr>
            </w:pPr>
          </w:p>
        </w:tc>
        <w:tc>
          <w:tcPr>
            <w:tcW w:w="1210" w:type="pct"/>
          </w:tcPr>
          <w:p w14:paraId="566DAE03" w14:textId="4F46C265" w:rsidR="00BD3AD9" w:rsidRDefault="00BD3AD9" w:rsidP="000B627D">
            <w:pPr>
              <w:ind w:firstLine="0"/>
            </w:pPr>
            <w:r>
              <w:t>Like</w:t>
            </w:r>
          </w:p>
        </w:tc>
        <w:tc>
          <w:tcPr>
            <w:tcW w:w="755" w:type="pct"/>
          </w:tcPr>
          <w:p w14:paraId="48B991C4" w14:textId="581CB2D1" w:rsidR="00BD3AD9" w:rsidRDefault="00BD3AD9" w:rsidP="000B627D">
            <w:pPr>
              <w:ind w:firstLine="0"/>
            </w:pPr>
            <w:r>
              <w:t>Member</w:t>
            </w:r>
          </w:p>
        </w:tc>
        <w:tc>
          <w:tcPr>
            <w:tcW w:w="2450" w:type="pct"/>
          </w:tcPr>
          <w:p w14:paraId="1219DC88" w14:textId="77BEC7FA" w:rsidR="00BD3AD9" w:rsidRDefault="00BD3AD9" w:rsidP="000B627D">
            <w:pPr>
              <w:ind w:firstLine="0"/>
            </w:pPr>
            <w:r>
              <w:t>Users like article in Facebook</w:t>
            </w:r>
          </w:p>
        </w:tc>
      </w:tr>
    </w:tbl>
    <w:p w14:paraId="42A71225" w14:textId="77777777" w:rsidR="009E1BCA" w:rsidRPr="009E1BCA" w:rsidRDefault="009E1BCA" w:rsidP="00887B51"/>
    <w:p w14:paraId="6B083EB7" w14:textId="4730A77B" w:rsidR="001B65EF" w:rsidRDefault="000B627D" w:rsidP="000B627D">
      <w:pPr>
        <w:pStyle w:val="Heading3"/>
        <w:jc w:val="left"/>
      </w:pPr>
      <w:bookmarkStart w:id="81" w:name="_Toc322788132"/>
      <w:bookmarkStart w:id="82" w:name="_Toc448968268"/>
      <w:bookmarkStart w:id="83" w:name="_Toc448970354"/>
      <w:r>
        <w:t>Medicinal</w:t>
      </w:r>
      <w:r>
        <w:rPr>
          <w:lang w:val="vi-VN"/>
        </w:rPr>
        <w:t xml:space="preserve"> </w:t>
      </w:r>
      <w:r>
        <w:t>Plant</w:t>
      </w:r>
      <w:r>
        <w:rPr>
          <w:lang w:val="vi-VN"/>
        </w:rPr>
        <w:t xml:space="preserve">s </w:t>
      </w:r>
      <w:r w:rsidR="00C97365">
        <w:t>conten</w:t>
      </w:r>
      <w:r>
        <w:t>t</w:t>
      </w:r>
      <w:r>
        <w:rPr>
          <w:lang w:val="vi-VN"/>
        </w:rPr>
        <w:t xml:space="preserve"> </w:t>
      </w:r>
      <w:proofErr w:type="spellStart"/>
      <w:r w:rsidR="00C97365">
        <w:t>mana</w:t>
      </w:r>
      <w:bookmarkEnd w:id="81"/>
      <w:proofErr w:type="spellEnd"/>
      <w:r w:rsidR="005C2B85">
        <w:rPr>
          <w:noProof/>
        </w:rPr>
        <w:drawing>
          <wp:inline distT="0" distB="0" distL="0" distR="0" wp14:anchorId="355E7DF1" wp14:editId="39BAA784">
            <wp:extent cx="5274945" cy="4297607"/>
            <wp:effectExtent l="0" t="0" r="8255" b="0"/>
            <wp:docPr id="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bookmarkEnd w:id="82"/>
      <w:bookmarkEnd w:id="83"/>
    </w:p>
    <w:p w14:paraId="35A21A66" w14:textId="6213CC0A" w:rsidR="003C64A1" w:rsidRPr="001B65EF" w:rsidRDefault="00E2336D" w:rsidP="00887B51">
      <w:r>
        <w:t>Figure 6</w:t>
      </w:r>
      <w:r w:rsidR="003C64A1">
        <w:t>: Medicinal plant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862"/>
        <w:gridCol w:w="1823"/>
        <w:gridCol w:w="4595"/>
      </w:tblGrid>
      <w:tr w:rsidR="009E1BCA" w14:paraId="184DDA45" w14:textId="77777777" w:rsidTr="00887B51">
        <w:tc>
          <w:tcPr>
            <w:tcW w:w="585" w:type="pct"/>
            <w:shd w:val="clear" w:color="auto" w:fill="92D050"/>
            <w:vAlign w:val="center"/>
            <w:hideMark/>
          </w:tcPr>
          <w:p w14:paraId="365AD9CF" w14:textId="77777777" w:rsidR="009E1BCA" w:rsidRPr="000B627D" w:rsidRDefault="009E1BCA" w:rsidP="000B627D">
            <w:pPr>
              <w:ind w:firstLine="0"/>
              <w:rPr>
                <w:b/>
                <w:sz w:val="24"/>
              </w:rPr>
            </w:pPr>
            <w:r w:rsidRPr="000B627D">
              <w:rPr>
                <w:b/>
              </w:rPr>
              <w:t>No.</w:t>
            </w:r>
          </w:p>
        </w:tc>
        <w:tc>
          <w:tcPr>
            <w:tcW w:w="993" w:type="pct"/>
            <w:shd w:val="clear" w:color="auto" w:fill="92D050"/>
            <w:vAlign w:val="center"/>
            <w:hideMark/>
          </w:tcPr>
          <w:p w14:paraId="5662A042" w14:textId="77777777" w:rsidR="009E1BCA" w:rsidRPr="000B627D" w:rsidRDefault="009E1BCA" w:rsidP="000B627D">
            <w:pPr>
              <w:ind w:firstLine="0"/>
              <w:rPr>
                <w:b/>
                <w:sz w:val="24"/>
              </w:rPr>
            </w:pPr>
            <w:r w:rsidRPr="000B627D">
              <w:rPr>
                <w:b/>
              </w:rPr>
              <w:t>Use-case name</w:t>
            </w:r>
          </w:p>
        </w:tc>
        <w:tc>
          <w:tcPr>
            <w:tcW w:w="972" w:type="pct"/>
            <w:shd w:val="clear" w:color="auto" w:fill="92D050"/>
            <w:vAlign w:val="center"/>
            <w:hideMark/>
          </w:tcPr>
          <w:p w14:paraId="20AAD773" w14:textId="77777777" w:rsidR="009E1BCA" w:rsidRPr="000B627D" w:rsidRDefault="009E1BCA" w:rsidP="000B627D">
            <w:pPr>
              <w:ind w:firstLine="0"/>
              <w:rPr>
                <w:b/>
                <w:sz w:val="24"/>
              </w:rPr>
            </w:pPr>
            <w:r w:rsidRPr="000B627D">
              <w:rPr>
                <w:b/>
              </w:rPr>
              <w:t>Actor</w:t>
            </w:r>
          </w:p>
        </w:tc>
        <w:tc>
          <w:tcPr>
            <w:tcW w:w="2450" w:type="pct"/>
            <w:shd w:val="clear" w:color="auto" w:fill="92D050"/>
            <w:vAlign w:val="center"/>
            <w:hideMark/>
          </w:tcPr>
          <w:p w14:paraId="55181797" w14:textId="77777777" w:rsidR="009E1BCA" w:rsidRPr="000B627D" w:rsidRDefault="009E1BCA" w:rsidP="000B627D">
            <w:pPr>
              <w:ind w:firstLine="0"/>
              <w:rPr>
                <w:b/>
                <w:sz w:val="24"/>
              </w:rPr>
            </w:pPr>
            <w:r w:rsidRPr="000B627D">
              <w:rPr>
                <w:b/>
              </w:rPr>
              <w:t>Description</w:t>
            </w:r>
          </w:p>
        </w:tc>
      </w:tr>
      <w:tr w:rsidR="009E1BCA" w14:paraId="144047DF" w14:textId="77777777" w:rsidTr="00887B51">
        <w:tc>
          <w:tcPr>
            <w:tcW w:w="585" w:type="pct"/>
            <w:vAlign w:val="center"/>
            <w:hideMark/>
          </w:tcPr>
          <w:p w14:paraId="7DBB3772" w14:textId="285B68BB" w:rsidR="009E1BCA" w:rsidRPr="006A3281" w:rsidRDefault="009E1BCA" w:rsidP="00887B51">
            <w:pPr>
              <w:pStyle w:val="ListParagraph"/>
              <w:numPr>
                <w:ilvl w:val="0"/>
                <w:numId w:val="18"/>
              </w:numPr>
            </w:pPr>
          </w:p>
        </w:tc>
        <w:tc>
          <w:tcPr>
            <w:tcW w:w="993" w:type="pct"/>
            <w:vAlign w:val="center"/>
            <w:hideMark/>
          </w:tcPr>
          <w:p w14:paraId="124AFAF7" w14:textId="1AA348EA" w:rsidR="009E1BCA" w:rsidRDefault="00C97365" w:rsidP="000B627D">
            <w:pPr>
              <w:ind w:firstLine="0"/>
              <w:rPr>
                <w:sz w:val="24"/>
              </w:rPr>
            </w:pPr>
            <w:r>
              <w:t>Approve</w:t>
            </w:r>
            <w:r w:rsidR="00BD3AD9">
              <w:t xml:space="preserve"> new article</w:t>
            </w:r>
          </w:p>
        </w:tc>
        <w:tc>
          <w:tcPr>
            <w:tcW w:w="972" w:type="pct"/>
            <w:vAlign w:val="center"/>
            <w:hideMark/>
          </w:tcPr>
          <w:p w14:paraId="618A9498" w14:textId="77777777" w:rsidR="009E1BCA" w:rsidRDefault="00C97365" w:rsidP="000B627D">
            <w:pPr>
              <w:ind w:firstLine="0"/>
              <w:rPr>
                <w:sz w:val="24"/>
              </w:rPr>
            </w:pPr>
            <w:r>
              <w:t>Mod</w:t>
            </w:r>
          </w:p>
        </w:tc>
        <w:tc>
          <w:tcPr>
            <w:tcW w:w="2450" w:type="pct"/>
            <w:vAlign w:val="center"/>
            <w:hideMark/>
          </w:tcPr>
          <w:p w14:paraId="1C737445" w14:textId="280F637F" w:rsidR="009E1BCA" w:rsidRDefault="00C97365" w:rsidP="000B627D">
            <w:pPr>
              <w:ind w:firstLine="0"/>
            </w:pPr>
            <w:r>
              <w:t>Approve new me</w:t>
            </w:r>
            <w:r w:rsidR="00BD3AD9">
              <w:t xml:space="preserve">dicinal plant </w:t>
            </w:r>
            <w:r>
              <w:t>request from member</w:t>
            </w:r>
          </w:p>
        </w:tc>
      </w:tr>
      <w:tr w:rsidR="00BD3AD9" w14:paraId="2EA5C1A5" w14:textId="77777777" w:rsidTr="00887B51">
        <w:tc>
          <w:tcPr>
            <w:tcW w:w="585" w:type="pct"/>
            <w:vAlign w:val="center"/>
          </w:tcPr>
          <w:p w14:paraId="0FDDCE08" w14:textId="77777777" w:rsidR="00BD3AD9" w:rsidRDefault="00BD3AD9" w:rsidP="00887B51">
            <w:pPr>
              <w:pStyle w:val="ListParagraph"/>
              <w:numPr>
                <w:ilvl w:val="0"/>
                <w:numId w:val="18"/>
              </w:numPr>
            </w:pPr>
          </w:p>
        </w:tc>
        <w:tc>
          <w:tcPr>
            <w:tcW w:w="993" w:type="pct"/>
            <w:vAlign w:val="center"/>
          </w:tcPr>
          <w:p w14:paraId="4B35C54C" w14:textId="2802A59E" w:rsidR="00BD3AD9" w:rsidRDefault="00BD3AD9" w:rsidP="000B627D">
            <w:pPr>
              <w:ind w:firstLine="0"/>
            </w:pPr>
            <w:r>
              <w:t xml:space="preserve">Approve change </w:t>
            </w:r>
            <w:r>
              <w:lastRenderedPageBreak/>
              <w:t>article content</w:t>
            </w:r>
          </w:p>
        </w:tc>
        <w:tc>
          <w:tcPr>
            <w:tcW w:w="972" w:type="pct"/>
            <w:vAlign w:val="center"/>
          </w:tcPr>
          <w:p w14:paraId="68DEDDE2" w14:textId="588CF4C3" w:rsidR="00BD3AD9" w:rsidRDefault="00BD3AD9" w:rsidP="000B627D">
            <w:pPr>
              <w:ind w:firstLine="0"/>
            </w:pPr>
            <w:r>
              <w:lastRenderedPageBreak/>
              <w:t>Mod</w:t>
            </w:r>
          </w:p>
        </w:tc>
        <w:tc>
          <w:tcPr>
            <w:tcW w:w="2450" w:type="pct"/>
            <w:vAlign w:val="center"/>
          </w:tcPr>
          <w:p w14:paraId="48F308CF" w14:textId="6C705030" w:rsidR="00BD3AD9" w:rsidRDefault="00BD3AD9" w:rsidP="000B627D">
            <w:pPr>
              <w:ind w:firstLine="0"/>
            </w:pPr>
            <w:r>
              <w:t xml:space="preserve">Approve change medicinal plant request from </w:t>
            </w:r>
            <w:r>
              <w:lastRenderedPageBreak/>
              <w:t>member</w:t>
            </w:r>
          </w:p>
        </w:tc>
      </w:tr>
      <w:tr w:rsidR="009E1BCA" w14:paraId="452CB237" w14:textId="77777777" w:rsidTr="00887B51">
        <w:tc>
          <w:tcPr>
            <w:tcW w:w="585" w:type="pct"/>
            <w:vAlign w:val="center"/>
            <w:hideMark/>
          </w:tcPr>
          <w:p w14:paraId="0111F076" w14:textId="260D9C6F" w:rsidR="009E1BCA" w:rsidRPr="006A3281" w:rsidRDefault="009E1BCA" w:rsidP="00887B51">
            <w:pPr>
              <w:pStyle w:val="ListParagraph"/>
              <w:numPr>
                <w:ilvl w:val="0"/>
                <w:numId w:val="18"/>
              </w:numPr>
            </w:pPr>
          </w:p>
        </w:tc>
        <w:tc>
          <w:tcPr>
            <w:tcW w:w="993" w:type="pct"/>
            <w:vAlign w:val="center"/>
            <w:hideMark/>
          </w:tcPr>
          <w:p w14:paraId="2842860E" w14:textId="08986D9A" w:rsidR="009E1BCA" w:rsidRDefault="00C97365" w:rsidP="000B627D">
            <w:pPr>
              <w:ind w:firstLine="0"/>
              <w:rPr>
                <w:sz w:val="24"/>
              </w:rPr>
            </w:pPr>
            <w:r>
              <w:t>Delete</w:t>
            </w:r>
            <w:r w:rsidR="00BD3AD9">
              <w:t xml:space="preserve"> article</w:t>
            </w:r>
          </w:p>
        </w:tc>
        <w:tc>
          <w:tcPr>
            <w:tcW w:w="972" w:type="pct"/>
            <w:vAlign w:val="center"/>
            <w:hideMark/>
          </w:tcPr>
          <w:p w14:paraId="1B1DA0DB" w14:textId="77777777" w:rsidR="009E1BCA" w:rsidRDefault="00C97365" w:rsidP="000B627D">
            <w:pPr>
              <w:ind w:firstLine="0"/>
              <w:rPr>
                <w:sz w:val="24"/>
              </w:rPr>
            </w:pPr>
            <w:r>
              <w:t>Mod</w:t>
            </w:r>
          </w:p>
        </w:tc>
        <w:tc>
          <w:tcPr>
            <w:tcW w:w="2450" w:type="pct"/>
            <w:vAlign w:val="center"/>
            <w:hideMark/>
          </w:tcPr>
          <w:p w14:paraId="5AB0A166" w14:textId="77777777" w:rsidR="009E1BCA" w:rsidRDefault="002A6ABC" w:rsidP="000B627D">
            <w:pPr>
              <w:ind w:firstLine="0"/>
              <w:rPr>
                <w:sz w:val="24"/>
              </w:rPr>
            </w:pPr>
            <w:r>
              <w:t>Delete invalid medicinal plant which is reported by member</w:t>
            </w:r>
          </w:p>
        </w:tc>
      </w:tr>
      <w:tr w:rsidR="009E1BCA" w14:paraId="2218A2F3" w14:textId="77777777" w:rsidTr="00887B51">
        <w:tc>
          <w:tcPr>
            <w:tcW w:w="585" w:type="pct"/>
            <w:vAlign w:val="center"/>
          </w:tcPr>
          <w:p w14:paraId="5EBDB634" w14:textId="1E289136" w:rsidR="009E1BCA" w:rsidRDefault="009E1BCA" w:rsidP="00887B51">
            <w:pPr>
              <w:pStyle w:val="ListParagraph"/>
              <w:numPr>
                <w:ilvl w:val="0"/>
                <w:numId w:val="18"/>
              </w:numPr>
            </w:pPr>
          </w:p>
        </w:tc>
        <w:tc>
          <w:tcPr>
            <w:tcW w:w="993" w:type="pct"/>
            <w:vAlign w:val="center"/>
          </w:tcPr>
          <w:p w14:paraId="2F03DB02" w14:textId="6DD6C64D" w:rsidR="009E1BCA" w:rsidRDefault="00BD3AD9" w:rsidP="000B627D">
            <w:pPr>
              <w:ind w:firstLine="0"/>
            </w:pPr>
            <w:r>
              <w:t>Remind article</w:t>
            </w:r>
          </w:p>
        </w:tc>
        <w:tc>
          <w:tcPr>
            <w:tcW w:w="972" w:type="pct"/>
            <w:vAlign w:val="center"/>
          </w:tcPr>
          <w:p w14:paraId="41F5A7B4" w14:textId="77777777" w:rsidR="009E1BCA" w:rsidRDefault="002A6ABC" w:rsidP="000B627D">
            <w:pPr>
              <w:ind w:firstLine="0"/>
            </w:pPr>
            <w:r>
              <w:t>Mod</w:t>
            </w:r>
          </w:p>
        </w:tc>
        <w:tc>
          <w:tcPr>
            <w:tcW w:w="2450" w:type="pct"/>
            <w:vAlign w:val="center"/>
          </w:tcPr>
          <w:p w14:paraId="082F8547" w14:textId="71B93D5D" w:rsidR="009E1BCA" w:rsidRDefault="00BD3AD9" w:rsidP="000B627D">
            <w:pPr>
              <w:ind w:firstLine="0"/>
            </w:pPr>
            <w:r>
              <w:t xml:space="preserve">Send remind article message to </w:t>
            </w:r>
            <w:r w:rsidR="006A3281">
              <w:t>author of this article</w:t>
            </w:r>
          </w:p>
        </w:tc>
      </w:tr>
    </w:tbl>
    <w:p w14:paraId="263019EC" w14:textId="77777777" w:rsidR="009E1BCA" w:rsidRPr="009E1BCA" w:rsidRDefault="009E1BCA" w:rsidP="00887B51"/>
    <w:p w14:paraId="3312FDED" w14:textId="77777777" w:rsidR="00455F7C" w:rsidRDefault="00FB7B33" w:rsidP="00887B51">
      <w:pPr>
        <w:pStyle w:val="Heading2"/>
      </w:pPr>
      <w:bookmarkStart w:id="84" w:name="_Toc322788133"/>
      <w:bookmarkStart w:id="85" w:name="_Toc448968269"/>
      <w:bookmarkStart w:id="86" w:name="_Toc448970355"/>
      <w:r>
        <w:lastRenderedPageBreak/>
        <w:t>Remedy module</w:t>
      </w:r>
      <w:bookmarkStart w:id="87" w:name="_Toc322788134"/>
      <w:bookmarkEnd w:id="84"/>
      <w:bookmarkEnd w:id="85"/>
      <w:bookmarkEnd w:id="86"/>
    </w:p>
    <w:p w14:paraId="46D32E8D" w14:textId="70922E9C" w:rsidR="009E1BCA" w:rsidRDefault="00FB7B33" w:rsidP="00F72C23">
      <w:pPr>
        <w:pStyle w:val="Heading3"/>
      </w:pPr>
      <w:bookmarkStart w:id="88" w:name="_Toc448968270"/>
      <w:bookmarkStart w:id="89" w:name="_Toc448970356"/>
      <w:r>
        <w:t>Remedy Information</w:t>
      </w:r>
      <w:bookmarkEnd w:id="87"/>
      <w:bookmarkEnd w:id="88"/>
      <w:bookmarkEnd w:id="89"/>
    </w:p>
    <w:p w14:paraId="2EADB6D5" w14:textId="1F72354E" w:rsidR="00FB7B33" w:rsidRDefault="006A3281" w:rsidP="00887B51">
      <w:r>
        <w:rPr>
          <w:noProof/>
        </w:rPr>
        <w:drawing>
          <wp:inline distT="0" distB="0" distL="0" distR="0" wp14:anchorId="43AF307B" wp14:editId="165A68F0">
            <wp:extent cx="5274945" cy="6944902"/>
            <wp:effectExtent l="0" t="0" r="8255" b="0"/>
            <wp:docPr id="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6944902"/>
                    </a:xfrm>
                    <a:prstGeom prst="rect">
                      <a:avLst/>
                    </a:prstGeom>
                    <a:noFill/>
                    <a:ln>
                      <a:noFill/>
                    </a:ln>
                  </pic:spPr>
                </pic:pic>
              </a:graphicData>
            </a:graphic>
          </wp:inline>
        </w:drawing>
      </w:r>
    </w:p>
    <w:p w14:paraId="594BDA86" w14:textId="683600A3" w:rsidR="00166801" w:rsidRDefault="001B65EF" w:rsidP="00887B51">
      <w:pPr>
        <w:pStyle w:val="ListParagraph"/>
      </w:pPr>
      <w:r>
        <w:tab/>
      </w:r>
      <w:r>
        <w:tab/>
      </w:r>
      <w:r w:rsidR="00E2336D">
        <w:tab/>
        <w:t>Figure 7</w:t>
      </w:r>
      <w:r w:rsidR="00166801">
        <w:t>: Remedy information</w:t>
      </w:r>
    </w:p>
    <w:p w14:paraId="7AC365EC" w14:textId="77777777" w:rsidR="00E2336D" w:rsidRPr="00E82974" w:rsidRDefault="00E2336D" w:rsidP="00887B51">
      <w:pPr>
        <w:pStyle w:val="ListParagraph"/>
      </w:pPr>
    </w:p>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835"/>
        <w:gridCol w:w="1984"/>
        <w:gridCol w:w="4460"/>
      </w:tblGrid>
      <w:tr w:rsidR="00166801" w14:paraId="1D341EB4" w14:textId="77777777" w:rsidTr="00D61AC4">
        <w:tc>
          <w:tcPr>
            <w:tcW w:w="543" w:type="pct"/>
            <w:shd w:val="clear" w:color="auto" w:fill="92D050"/>
            <w:vAlign w:val="center"/>
            <w:hideMark/>
          </w:tcPr>
          <w:p w14:paraId="4E0B3C04" w14:textId="77777777" w:rsidR="00166801" w:rsidRPr="000B627D" w:rsidRDefault="00166801" w:rsidP="000B627D">
            <w:pPr>
              <w:ind w:firstLine="0"/>
              <w:rPr>
                <w:b/>
                <w:sz w:val="24"/>
              </w:rPr>
            </w:pPr>
            <w:r w:rsidRPr="000B627D">
              <w:rPr>
                <w:b/>
              </w:rPr>
              <w:lastRenderedPageBreak/>
              <w:t>No.</w:t>
            </w:r>
          </w:p>
        </w:tc>
        <w:tc>
          <w:tcPr>
            <w:tcW w:w="988" w:type="pct"/>
            <w:shd w:val="clear" w:color="auto" w:fill="92D050"/>
            <w:vAlign w:val="center"/>
            <w:hideMark/>
          </w:tcPr>
          <w:p w14:paraId="200A5087" w14:textId="77777777" w:rsidR="00166801" w:rsidRPr="000B627D" w:rsidRDefault="00166801" w:rsidP="000B627D">
            <w:pPr>
              <w:ind w:firstLine="0"/>
              <w:rPr>
                <w:b/>
                <w:sz w:val="24"/>
              </w:rPr>
            </w:pPr>
            <w:r w:rsidRPr="000B627D">
              <w:rPr>
                <w:b/>
              </w:rPr>
              <w:t>Use-case name</w:t>
            </w:r>
          </w:p>
        </w:tc>
        <w:tc>
          <w:tcPr>
            <w:tcW w:w="1068" w:type="pct"/>
            <w:shd w:val="clear" w:color="auto" w:fill="92D050"/>
            <w:vAlign w:val="center"/>
            <w:hideMark/>
          </w:tcPr>
          <w:p w14:paraId="46C0142C" w14:textId="77777777" w:rsidR="00166801" w:rsidRPr="000B627D" w:rsidRDefault="00166801" w:rsidP="000B627D">
            <w:pPr>
              <w:ind w:firstLine="0"/>
              <w:rPr>
                <w:b/>
                <w:sz w:val="24"/>
              </w:rPr>
            </w:pPr>
            <w:r w:rsidRPr="000B627D">
              <w:rPr>
                <w:b/>
              </w:rPr>
              <w:t>Actor</w:t>
            </w:r>
          </w:p>
        </w:tc>
        <w:tc>
          <w:tcPr>
            <w:tcW w:w="2402" w:type="pct"/>
            <w:shd w:val="clear" w:color="auto" w:fill="92D050"/>
            <w:vAlign w:val="center"/>
            <w:hideMark/>
          </w:tcPr>
          <w:p w14:paraId="51D2C09D" w14:textId="77777777" w:rsidR="00166801" w:rsidRPr="000B627D" w:rsidRDefault="00166801" w:rsidP="000B627D">
            <w:pPr>
              <w:ind w:firstLine="0"/>
              <w:rPr>
                <w:b/>
                <w:sz w:val="24"/>
              </w:rPr>
            </w:pPr>
            <w:r w:rsidRPr="000B627D">
              <w:rPr>
                <w:b/>
              </w:rPr>
              <w:t>Description</w:t>
            </w:r>
          </w:p>
        </w:tc>
      </w:tr>
      <w:tr w:rsidR="006A3281" w14:paraId="336D5018" w14:textId="77777777" w:rsidTr="00D61AC4">
        <w:tc>
          <w:tcPr>
            <w:tcW w:w="543" w:type="pct"/>
            <w:vAlign w:val="center"/>
            <w:hideMark/>
          </w:tcPr>
          <w:p w14:paraId="738AA6CB" w14:textId="17804318" w:rsidR="006A3281" w:rsidRPr="006A3281" w:rsidRDefault="006A3281" w:rsidP="00887B51">
            <w:pPr>
              <w:pStyle w:val="ListParagraph"/>
              <w:numPr>
                <w:ilvl w:val="0"/>
                <w:numId w:val="20"/>
              </w:numPr>
            </w:pPr>
          </w:p>
        </w:tc>
        <w:tc>
          <w:tcPr>
            <w:tcW w:w="988" w:type="pct"/>
            <w:vAlign w:val="center"/>
            <w:hideMark/>
          </w:tcPr>
          <w:p w14:paraId="292DBDEC" w14:textId="26AD40F1" w:rsidR="006A3281" w:rsidRDefault="006A3281" w:rsidP="000B627D">
            <w:pPr>
              <w:ind w:firstLine="0"/>
              <w:rPr>
                <w:sz w:val="24"/>
              </w:rPr>
            </w:pPr>
            <w:r>
              <w:t xml:space="preserve">View </w:t>
            </w:r>
          </w:p>
        </w:tc>
        <w:tc>
          <w:tcPr>
            <w:tcW w:w="1068" w:type="pct"/>
            <w:vAlign w:val="center"/>
            <w:hideMark/>
          </w:tcPr>
          <w:p w14:paraId="5ADBCA18" w14:textId="04AB2259" w:rsidR="006A3281" w:rsidRDefault="006A3281" w:rsidP="000B627D">
            <w:pPr>
              <w:ind w:firstLine="0"/>
              <w:rPr>
                <w:sz w:val="24"/>
              </w:rPr>
            </w:pPr>
            <w:r>
              <w:t>Member and Guest</w:t>
            </w:r>
          </w:p>
        </w:tc>
        <w:tc>
          <w:tcPr>
            <w:tcW w:w="2402" w:type="pct"/>
            <w:vAlign w:val="center"/>
            <w:hideMark/>
          </w:tcPr>
          <w:p w14:paraId="3CE4DFDF" w14:textId="2F388759" w:rsidR="006A3281" w:rsidRDefault="006A3281" w:rsidP="000B627D">
            <w:pPr>
              <w:ind w:firstLine="0"/>
            </w:pPr>
            <w:r>
              <w:t>View detail information of a Remedy</w:t>
            </w:r>
          </w:p>
        </w:tc>
      </w:tr>
      <w:tr w:rsidR="006A3281" w14:paraId="7F8B5932" w14:textId="77777777" w:rsidTr="00D61AC4">
        <w:tc>
          <w:tcPr>
            <w:tcW w:w="543" w:type="pct"/>
            <w:vAlign w:val="center"/>
          </w:tcPr>
          <w:p w14:paraId="204D77AE" w14:textId="77777777" w:rsidR="006A3281" w:rsidRDefault="006A3281" w:rsidP="00887B51">
            <w:pPr>
              <w:pStyle w:val="ListParagraph"/>
              <w:numPr>
                <w:ilvl w:val="0"/>
                <w:numId w:val="20"/>
              </w:numPr>
            </w:pPr>
          </w:p>
        </w:tc>
        <w:tc>
          <w:tcPr>
            <w:tcW w:w="988" w:type="pct"/>
            <w:vAlign w:val="center"/>
          </w:tcPr>
          <w:p w14:paraId="56F52128" w14:textId="45895800" w:rsidR="006A3281" w:rsidRDefault="006A3281" w:rsidP="000B627D">
            <w:pPr>
              <w:ind w:firstLine="0"/>
            </w:pPr>
            <w:r>
              <w:t>Basic search</w:t>
            </w:r>
          </w:p>
        </w:tc>
        <w:tc>
          <w:tcPr>
            <w:tcW w:w="1068" w:type="pct"/>
            <w:vAlign w:val="center"/>
          </w:tcPr>
          <w:p w14:paraId="1505D84C" w14:textId="34ACBF89" w:rsidR="006A3281" w:rsidRDefault="006A3281" w:rsidP="000B627D">
            <w:pPr>
              <w:ind w:firstLine="0"/>
            </w:pPr>
            <w:r>
              <w:t>Member and Guest</w:t>
            </w:r>
          </w:p>
        </w:tc>
        <w:tc>
          <w:tcPr>
            <w:tcW w:w="2402" w:type="pct"/>
            <w:vAlign w:val="center"/>
          </w:tcPr>
          <w:p w14:paraId="1C478A24" w14:textId="623CBA31" w:rsidR="006A3281" w:rsidRDefault="006A3281" w:rsidP="000B627D">
            <w:pPr>
              <w:ind w:firstLine="0"/>
            </w:pPr>
            <w:r>
              <w:t>Search remedy by name only</w:t>
            </w:r>
          </w:p>
        </w:tc>
      </w:tr>
      <w:tr w:rsidR="006A3281" w14:paraId="04C0B27D" w14:textId="77777777" w:rsidTr="00D61AC4">
        <w:tc>
          <w:tcPr>
            <w:tcW w:w="543" w:type="pct"/>
            <w:vAlign w:val="center"/>
          </w:tcPr>
          <w:p w14:paraId="371B662C" w14:textId="77777777" w:rsidR="006A3281" w:rsidRDefault="006A3281" w:rsidP="00887B51">
            <w:pPr>
              <w:pStyle w:val="ListParagraph"/>
              <w:numPr>
                <w:ilvl w:val="0"/>
                <w:numId w:val="20"/>
              </w:numPr>
            </w:pPr>
          </w:p>
        </w:tc>
        <w:tc>
          <w:tcPr>
            <w:tcW w:w="988" w:type="pct"/>
            <w:vAlign w:val="center"/>
          </w:tcPr>
          <w:p w14:paraId="312B8598" w14:textId="6F8C161C" w:rsidR="006A3281" w:rsidRDefault="006A3281" w:rsidP="000B627D">
            <w:pPr>
              <w:ind w:firstLine="0"/>
            </w:pPr>
            <w:r>
              <w:t>Advance search</w:t>
            </w:r>
          </w:p>
        </w:tc>
        <w:tc>
          <w:tcPr>
            <w:tcW w:w="1068" w:type="pct"/>
            <w:vAlign w:val="center"/>
          </w:tcPr>
          <w:p w14:paraId="6DB0E95D" w14:textId="4B59F18C" w:rsidR="006A3281" w:rsidRDefault="006A3281" w:rsidP="000B627D">
            <w:pPr>
              <w:ind w:firstLine="0"/>
            </w:pPr>
            <w:r>
              <w:t>Member and Guest</w:t>
            </w:r>
          </w:p>
        </w:tc>
        <w:tc>
          <w:tcPr>
            <w:tcW w:w="2402" w:type="pct"/>
            <w:vAlign w:val="center"/>
          </w:tcPr>
          <w:p w14:paraId="36F58A20" w14:textId="54945FD3" w:rsidR="006A3281" w:rsidRDefault="006A3281" w:rsidP="000B627D">
            <w:pPr>
              <w:ind w:firstLine="0"/>
            </w:pPr>
            <w:r>
              <w:t>Search Remedy with multi condition</w:t>
            </w:r>
          </w:p>
        </w:tc>
      </w:tr>
      <w:tr w:rsidR="006A3281" w14:paraId="32B102F3" w14:textId="77777777" w:rsidTr="00D61AC4">
        <w:tc>
          <w:tcPr>
            <w:tcW w:w="543" w:type="pct"/>
            <w:vAlign w:val="center"/>
          </w:tcPr>
          <w:p w14:paraId="0C6AC1B7" w14:textId="77777777" w:rsidR="006A3281" w:rsidRDefault="006A3281" w:rsidP="00887B51">
            <w:pPr>
              <w:pStyle w:val="ListParagraph"/>
              <w:numPr>
                <w:ilvl w:val="0"/>
                <w:numId w:val="20"/>
              </w:numPr>
            </w:pPr>
          </w:p>
        </w:tc>
        <w:tc>
          <w:tcPr>
            <w:tcW w:w="988" w:type="pct"/>
            <w:vAlign w:val="center"/>
          </w:tcPr>
          <w:p w14:paraId="76964844" w14:textId="4BCAF832" w:rsidR="006A3281" w:rsidRDefault="006A3281" w:rsidP="000B627D">
            <w:pPr>
              <w:ind w:firstLine="0"/>
            </w:pPr>
            <w:r>
              <w:t>Add new article</w:t>
            </w:r>
          </w:p>
        </w:tc>
        <w:tc>
          <w:tcPr>
            <w:tcW w:w="1068" w:type="pct"/>
            <w:vAlign w:val="center"/>
          </w:tcPr>
          <w:p w14:paraId="7E5F6125" w14:textId="5973A543" w:rsidR="006A3281" w:rsidRDefault="006A3281" w:rsidP="000B627D">
            <w:pPr>
              <w:ind w:firstLine="0"/>
            </w:pPr>
            <w:r>
              <w:t>Member</w:t>
            </w:r>
          </w:p>
        </w:tc>
        <w:tc>
          <w:tcPr>
            <w:tcW w:w="2402" w:type="pct"/>
            <w:vAlign w:val="center"/>
          </w:tcPr>
          <w:p w14:paraId="2C1EBFCE" w14:textId="4497E058" w:rsidR="006A3281" w:rsidRDefault="006A3281" w:rsidP="000B627D">
            <w:pPr>
              <w:ind w:firstLine="0"/>
            </w:pPr>
            <w:r>
              <w:t>Create new Remedy</w:t>
            </w:r>
          </w:p>
        </w:tc>
      </w:tr>
      <w:tr w:rsidR="006A3281" w14:paraId="6FDBD4E4" w14:textId="77777777" w:rsidTr="00D61AC4">
        <w:tc>
          <w:tcPr>
            <w:tcW w:w="543" w:type="pct"/>
            <w:vAlign w:val="center"/>
          </w:tcPr>
          <w:p w14:paraId="67ECF338" w14:textId="2E9ABAB9" w:rsidR="006A3281" w:rsidRDefault="006A3281" w:rsidP="00887B51">
            <w:pPr>
              <w:pStyle w:val="ListParagraph"/>
              <w:numPr>
                <w:ilvl w:val="0"/>
                <w:numId w:val="20"/>
              </w:numPr>
            </w:pPr>
          </w:p>
        </w:tc>
        <w:tc>
          <w:tcPr>
            <w:tcW w:w="988" w:type="pct"/>
            <w:vAlign w:val="center"/>
          </w:tcPr>
          <w:p w14:paraId="083B87E2" w14:textId="77777777" w:rsidR="006A3281" w:rsidRDefault="006A3281" w:rsidP="000B627D">
            <w:pPr>
              <w:ind w:firstLine="0"/>
            </w:pPr>
            <w:r>
              <w:t>Change content</w:t>
            </w:r>
          </w:p>
        </w:tc>
        <w:tc>
          <w:tcPr>
            <w:tcW w:w="1068" w:type="pct"/>
            <w:vAlign w:val="center"/>
          </w:tcPr>
          <w:p w14:paraId="6ED8A916" w14:textId="77777777" w:rsidR="006A3281" w:rsidRDefault="006A3281" w:rsidP="000B627D">
            <w:pPr>
              <w:ind w:firstLine="0"/>
            </w:pPr>
            <w:r>
              <w:t xml:space="preserve">Member </w:t>
            </w:r>
          </w:p>
        </w:tc>
        <w:tc>
          <w:tcPr>
            <w:tcW w:w="2402" w:type="pct"/>
            <w:vAlign w:val="center"/>
          </w:tcPr>
          <w:p w14:paraId="08DBB5D8" w14:textId="77777777" w:rsidR="006A3281" w:rsidRDefault="006A3281" w:rsidP="000B627D">
            <w:pPr>
              <w:ind w:firstLine="0"/>
            </w:pPr>
            <w:r>
              <w:t>Author can change content</w:t>
            </w:r>
          </w:p>
        </w:tc>
      </w:tr>
      <w:tr w:rsidR="006A3281" w14:paraId="07A6C29D" w14:textId="77777777" w:rsidTr="00D61AC4">
        <w:tc>
          <w:tcPr>
            <w:tcW w:w="543" w:type="pct"/>
            <w:vAlign w:val="center"/>
          </w:tcPr>
          <w:p w14:paraId="5F831C39" w14:textId="00FA1E3B" w:rsidR="006A3281" w:rsidRDefault="006A3281" w:rsidP="00887B51">
            <w:pPr>
              <w:pStyle w:val="ListParagraph"/>
              <w:numPr>
                <w:ilvl w:val="0"/>
                <w:numId w:val="20"/>
              </w:numPr>
            </w:pPr>
          </w:p>
        </w:tc>
        <w:tc>
          <w:tcPr>
            <w:tcW w:w="988" w:type="pct"/>
            <w:vAlign w:val="center"/>
          </w:tcPr>
          <w:p w14:paraId="43DE980A" w14:textId="1829BC58" w:rsidR="006A3281" w:rsidRDefault="006A3281" w:rsidP="000B627D">
            <w:pPr>
              <w:ind w:firstLine="0"/>
            </w:pPr>
            <w:r>
              <w:t xml:space="preserve">Rate </w:t>
            </w:r>
          </w:p>
        </w:tc>
        <w:tc>
          <w:tcPr>
            <w:tcW w:w="1068" w:type="pct"/>
            <w:vAlign w:val="center"/>
          </w:tcPr>
          <w:p w14:paraId="4D7B8F99" w14:textId="57CAD9F5" w:rsidR="006A3281" w:rsidRDefault="006A3281" w:rsidP="000B627D">
            <w:pPr>
              <w:ind w:firstLine="0"/>
            </w:pPr>
            <w:r>
              <w:t>Member</w:t>
            </w:r>
          </w:p>
        </w:tc>
        <w:tc>
          <w:tcPr>
            <w:tcW w:w="2402" w:type="pct"/>
            <w:vAlign w:val="center"/>
          </w:tcPr>
          <w:p w14:paraId="1840C3DD" w14:textId="6E588907" w:rsidR="006A3281" w:rsidRDefault="006A3281" w:rsidP="000B627D">
            <w:pPr>
              <w:ind w:firstLine="0"/>
            </w:pPr>
            <w:r>
              <w:t>Rate information of Remedy</w:t>
            </w:r>
          </w:p>
        </w:tc>
      </w:tr>
      <w:tr w:rsidR="006A3281" w14:paraId="1FEF9042" w14:textId="77777777" w:rsidTr="00D61AC4">
        <w:tc>
          <w:tcPr>
            <w:tcW w:w="543" w:type="pct"/>
            <w:vAlign w:val="center"/>
          </w:tcPr>
          <w:p w14:paraId="2384C5E5" w14:textId="16667ACD" w:rsidR="006A3281" w:rsidRDefault="006A3281" w:rsidP="00887B51">
            <w:pPr>
              <w:pStyle w:val="ListParagraph"/>
              <w:numPr>
                <w:ilvl w:val="0"/>
                <w:numId w:val="20"/>
              </w:numPr>
            </w:pPr>
          </w:p>
        </w:tc>
        <w:tc>
          <w:tcPr>
            <w:tcW w:w="988" w:type="pct"/>
            <w:vAlign w:val="center"/>
          </w:tcPr>
          <w:p w14:paraId="37A8B942" w14:textId="558DC023" w:rsidR="006A3281" w:rsidRDefault="006A3281" w:rsidP="000B627D">
            <w:pPr>
              <w:ind w:firstLine="0"/>
            </w:pPr>
            <w:r>
              <w:t>Comment</w:t>
            </w:r>
          </w:p>
        </w:tc>
        <w:tc>
          <w:tcPr>
            <w:tcW w:w="1068" w:type="pct"/>
            <w:vAlign w:val="center"/>
          </w:tcPr>
          <w:p w14:paraId="5ED7F55D" w14:textId="3A10DC73" w:rsidR="006A3281" w:rsidRDefault="006A3281" w:rsidP="000B627D">
            <w:pPr>
              <w:ind w:firstLine="0"/>
            </w:pPr>
            <w:r>
              <w:t>Member</w:t>
            </w:r>
          </w:p>
        </w:tc>
        <w:tc>
          <w:tcPr>
            <w:tcW w:w="2402" w:type="pct"/>
            <w:vAlign w:val="center"/>
          </w:tcPr>
          <w:p w14:paraId="1DECC934" w14:textId="33E60A89" w:rsidR="006A3281" w:rsidRDefault="006A3281" w:rsidP="000B627D">
            <w:pPr>
              <w:ind w:firstLine="0"/>
            </w:pPr>
            <w:r>
              <w:t xml:space="preserve">Comment on Remedy post to give personal </w:t>
            </w:r>
            <w:r w:rsidRPr="00C97365">
              <w:t>opinion</w:t>
            </w:r>
          </w:p>
        </w:tc>
      </w:tr>
      <w:tr w:rsidR="006A3281" w14:paraId="43A301F4" w14:textId="77777777" w:rsidTr="00D61AC4">
        <w:tc>
          <w:tcPr>
            <w:tcW w:w="543" w:type="pct"/>
            <w:vAlign w:val="center"/>
          </w:tcPr>
          <w:p w14:paraId="1545E986" w14:textId="77777777" w:rsidR="006A3281" w:rsidRDefault="006A3281" w:rsidP="00887B51">
            <w:pPr>
              <w:pStyle w:val="ListParagraph"/>
              <w:numPr>
                <w:ilvl w:val="0"/>
                <w:numId w:val="20"/>
              </w:numPr>
            </w:pPr>
          </w:p>
        </w:tc>
        <w:tc>
          <w:tcPr>
            <w:tcW w:w="988" w:type="pct"/>
            <w:vAlign w:val="center"/>
          </w:tcPr>
          <w:p w14:paraId="361C7AA5" w14:textId="1B2EECAF" w:rsidR="006A3281" w:rsidRDefault="006A3281" w:rsidP="000B627D">
            <w:pPr>
              <w:ind w:firstLine="0"/>
            </w:pPr>
            <w:r>
              <w:t>Report</w:t>
            </w:r>
          </w:p>
        </w:tc>
        <w:tc>
          <w:tcPr>
            <w:tcW w:w="1068" w:type="pct"/>
            <w:vAlign w:val="center"/>
          </w:tcPr>
          <w:p w14:paraId="7D99D1EC" w14:textId="723AB0EA" w:rsidR="006A3281" w:rsidRDefault="006A3281" w:rsidP="000B627D">
            <w:pPr>
              <w:ind w:firstLine="0"/>
            </w:pPr>
            <w:r>
              <w:t>Member</w:t>
            </w:r>
          </w:p>
        </w:tc>
        <w:tc>
          <w:tcPr>
            <w:tcW w:w="2402" w:type="pct"/>
            <w:vAlign w:val="center"/>
          </w:tcPr>
          <w:p w14:paraId="11173D9A" w14:textId="50A1FBD1" w:rsidR="006A3281" w:rsidRDefault="006A3281" w:rsidP="000B627D">
            <w:pPr>
              <w:ind w:firstLine="0"/>
            </w:pPr>
            <w:r>
              <w:t>Report to Mod invalid remedy</w:t>
            </w:r>
          </w:p>
        </w:tc>
      </w:tr>
      <w:tr w:rsidR="006A3281" w14:paraId="1F2A8F03" w14:textId="77777777" w:rsidTr="00D61AC4">
        <w:tc>
          <w:tcPr>
            <w:tcW w:w="543" w:type="pct"/>
            <w:vAlign w:val="center"/>
          </w:tcPr>
          <w:p w14:paraId="447DE894" w14:textId="7481DB3E" w:rsidR="006A3281" w:rsidRDefault="006A3281" w:rsidP="00887B51">
            <w:pPr>
              <w:pStyle w:val="ListParagraph"/>
              <w:numPr>
                <w:ilvl w:val="0"/>
                <w:numId w:val="20"/>
              </w:numPr>
            </w:pPr>
          </w:p>
        </w:tc>
        <w:tc>
          <w:tcPr>
            <w:tcW w:w="988" w:type="pct"/>
            <w:vAlign w:val="center"/>
          </w:tcPr>
          <w:p w14:paraId="2D503CE0" w14:textId="2EB87026" w:rsidR="006A3281" w:rsidRDefault="006A3281" w:rsidP="000B627D">
            <w:pPr>
              <w:ind w:firstLine="0"/>
            </w:pPr>
            <w:r>
              <w:t>Share</w:t>
            </w:r>
          </w:p>
        </w:tc>
        <w:tc>
          <w:tcPr>
            <w:tcW w:w="1068" w:type="pct"/>
            <w:vAlign w:val="center"/>
          </w:tcPr>
          <w:p w14:paraId="7A3C1F4F" w14:textId="34C4DDE3" w:rsidR="006A3281" w:rsidRDefault="006A3281" w:rsidP="000B627D">
            <w:pPr>
              <w:ind w:firstLine="0"/>
            </w:pPr>
            <w:r>
              <w:t>Member</w:t>
            </w:r>
          </w:p>
        </w:tc>
        <w:tc>
          <w:tcPr>
            <w:tcW w:w="2402" w:type="pct"/>
            <w:vAlign w:val="center"/>
          </w:tcPr>
          <w:p w14:paraId="6F8A13E8" w14:textId="704E9EE1" w:rsidR="006A3281" w:rsidRDefault="00455F7C" w:rsidP="000B627D">
            <w:pPr>
              <w:ind w:firstLine="0"/>
            </w:pPr>
            <w:r>
              <w:t>Users share this article through</w:t>
            </w:r>
            <w:r w:rsidR="00A223E0">
              <w:t xml:space="preserve"> Facebook</w:t>
            </w:r>
          </w:p>
        </w:tc>
      </w:tr>
      <w:tr w:rsidR="006A3281" w14:paraId="26FC0E2C" w14:textId="77777777" w:rsidTr="00D61AC4">
        <w:tc>
          <w:tcPr>
            <w:tcW w:w="543" w:type="pct"/>
            <w:vAlign w:val="center"/>
          </w:tcPr>
          <w:p w14:paraId="0B5995E4" w14:textId="77777777" w:rsidR="006A3281" w:rsidRDefault="006A3281" w:rsidP="00887B51">
            <w:pPr>
              <w:pStyle w:val="ListParagraph"/>
              <w:numPr>
                <w:ilvl w:val="0"/>
                <w:numId w:val="20"/>
              </w:numPr>
            </w:pPr>
          </w:p>
        </w:tc>
        <w:tc>
          <w:tcPr>
            <w:tcW w:w="988" w:type="pct"/>
            <w:vAlign w:val="center"/>
          </w:tcPr>
          <w:p w14:paraId="06D7F5B8" w14:textId="74B32430" w:rsidR="006A3281" w:rsidRDefault="006A3281" w:rsidP="000B627D">
            <w:pPr>
              <w:ind w:firstLine="0"/>
            </w:pPr>
            <w:r>
              <w:t>Like</w:t>
            </w:r>
          </w:p>
        </w:tc>
        <w:tc>
          <w:tcPr>
            <w:tcW w:w="1068" w:type="pct"/>
            <w:vAlign w:val="center"/>
          </w:tcPr>
          <w:p w14:paraId="25FA3590" w14:textId="7F810F2C" w:rsidR="006A3281" w:rsidRDefault="006A3281" w:rsidP="000B627D">
            <w:pPr>
              <w:ind w:firstLine="0"/>
            </w:pPr>
            <w:r>
              <w:t>Member</w:t>
            </w:r>
          </w:p>
        </w:tc>
        <w:tc>
          <w:tcPr>
            <w:tcW w:w="2402" w:type="pct"/>
            <w:vAlign w:val="center"/>
          </w:tcPr>
          <w:p w14:paraId="0AE5A51D" w14:textId="601AD41E" w:rsidR="006A3281" w:rsidRDefault="00455F7C" w:rsidP="000B627D">
            <w:pPr>
              <w:ind w:firstLine="0"/>
            </w:pPr>
            <w:r>
              <w:t>Users like this article through</w:t>
            </w:r>
            <w:r w:rsidR="00A223E0">
              <w:t xml:space="preserve"> Facebook</w:t>
            </w:r>
          </w:p>
        </w:tc>
      </w:tr>
    </w:tbl>
    <w:p w14:paraId="3EBD36F0" w14:textId="5BB53E5D" w:rsidR="009E1BCA" w:rsidRDefault="00166801" w:rsidP="00F72C23">
      <w:pPr>
        <w:pStyle w:val="Heading3"/>
      </w:pPr>
      <w:bookmarkStart w:id="90" w:name="_Toc322788135"/>
      <w:bookmarkStart w:id="91" w:name="_Toc448968271"/>
      <w:bookmarkStart w:id="92" w:name="_Toc448970357"/>
      <w:r>
        <w:t>Remedy content management</w:t>
      </w:r>
      <w:bookmarkEnd w:id="90"/>
      <w:bookmarkEnd w:id="91"/>
      <w:bookmarkEnd w:id="92"/>
    </w:p>
    <w:p w14:paraId="7BF16EA6" w14:textId="3C0DD1F0" w:rsidR="00166801" w:rsidRDefault="00407BED" w:rsidP="00887B51">
      <w:r>
        <w:rPr>
          <w:noProof/>
        </w:rPr>
        <w:drawing>
          <wp:inline distT="0" distB="0" distL="0" distR="0" wp14:anchorId="1CE23619" wp14:editId="6D0088B9">
            <wp:extent cx="3509970" cy="3738880"/>
            <wp:effectExtent l="0" t="0" r="0" b="0"/>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887B51">
      <w:pPr>
        <w:pStyle w:val="ListParagraph"/>
      </w:pPr>
      <w:r>
        <w:t>Figure 8</w:t>
      </w:r>
      <w:r w:rsidR="00166801">
        <w:t>: Remedy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692"/>
        <w:gridCol w:w="1133"/>
        <w:gridCol w:w="5544"/>
      </w:tblGrid>
      <w:tr w:rsidR="007804FE" w14:paraId="55C4F6BA" w14:textId="77777777" w:rsidTr="00455F7C">
        <w:tc>
          <w:tcPr>
            <w:tcW w:w="538" w:type="pct"/>
            <w:shd w:val="clear" w:color="auto" w:fill="92D050"/>
            <w:vAlign w:val="center"/>
            <w:hideMark/>
          </w:tcPr>
          <w:p w14:paraId="3735D2FE" w14:textId="77777777" w:rsidR="007804FE" w:rsidRPr="000650F4" w:rsidRDefault="007804FE" w:rsidP="000650F4">
            <w:pPr>
              <w:ind w:firstLine="0"/>
              <w:jc w:val="center"/>
              <w:rPr>
                <w:b/>
                <w:sz w:val="24"/>
              </w:rPr>
            </w:pPr>
            <w:r w:rsidRPr="000650F4">
              <w:rPr>
                <w:b/>
              </w:rPr>
              <w:lastRenderedPageBreak/>
              <w:t>No.</w:t>
            </w:r>
          </w:p>
        </w:tc>
        <w:tc>
          <w:tcPr>
            <w:tcW w:w="902" w:type="pct"/>
            <w:shd w:val="clear" w:color="auto" w:fill="92D050"/>
            <w:vAlign w:val="center"/>
            <w:hideMark/>
          </w:tcPr>
          <w:p w14:paraId="26EC2DAC" w14:textId="77777777" w:rsidR="007804FE" w:rsidRPr="000650F4" w:rsidRDefault="007804FE" w:rsidP="000650F4">
            <w:pPr>
              <w:ind w:firstLine="0"/>
              <w:jc w:val="center"/>
              <w:rPr>
                <w:b/>
                <w:sz w:val="24"/>
              </w:rPr>
            </w:pPr>
            <w:r w:rsidRPr="000650F4">
              <w:rPr>
                <w:b/>
              </w:rPr>
              <w:t>Use-case name</w:t>
            </w:r>
          </w:p>
        </w:tc>
        <w:tc>
          <w:tcPr>
            <w:tcW w:w="604" w:type="pct"/>
            <w:shd w:val="clear" w:color="auto" w:fill="92D050"/>
            <w:vAlign w:val="center"/>
            <w:hideMark/>
          </w:tcPr>
          <w:p w14:paraId="4DA0D954" w14:textId="77777777" w:rsidR="007804FE" w:rsidRPr="000650F4" w:rsidRDefault="007804FE" w:rsidP="000650F4">
            <w:pPr>
              <w:ind w:firstLine="0"/>
              <w:jc w:val="center"/>
              <w:rPr>
                <w:b/>
                <w:sz w:val="24"/>
              </w:rPr>
            </w:pPr>
            <w:r w:rsidRPr="000650F4">
              <w:rPr>
                <w:b/>
              </w:rPr>
              <w:t>Actor</w:t>
            </w:r>
          </w:p>
        </w:tc>
        <w:tc>
          <w:tcPr>
            <w:tcW w:w="2956" w:type="pct"/>
            <w:shd w:val="clear" w:color="auto" w:fill="92D050"/>
            <w:vAlign w:val="center"/>
            <w:hideMark/>
          </w:tcPr>
          <w:p w14:paraId="2EBE4E0C" w14:textId="77777777" w:rsidR="007804FE" w:rsidRPr="000650F4" w:rsidRDefault="007804FE" w:rsidP="000650F4">
            <w:pPr>
              <w:ind w:firstLine="0"/>
              <w:jc w:val="center"/>
              <w:rPr>
                <w:b/>
                <w:sz w:val="24"/>
              </w:rPr>
            </w:pPr>
            <w:r w:rsidRPr="000650F4">
              <w:rPr>
                <w:b/>
              </w:rPr>
              <w:t>Description</w:t>
            </w:r>
          </w:p>
        </w:tc>
      </w:tr>
      <w:tr w:rsidR="007804FE" w14:paraId="2897B738" w14:textId="77777777" w:rsidTr="00455F7C">
        <w:tc>
          <w:tcPr>
            <w:tcW w:w="538" w:type="pct"/>
            <w:vAlign w:val="center"/>
            <w:hideMark/>
          </w:tcPr>
          <w:p w14:paraId="003A2BA5" w14:textId="0B651B2C" w:rsidR="007804FE" w:rsidRPr="00A223E0" w:rsidRDefault="007804FE" w:rsidP="00887B51">
            <w:pPr>
              <w:pStyle w:val="ListParagraph"/>
              <w:numPr>
                <w:ilvl w:val="0"/>
                <w:numId w:val="21"/>
              </w:numPr>
            </w:pPr>
          </w:p>
        </w:tc>
        <w:tc>
          <w:tcPr>
            <w:tcW w:w="902" w:type="pct"/>
            <w:vAlign w:val="center"/>
            <w:hideMark/>
          </w:tcPr>
          <w:p w14:paraId="52A905E6" w14:textId="5D126204" w:rsidR="007804FE" w:rsidRDefault="007804FE" w:rsidP="000650F4">
            <w:pPr>
              <w:ind w:firstLine="0"/>
              <w:rPr>
                <w:sz w:val="24"/>
              </w:rPr>
            </w:pPr>
            <w:r>
              <w:t>Approve</w:t>
            </w:r>
            <w:r w:rsidR="00A223E0">
              <w:t xml:space="preserve"> new article</w:t>
            </w:r>
          </w:p>
        </w:tc>
        <w:tc>
          <w:tcPr>
            <w:tcW w:w="604" w:type="pct"/>
            <w:vAlign w:val="center"/>
            <w:hideMark/>
          </w:tcPr>
          <w:p w14:paraId="395421CC" w14:textId="77777777" w:rsidR="007804FE" w:rsidRDefault="007804FE" w:rsidP="000650F4">
            <w:pPr>
              <w:ind w:firstLine="0"/>
              <w:rPr>
                <w:sz w:val="24"/>
              </w:rPr>
            </w:pPr>
            <w:r>
              <w:t>Mod</w:t>
            </w:r>
          </w:p>
        </w:tc>
        <w:tc>
          <w:tcPr>
            <w:tcW w:w="2956" w:type="pct"/>
            <w:vAlign w:val="center"/>
            <w:hideMark/>
          </w:tcPr>
          <w:p w14:paraId="6BA15DC8" w14:textId="469F340B" w:rsidR="007804FE" w:rsidRDefault="000650F4" w:rsidP="000650F4">
            <w:pPr>
              <w:ind w:firstLine="0"/>
            </w:pPr>
            <w:r>
              <w:t>A</w:t>
            </w:r>
            <w:r w:rsidR="007804FE">
              <w:t>pprove new remedy request from member</w:t>
            </w:r>
          </w:p>
        </w:tc>
      </w:tr>
      <w:tr w:rsidR="00A223E0" w14:paraId="722F1115" w14:textId="77777777" w:rsidTr="00455F7C">
        <w:tc>
          <w:tcPr>
            <w:tcW w:w="538" w:type="pct"/>
            <w:vAlign w:val="center"/>
          </w:tcPr>
          <w:p w14:paraId="2325F4F5" w14:textId="77777777" w:rsidR="00A223E0" w:rsidRDefault="00A223E0" w:rsidP="00887B51">
            <w:pPr>
              <w:pStyle w:val="ListParagraph"/>
              <w:numPr>
                <w:ilvl w:val="0"/>
                <w:numId w:val="21"/>
              </w:numPr>
            </w:pPr>
          </w:p>
        </w:tc>
        <w:tc>
          <w:tcPr>
            <w:tcW w:w="902" w:type="pct"/>
            <w:vAlign w:val="center"/>
          </w:tcPr>
          <w:p w14:paraId="02333140" w14:textId="0DA675E9" w:rsidR="00A223E0" w:rsidRDefault="00A223E0" w:rsidP="000650F4">
            <w:pPr>
              <w:ind w:firstLine="0"/>
            </w:pPr>
            <w:r>
              <w:t>Approve change article content</w:t>
            </w:r>
          </w:p>
        </w:tc>
        <w:tc>
          <w:tcPr>
            <w:tcW w:w="604" w:type="pct"/>
            <w:vAlign w:val="center"/>
          </w:tcPr>
          <w:p w14:paraId="00F51A5A" w14:textId="46062377" w:rsidR="00A223E0" w:rsidRDefault="00A223E0" w:rsidP="000650F4">
            <w:pPr>
              <w:ind w:firstLine="0"/>
            </w:pPr>
            <w:r>
              <w:t>Mod</w:t>
            </w:r>
          </w:p>
        </w:tc>
        <w:tc>
          <w:tcPr>
            <w:tcW w:w="2956" w:type="pct"/>
            <w:vAlign w:val="center"/>
          </w:tcPr>
          <w:p w14:paraId="5600A7B8" w14:textId="24B1DCE0" w:rsidR="00A223E0" w:rsidRDefault="00A223E0" w:rsidP="000650F4">
            <w:pPr>
              <w:ind w:firstLine="0"/>
            </w:pPr>
            <w:r>
              <w:t>Approve change article content request from member</w:t>
            </w:r>
          </w:p>
        </w:tc>
      </w:tr>
      <w:tr w:rsidR="007804FE" w14:paraId="61A7CF55" w14:textId="77777777" w:rsidTr="00455F7C">
        <w:tc>
          <w:tcPr>
            <w:tcW w:w="538" w:type="pct"/>
            <w:vAlign w:val="center"/>
            <w:hideMark/>
          </w:tcPr>
          <w:p w14:paraId="5F5CB908" w14:textId="56733B0A" w:rsidR="007804FE" w:rsidRPr="00A223E0" w:rsidRDefault="007804FE" w:rsidP="00887B51">
            <w:pPr>
              <w:pStyle w:val="ListParagraph"/>
              <w:numPr>
                <w:ilvl w:val="0"/>
                <w:numId w:val="21"/>
              </w:numPr>
            </w:pPr>
          </w:p>
        </w:tc>
        <w:tc>
          <w:tcPr>
            <w:tcW w:w="902" w:type="pct"/>
            <w:vAlign w:val="center"/>
            <w:hideMark/>
          </w:tcPr>
          <w:p w14:paraId="03335202" w14:textId="761A7922" w:rsidR="007804FE" w:rsidRDefault="007804FE" w:rsidP="000650F4">
            <w:pPr>
              <w:ind w:firstLine="0"/>
              <w:rPr>
                <w:sz w:val="24"/>
              </w:rPr>
            </w:pPr>
            <w:r>
              <w:t>Delete</w:t>
            </w:r>
            <w:r w:rsidR="00A223E0">
              <w:t xml:space="preserve"> article</w:t>
            </w:r>
          </w:p>
        </w:tc>
        <w:tc>
          <w:tcPr>
            <w:tcW w:w="604" w:type="pct"/>
            <w:vAlign w:val="center"/>
            <w:hideMark/>
          </w:tcPr>
          <w:p w14:paraId="62DDD1FE" w14:textId="77777777" w:rsidR="007804FE" w:rsidRDefault="007804FE" w:rsidP="000650F4">
            <w:pPr>
              <w:ind w:firstLine="0"/>
              <w:rPr>
                <w:sz w:val="24"/>
              </w:rPr>
            </w:pPr>
            <w:r>
              <w:t>Mod</w:t>
            </w:r>
          </w:p>
        </w:tc>
        <w:tc>
          <w:tcPr>
            <w:tcW w:w="2956" w:type="pct"/>
            <w:vAlign w:val="center"/>
            <w:hideMark/>
          </w:tcPr>
          <w:p w14:paraId="72CDF11D" w14:textId="77777777" w:rsidR="007804FE" w:rsidRDefault="007804FE" w:rsidP="000650F4">
            <w:pPr>
              <w:ind w:firstLine="0"/>
              <w:rPr>
                <w:sz w:val="24"/>
              </w:rPr>
            </w:pPr>
            <w:r>
              <w:t>Delete invalid remedy which is reported by member</w:t>
            </w:r>
          </w:p>
        </w:tc>
      </w:tr>
      <w:tr w:rsidR="007804FE" w14:paraId="03151FBD" w14:textId="77777777" w:rsidTr="00455F7C">
        <w:tc>
          <w:tcPr>
            <w:tcW w:w="538" w:type="pct"/>
            <w:vAlign w:val="center"/>
          </w:tcPr>
          <w:p w14:paraId="7DC9DBFF" w14:textId="1DACDB48" w:rsidR="007804FE" w:rsidRDefault="007804FE" w:rsidP="00887B51">
            <w:pPr>
              <w:pStyle w:val="ListParagraph"/>
              <w:numPr>
                <w:ilvl w:val="0"/>
                <w:numId w:val="21"/>
              </w:numPr>
            </w:pPr>
          </w:p>
        </w:tc>
        <w:tc>
          <w:tcPr>
            <w:tcW w:w="902" w:type="pct"/>
            <w:vAlign w:val="center"/>
          </w:tcPr>
          <w:p w14:paraId="4409C9F6" w14:textId="2A57D54F" w:rsidR="007804FE" w:rsidRDefault="00A223E0" w:rsidP="000650F4">
            <w:pPr>
              <w:ind w:firstLine="0"/>
            </w:pPr>
            <w:r>
              <w:t>Remind article</w:t>
            </w:r>
          </w:p>
        </w:tc>
        <w:tc>
          <w:tcPr>
            <w:tcW w:w="604" w:type="pct"/>
            <w:vAlign w:val="center"/>
          </w:tcPr>
          <w:p w14:paraId="4695B3D0" w14:textId="77777777" w:rsidR="007804FE" w:rsidRDefault="007804FE" w:rsidP="000650F4">
            <w:pPr>
              <w:ind w:firstLine="0"/>
            </w:pPr>
            <w:r>
              <w:t>Mod</w:t>
            </w:r>
          </w:p>
        </w:tc>
        <w:tc>
          <w:tcPr>
            <w:tcW w:w="2956" w:type="pct"/>
            <w:vAlign w:val="center"/>
          </w:tcPr>
          <w:p w14:paraId="78201D68" w14:textId="1A46684C" w:rsidR="007804FE" w:rsidRDefault="00A223E0" w:rsidP="000650F4">
            <w:pPr>
              <w:ind w:firstLine="0"/>
            </w:pPr>
            <w:r>
              <w:t>Mod send remind message to author of this article</w:t>
            </w:r>
          </w:p>
        </w:tc>
      </w:tr>
    </w:tbl>
    <w:p w14:paraId="5C6F3A00" w14:textId="77777777" w:rsidR="00166801" w:rsidRDefault="00166801" w:rsidP="00887B51"/>
    <w:p w14:paraId="3210EF84" w14:textId="03A793EC" w:rsidR="00645369" w:rsidRDefault="00645369" w:rsidP="00887B51">
      <w:pPr>
        <w:pStyle w:val="Heading2"/>
      </w:pPr>
      <w:bookmarkStart w:id="93" w:name="_Toc322788136"/>
      <w:bookmarkStart w:id="94" w:name="_Toc448968272"/>
      <w:bookmarkStart w:id="95" w:name="_Toc448970358"/>
      <w:r>
        <w:t>Herb</w:t>
      </w:r>
      <w:r w:rsidR="004643D4">
        <w:t>al</w:t>
      </w:r>
      <w:r>
        <w:t xml:space="preserve"> medicine store module</w:t>
      </w:r>
      <w:bookmarkEnd w:id="93"/>
      <w:bookmarkEnd w:id="94"/>
      <w:bookmarkEnd w:id="95"/>
    </w:p>
    <w:p w14:paraId="4EC15971" w14:textId="239224B0" w:rsidR="00645369" w:rsidRDefault="00645369" w:rsidP="00F72C23">
      <w:pPr>
        <w:pStyle w:val="Heading3"/>
      </w:pPr>
      <w:bookmarkStart w:id="96" w:name="_Toc322788137"/>
      <w:bookmarkStart w:id="97" w:name="_Toc448968273"/>
      <w:bookmarkStart w:id="98" w:name="_Toc448970359"/>
      <w:r>
        <w:t>Herb</w:t>
      </w:r>
      <w:r w:rsidR="004643D4">
        <w:t>al</w:t>
      </w:r>
      <w:r>
        <w:t xml:space="preserve"> medicine store module</w:t>
      </w:r>
      <w:bookmarkEnd w:id="96"/>
      <w:bookmarkEnd w:id="97"/>
      <w:bookmarkEnd w:id="98"/>
    </w:p>
    <w:p w14:paraId="6A91309F" w14:textId="65C9720E" w:rsidR="00645369" w:rsidRDefault="00E371BD" w:rsidP="00887B51">
      <w:r>
        <w:rPr>
          <w:noProof/>
        </w:rPr>
        <w:drawing>
          <wp:inline distT="0" distB="0" distL="0" distR="0" wp14:anchorId="4F2C4978" wp14:editId="22F44853">
            <wp:extent cx="5274945" cy="4190270"/>
            <wp:effectExtent l="0" t="0" r="8255" b="127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887B51">
      <w:pPr>
        <w:pStyle w:val="ListParagraph"/>
      </w:pPr>
      <w:r>
        <w:t>Figure 9</w:t>
      </w:r>
      <w:r w:rsidR="004643D4">
        <w:t>: Herbal medicine store module</w:t>
      </w:r>
    </w:p>
    <w:p w14:paraId="126C678C" w14:textId="77777777" w:rsidR="004643D4" w:rsidRDefault="004643D4" w:rsidP="00887B51"/>
    <w:tbl>
      <w:tblPr>
        <w:tblpPr w:leftFromText="180" w:rightFromText="180" w:vertAnchor="text" w:tblpY="1"/>
        <w:tblOverlap w:val="neve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689"/>
        <w:gridCol w:w="1137"/>
        <w:gridCol w:w="4092"/>
      </w:tblGrid>
      <w:tr w:rsidR="00645369" w14:paraId="007D67B2" w14:textId="77777777" w:rsidTr="000650F4">
        <w:tc>
          <w:tcPr>
            <w:tcW w:w="565" w:type="pct"/>
            <w:shd w:val="clear" w:color="auto" w:fill="92D050"/>
            <w:vAlign w:val="center"/>
            <w:hideMark/>
          </w:tcPr>
          <w:p w14:paraId="5F03252B" w14:textId="77777777" w:rsidR="00645369" w:rsidRPr="000650F4" w:rsidRDefault="00645369" w:rsidP="000650F4">
            <w:pPr>
              <w:ind w:firstLine="0"/>
              <w:jc w:val="center"/>
              <w:rPr>
                <w:b/>
                <w:sz w:val="24"/>
              </w:rPr>
            </w:pPr>
            <w:r w:rsidRPr="000650F4">
              <w:rPr>
                <w:b/>
              </w:rPr>
              <w:t>No.</w:t>
            </w:r>
          </w:p>
        </w:tc>
        <w:tc>
          <w:tcPr>
            <w:tcW w:w="1506" w:type="pct"/>
            <w:shd w:val="clear" w:color="auto" w:fill="92D050"/>
            <w:vAlign w:val="center"/>
            <w:hideMark/>
          </w:tcPr>
          <w:p w14:paraId="16B5C18F" w14:textId="77777777" w:rsidR="00645369" w:rsidRPr="000650F4" w:rsidRDefault="00645369" w:rsidP="000650F4">
            <w:pPr>
              <w:ind w:firstLine="0"/>
              <w:jc w:val="center"/>
              <w:rPr>
                <w:b/>
                <w:sz w:val="24"/>
              </w:rPr>
            </w:pPr>
            <w:r w:rsidRPr="000650F4">
              <w:rPr>
                <w:b/>
              </w:rPr>
              <w:t>Use-case name</w:t>
            </w:r>
          </w:p>
        </w:tc>
        <w:tc>
          <w:tcPr>
            <w:tcW w:w="637" w:type="pct"/>
            <w:shd w:val="clear" w:color="auto" w:fill="92D050"/>
            <w:vAlign w:val="center"/>
            <w:hideMark/>
          </w:tcPr>
          <w:p w14:paraId="55CF43BE" w14:textId="77777777" w:rsidR="00645369" w:rsidRPr="000650F4" w:rsidRDefault="00645369" w:rsidP="000650F4">
            <w:pPr>
              <w:ind w:firstLine="0"/>
              <w:jc w:val="center"/>
              <w:rPr>
                <w:b/>
                <w:sz w:val="24"/>
              </w:rPr>
            </w:pPr>
            <w:r w:rsidRPr="000650F4">
              <w:rPr>
                <w:b/>
              </w:rPr>
              <w:t>Actor</w:t>
            </w:r>
          </w:p>
        </w:tc>
        <w:tc>
          <w:tcPr>
            <w:tcW w:w="2292" w:type="pct"/>
            <w:shd w:val="clear" w:color="auto" w:fill="92D050"/>
            <w:vAlign w:val="center"/>
            <w:hideMark/>
          </w:tcPr>
          <w:p w14:paraId="0B66C417" w14:textId="77777777" w:rsidR="00645369" w:rsidRPr="000650F4" w:rsidRDefault="00645369" w:rsidP="000650F4">
            <w:pPr>
              <w:ind w:firstLine="0"/>
              <w:jc w:val="center"/>
              <w:rPr>
                <w:b/>
                <w:sz w:val="24"/>
              </w:rPr>
            </w:pPr>
            <w:r w:rsidRPr="000650F4">
              <w:rPr>
                <w:b/>
              </w:rPr>
              <w:t>Description</w:t>
            </w:r>
          </w:p>
        </w:tc>
      </w:tr>
      <w:tr w:rsidR="007D2D8B" w14:paraId="3D222E29" w14:textId="77777777" w:rsidTr="000650F4">
        <w:tc>
          <w:tcPr>
            <w:tcW w:w="565" w:type="pct"/>
            <w:vAlign w:val="center"/>
            <w:hideMark/>
          </w:tcPr>
          <w:p w14:paraId="65FFDA20" w14:textId="77777777" w:rsidR="007D2D8B" w:rsidRDefault="007D2D8B" w:rsidP="000650F4">
            <w:pPr>
              <w:ind w:firstLine="0"/>
              <w:rPr>
                <w:sz w:val="24"/>
              </w:rPr>
            </w:pPr>
            <w:r>
              <w:lastRenderedPageBreak/>
              <w:t>1</w:t>
            </w:r>
          </w:p>
        </w:tc>
        <w:tc>
          <w:tcPr>
            <w:tcW w:w="1506" w:type="pct"/>
            <w:vAlign w:val="center"/>
            <w:hideMark/>
          </w:tcPr>
          <w:p w14:paraId="235FDBE3" w14:textId="39750DFC" w:rsidR="007D2D8B" w:rsidRDefault="007D2D8B" w:rsidP="000650F4">
            <w:pPr>
              <w:ind w:firstLine="0"/>
              <w:rPr>
                <w:sz w:val="24"/>
              </w:rPr>
            </w:pPr>
            <w:r w:rsidRPr="002D1611">
              <w:t xml:space="preserve">View </w:t>
            </w:r>
          </w:p>
        </w:tc>
        <w:tc>
          <w:tcPr>
            <w:tcW w:w="637" w:type="pct"/>
            <w:vAlign w:val="center"/>
            <w:hideMark/>
          </w:tcPr>
          <w:p w14:paraId="2F8365BD" w14:textId="37C342DD" w:rsidR="007D2D8B" w:rsidRDefault="007D2D8B" w:rsidP="000650F4">
            <w:pPr>
              <w:ind w:firstLine="0"/>
              <w:rPr>
                <w:sz w:val="24"/>
              </w:rPr>
            </w:pPr>
            <w:r w:rsidRPr="002D1611">
              <w:t>Member</w:t>
            </w:r>
          </w:p>
        </w:tc>
        <w:tc>
          <w:tcPr>
            <w:tcW w:w="2292" w:type="pct"/>
            <w:vAlign w:val="center"/>
            <w:hideMark/>
          </w:tcPr>
          <w:p w14:paraId="5EE2C811" w14:textId="6308966A" w:rsidR="007D2D8B" w:rsidRDefault="008653AE" w:rsidP="000650F4">
            <w:pPr>
              <w:ind w:firstLine="0"/>
            </w:pPr>
            <w:r>
              <w:t>Member, HMS, Mod</w:t>
            </w:r>
            <w:r w:rsidR="008E0712">
              <w:t xml:space="preserve"> </w:t>
            </w:r>
            <w:r>
              <w:t>have ability to</w:t>
            </w:r>
            <w:r w:rsidR="008E0712">
              <w:t xml:space="preserve"> v</w:t>
            </w:r>
            <w:r>
              <w:t>iew information of HMS</w:t>
            </w:r>
          </w:p>
        </w:tc>
      </w:tr>
      <w:tr w:rsidR="007D2D8B" w14:paraId="1C5A6A63" w14:textId="77777777" w:rsidTr="000650F4">
        <w:tc>
          <w:tcPr>
            <w:tcW w:w="565" w:type="pct"/>
            <w:vAlign w:val="center"/>
          </w:tcPr>
          <w:p w14:paraId="0FC6463F" w14:textId="14AC1767" w:rsidR="007D2D8B" w:rsidRDefault="008E0712" w:rsidP="000650F4">
            <w:pPr>
              <w:ind w:firstLine="0"/>
            </w:pPr>
            <w:r>
              <w:t>2</w:t>
            </w:r>
          </w:p>
        </w:tc>
        <w:tc>
          <w:tcPr>
            <w:tcW w:w="1506" w:type="pct"/>
            <w:vAlign w:val="center"/>
          </w:tcPr>
          <w:p w14:paraId="44819C54" w14:textId="27398657" w:rsidR="007D2D8B" w:rsidRDefault="007D2D8B" w:rsidP="000650F4">
            <w:pPr>
              <w:ind w:firstLine="0"/>
            </w:pPr>
            <w:r>
              <w:t>Search</w:t>
            </w:r>
          </w:p>
        </w:tc>
        <w:tc>
          <w:tcPr>
            <w:tcW w:w="637" w:type="pct"/>
            <w:vAlign w:val="center"/>
          </w:tcPr>
          <w:p w14:paraId="3B571A42" w14:textId="64E38827" w:rsidR="007D2D8B" w:rsidRDefault="007D2D8B" w:rsidP="000650F4">
            <w:pPr>
              <w:ind w:firstLine="0"/>
            </w:pPr>
            <w:r>
              <w:t>Member</w:t>
            </w:r>
          </w:p>
        </w:tc>
        <w:tc>
          <w:tcPr>
            <w:tcW w:w="2292" w:type="pct"/>
            <w:vAlign w:val="center"/>
          </w:tcPr>
          <w:p w14:paraId="1797245B" w14:textId="31ED6EBC" w:rsidR="007D2D8B" w:rsidRDefault="007D2D8B" w:rsidP="000650F4">
            <w:pPr>
              <w:ind w:firstLine="0"/>
            </w:pPr>
            <w:r>
              <w:t xml:space="preserve">Member can search herb medicine store in </w:t>
            </w:r>
            <w:r w:rsidR="00424005">
              <w:t xml:space="preserve">VMN </w:t>
            </w:r>
            <w:r>
              <w:t>system</w:t>
            </w:r>
          </w:p>
        </w:tc>
      </w:tr>
      <w:tr w:rsidR="007D2D8B" w14:paraId="5643FD92" w14:textId="77777777" w:rsidTr="000650F4">
        <w:tc>
          <w:tcPr>
            <w:tcW w:w="565" w:type="pct"/>
            <w:vAlign w:val="center"/>
            <w:hideMark/>
          </w:tcPr>
          <w:p w14:paraId="6351A9A4" w14:textId="142A793E" w:rsidR="007D2D8B" w:rsidRDefault="008E0712" w:rsidP="000650F4">
            <w:pPr>
              <w:ind w:firstLine="0"/>
              <w:rPr>
                <w:sz w:val="24"/>
              </w:rPr>
            </w:pPr>
            <w:r>
              <w:t>3</w:t>
            </w:r>
          </w:p>
        </w:tc>
        <w:tc>
          <w:tcPr>
            <w:tcW w:w="1506" w:type="pct"/>
            <w:vAlign w:val="center"/>
          </w:tcPr>
          <w:p w14:paraId="4EE5F51C" w14:textId="54649674" w:rsidR="007D2D8B" w:rsidRPr="002D1611" w:rsidRDefault="007D2D8B" w:rsidP="000650F4">
            <w:pPr>
              <w:ind w:firstLine="0"/>
            </w:pPr>
            <w:r>
              <w:t>Add to remedy list</w:t>
            </w:r>
          </w:p>
        </w:tc>
        <w:tc>
          <w:tcPr>
            <w:tcW w:w="637" w:type="pct"/>
            <w:vAlign w:val="center"/>
          </w:tcPr>
          <w:p w14:paraId="66F908AA" w14:textId="3C255ECA" w:rsidR="007D2D8B" w:rsidRPr="002D1611" w:rsidRDefault="008E0712" w:rsidP="000650F4">
            <w:pPr>
              <w:ind w:firstLine="0"/>
            </w:pPr>
            <w:r>
              <w:t>Member</w:t>
            </w:r>
          </w:p>
        </w:tc>
        <w:tc>
          <w:tcPr>
            <w:tcW w:w="2292" w:type="pct"/>
            <w:vAlign w:val="center"/>
          </w:tcPr>
          <w:p w14:paraId="7ACE4542" w14:textId="09F06150" w:rsidR="007D2D8B" w:rsidRPr="002D1611" w:rsidRDefault="008E0712" w:rsidP="000650F4">
            <w:pPr>
              <w:ind w:firstLine="0"/>
            </w:pPr>
            <w:r>
              <w:t>HMS can add article to remedy list</w:t>
            </w:r>
          </w:p>
        </w:tc>
      </w:tr>
      <w:tr w:rsidR="007D2D8B" w14:paraId="28F5D57C" w14:textId="77777777" w:rsidTr="000650F4">
        <w:tc>
          <w:tcPr>
            <w:tcW w:w="565" w:type="pct"/>
            <w:vAlign w:val="center"/>
          </w:tcPr>
          <w:p w14:paraId="0963A8FA" w14:textId="3068B646" w:rsidR="007D2D8B" w:rsidRDefault="008E0712" w:rsidP="000650F4">
            <w:pPr>
              <w:ind w:firstLine="0"/>
            </w:pPr>
            <w:r>
              <w:t>4</w:t>
            </w:r>
          </w:p>
        </w:tc>
        <w:tc>
          <w:tcPr>
            <w:tcW w:w="1506" w:type="pct"/>
            <w:vAlign w:val="center"/>
          </w:tcPr>
          <w:p w14:paraId="4F56379E" w14:textId="72828819" w:rsidR="007D2D8B" w:rsidRDefault="008E0712" w:rsidP="000650F4">
            <w:pPr>
              <w:ind w:firstLine="0"/>
            </w:pPr>
            <w:r>
              <w:t>Remove from remedy list</w:t>
            </w:r>
          </w:p>
        </w:tc>
        <w:tc>
          <w:tcPr>
            <w:tcW w:w="637" w:type="pct"/>
            <w:vAlign w:val="center"/>
          </w:tcPr>
          <w:p w14:paraId="39A0761A" w14:textId="00B2508A" w:rsidR="007D2D8B" w:rsidRDefault="008E0712" w:rsidP="000650F4">
            <w:pPr>
              <w:ind w:firstLine="0"/>
            </w:pPr>
            <w:r>
              <w:t>Member</w:t>
            </w:r>
          </w:p>
        </w:tc>
        <w:tc>
          <w:tcPr>
            <w:tcW w:w="2292" w:type="pct"/>
            <w:vAlign w:val="center"/>
          </w:tcPr>
          <w:p w14:paraId="5BDF84C8" w14:textId="65D1E8AA" w:rsidR="007D2D8B" w:rsidRDefault="008E0712" w:rsidP="000650F4">
            <w:pPr>
              <w:ind w:firstLine="0"/>
            </w:pPr>
            <w:r>
              <w:t>HMS can remove from remedy list</w:t>
            </w:r>
          </w:p>
        </w:tc>
      </w:tr>
    </w:tbl>
    <w:p w14:paraId="7A0BADF1" w14:textId="77777777" w:rsidR="00645369" w:rsidRDefault="002D1611" w:rsidP="00887B51">
      <w:pPr>
        <w:pStyle w:val="Heading2"/>
      </w:pPr>
      <w:bookmarkStart w:id="99" w:name="_Toc322788138"/>
      <w:bookmarkStart w:id="100" w:name="_Toc448968274"/>
      <w:bookmarkStart w:id="101" w:name="_Toc448970360"/>
      <w:r>
        <w:t>Member module</w:t>
      </w:r>
      <w:bookmarkEnd w:id="99"/>
      <w:bookmarkEnd w:id="100"/>
      <w:bookmarkEnd w:id="101"/>
    </w:p>
    <w:p w14:paraId="2D1CE3B9" w14:textId="77777777" w:rsidR="002D1611" w:rsidRDefault="002D1611" w:rsidP="00F72C23">
      <w:pPr>
        <w:pStyle w:val="Heading3"/>
      </w:pPr>
      <w:bookmarkStart w:id="102" w:name="_Toc322788139"/>
      <w:bookmarkStart w:id="103" w:name="_Toc448968275"/>
      <w:bookmarkStart w:id="104" w:name="_Toc448970361"/>
      <w:r>
        <w:t>Member profile</w:t>
      </w:r>
      <w:bookmarkEnd w:id="102"/>
      <w:bookmarkEnd w:id="103"/>
      <w:bookmarkEnd w:id="104"/>
    </w:p>
    <w:p w14:paraId="4858FCB5" w14:textId="4E2A8066" w:rsidR="002D1611" w:rsidRDefault="00A2294F" w:rsidP="00887B51">
      <w:r>
        <w:rPr>
          <w:noProof/>
        </w:rPr>
        <w:drawing>
          <wp:inline distT="0" distB="0" distL="0" distR="0" wp14:anchorId="0EBCBC4E" wp14:editId="0E3E85FC">
            <wp:extent cx="5274945" cy="3749313"/>
            <wp:effectExtent l="0" t="0" r="8255" b="10160"/>
            <wp:docPr id="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749313"/>
                    </a:xfrm>
                    <a:prstGeom prst="rect">
                      <a:avLst/>
                    </a:prstGeom>
                    <a:noFill/>
                    <a:ln>
                      <a:noFill/>
                    </a:ln>
                  </pic:spPr>
                </pic:pic>
              </a:graphicData>
            </a:graphic>
          </wp:inline>
        </w:drawing>
      </w:r>
    </w:p>
    <w:p w14:paraId="16D0F0B4" w14:textId="2AB5AB4C" w:rsidR="004643D4" w:rsidRPr="00E82974" w:rsidRDefault="00E2336D" w:rsidP="00887B51">
      <w:pPr>
        <w:pStyle w:val="ListParagraph"/>
      </w:pPr>
      <w:r>
        <w:t>Figure 10</w:t>
      </w:r>
      <w:r w:rsidR="004643D4">
        <w:t>: Member profile</w:t>
      </w:r>
    </w:p>
    <w:p w14:paraId="473351AB" w14:textId="77777777" w:rsidR="004643D4" w:rsidRDefault="004643D4" w:rsidP="00887B51"/>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2"/>
        <w:gridCol w:w="1135"/>
        <w:gridCol w:w="4928"/>
      </w:tblGrid>
      <w:tr w:rsidR="002D1611" w14:paraId="443E4C82" w14:textId="77777777" w:rsidTr="00887B51">
        <w:tc>
          <w:tcPr>
            <w:tcW w:w="658" w:type="pct"/>
            <w:shd w:val="clear" w:color="auto" w:fill="92D050"/>
            <w:vAlign w:val="center"/>
            <w:hideMark/>
          </w:tcPr>
          <w:p w14:paraId="18E3970E" w14:textId="77777777" w:rsidR="002D1611" w:rsidRPr="000650F4" w:rsidRDefault="002D1611" w:rsidP="000650F4">
            <w:pPr>
              <w:ind w:firstLine="0"/>
              <w:jc w:val="center"/>
              <w:rPr>
                <w:b/>
                <w:sz w:val="24"/>
              </w:rPr>
            </w:pPr>
            <w:r w:rsidRPr="000650F4">
              <w:rPr>
                <w:b/>
              </w:rPr>
              <w:t>No.</w:t>
            </w:r>
          </w:p>
        </w:tc>
        <w:tc>
          <w:tcPr>
            <w:tcW w:w="1078" w:type="pct"/>
            <w:shd w:val="clear" w:color="auto" w:fill="92D050"/>
            <w:vAlign w:val="center"/>
            <w:hideMark/>
          </w:tcPr>
          <w:p w14:paraId="6E26ABC1" w14:textId="6A347BE7" w:rsidR="002D1611" w:rsidRPr="000650F4" w:rsidRDefault="000650F4" w:rsidP="000650F4">
            <w:pPr>
              <w:ind w:firstLine="0"/>
              <w:jc w:val="center"/>
              <w:rPr>
                <w:b/>
                <w:sz w:val="24"/>
              </w:rPr>
            </w:pPr>
            <w:r w:rsidRPr="000650F4">
              <w:rPr>
                <w:b/>
                <w:lang w:val="vi-VN"/>
              </w:rPr>
              <w:t>U</w:t>
            </w:r>
            <w:r w:rsidR="002D1611" w:rsidRPr="000650F4">
              <w:rPr>
                <w:b/>
              </w:rPr>
              <w:t>se-case name</w:t>
            </w:r>
          </w:p>
        </w:tc>
        <w:tc>
          <w:tcPr>
            <w:tcW w:w="611" w:type="pct"/>
            <w:shd w:val="clear" w:color="auto" w:fill="92D050"/>
            <w:vAlign w:val="center"/>
            <w:hideMark/>
          </w:tcPr>
          <w:p w14:paraId="5C9809BE" w14:textId="77777777" w:rsidR="002D1611" w:rsidRPr="000650F4" w:rsidRDefault="002D1611" w:rsidP="000650F4">
            <w:pPr>
              <w:ind w:firstLine="0"/>
              <w:jc w:val="center"/>
              <w:rPr>
                <w:b/>
                <w:sz w:val="24"/>
              </w:rPr>
            </w:pPr>
            <w:r w:rsidRPr="000650F4">
              <w:rPr>
                <w:b/>
              </w:rPr>
              <w:t>Actor</w:t>
            </w:r>
          </w:p>
        </w:tc>
        <w:tc>
          <w:tcPr>
            <w:tcW w:w="2652" w:type="pct"/>
            <w:shd w:val="clear" w:color="auto" w:fill="92D050"/>
            <w:vAlign w:val="center"/>
            <w:hideMark/>
          </w:tcPr>
          <w:p w14:paraId="4FBA96F6" w14:textId="77777777" w:rsidR="002D1611" w:rsidRPr="000650F4" w:rsidRDefault="002D1611" w:rsidP="000650F4">
            <w:pPr>
              <w:ind w:firstLine="0"/>
              <w:jc w:val="center"/>
              <w:rPr>
                <w:b/>
                <w:sz w:val="24"/>
              </w:rPr>
            </w:pPr>
            <w:r w:rsidRPr="000650F4">
              <w:rPr>
                <w:b/>
              </w:rPr>
              <w:t>Description</w:t>
            </w:r>
          </w:p>
        </w:tc>
      </w:tr>
      <w:tr w:rsidR="008E0712" w14:paraId="4D476AF9" w14:textId="77777777" w:rsidTr="00887B51">
        <w:tc>
          <w:tcPr>
            <w:tcW w:w="658" w:type="pct"/>
            <w:vAlign w:val="center"/>
            <w:hideMark/>
          </w:tcPr>
          <w:p w14:paraId="2509FBB5" w14:textId="77777777" w:rsidR="008E0712" w:rsidRDefault="008E0712" w:rsidP="00887B51">
            <w:pPr>
              <w:rPr>
                <w:sz w:val="24"/>
              </w:rPr>
            </w:pPr>
            <w:r>
              <w:t>1</w:t>
            </w:r>
          </w:p>
        </w:tc>
        <w:tc>
          <w:tcPr>
            <w:tcW w:w="1078" w:type="pct"/>
            <w:vAlign w:val="center"/>
            <w:hideMark/>
          </w:tcPr>
          <w:p w14:paraId="0B0A187D" w14:textId="2FE2A42C" w:rsidR="008E0712" w:rsidRDefault="008E0712" w:rsidP="000650F4">
            <w:pPr>
              <w:ind w:firstLine="0"/>
              <w:rPr>
                <w:sz w:val="24"/>
              </w:rPr>
            </w:pPr>
            <w:r w:rsidRPr="002D1611">
              <w:t>Update</w:t>
            </w:r>
            <w:r>
              <w:t xml:space="preserve"> profile</w:t>
            </w:r>
          </w:p>
        </w:tc>
        <w:tc>
          <w:tcPr>
            <w:tcW w:w="611" w:type="pct"/>
            <w:vAlign w:val="center"/>
            <w:hideMark/>
          </w:tcPr>
          <w:p w14:paraId="1D5A1CB3" w14:textId="17467829" w:rsidR="008E0712" w:rsidRDefault="008E0712" w:rsidP="000650F4">
            <w:pPr>
              <w:ind w:firstLine="0"/>
              <w:rPr>
                <w:sz w:val="24"/>
              </w:rPr>
            </w:pPr>
            <w:r w:rsidRPr="002D1611">
              <w:t>Member</w:t>
            </w:r>
          </w:p>
        </w:tc>
        <w:tc>
          <w:tcPr>
            <w:tcW w:w="2652" w:type="pct"/>
            <w:vAlign w:val="center"/>
            <w:hideMark/>
          </w:tcPr>
          <w:p w14:paraId="250BB5BA" w14:textId="15035AC0" w:rsidR="008E0712" w:rsidRDefault="008E0712" w:rsidP="000650F4">
            <w:pPr>
              <w:ind w:firstLine="0"/>
            </w:pPr>
            <w:r>
              <w:t>Member can change information of own profile</w:t>
            </w:r>
          </w:p>
        </w:tc>
      </w:tr>
      <w:tr w:rsidR="008E0712" w14:paraId="00874D3B" w14:textId="77777777" w:rsidTr="00887B51">
        <w:tc>
          <w:tcPr>
            <w:tcW w:w="658" w:type="pct"/>
            <w:vAlign w:val="center"/>
            <w:hideMark/>
          </w:tcPr>
          <w:p w14:paraId="47DFBA75" w14:textId="77777777" w:rsidR="008E0712" w:rsidRDefault="008E0712" w:rsidP="00887B51">
            <w:pPr>
              <w:rPr>
                <w:sz w:val="24"/>
              </w:rPr>
            </w:pPr>
            <w:r>
              <w:t>2</w:t>
            </w:r>
          </w:p>
        </w:tc>
        <w:tc>
          <w:tcPr>
            <w:tcW w:w="1078" w:type="pct"/>
            <w:vAlign w:val="center"/>
            <w:hideMark/>
          </w:tcPr>
          <w:p w14:paraId="6D00F8D6" w14:textId="4C6E3069" w:rsidR="008E0712" w:rsidRPr="002D1611" w:rsidRDefault="008E0712" w:rsidP="000650F4">
            <w:pPr>
              <w:ind w:firstLine="0"/>
            </w:pPr>
            <w:r>
              <w:t>View member’s profile</w:t>
            </w:r>
          </w:p>
        </w:tc>
        <w:tc>
          <w:tcPr>
            <w:tcW w:w="611" w:type="pct"/>
            <w:vAlign w:val="center"/>
            <w:hideMark/>
          </w:tcPr>
          <w:p w14:paraId="59571DE1" w14:textId="20949DF3" w:rsidR="008E0712" w:rsidRPr="002D1611" w:rsidRDefault="008E0712" w:rsidP="000650F4">
            <w:pPr>
              <w:ind w:firstLine="0"/>
            </w:pPr>
            <w:r>
              <w:t>Member</w:t>
            </w:r>
          </w:p>
        </w:tc>
        <w:tc>
          <w:tcPr>
            <w:tcW w:w="2652" w:type="pct"/>
            <w:vAlign w:val="center"/>
            <w:hideMark/>
          </w:tcPr>
          <w:p w14:paraId="7E222F8E" w14:textId="67A556CF" w:rsidR="008E0712" w:rsidRPr="002D1611" w:rsidRDefault="00424005" w:rsidP="00424005">
            <w:pPr>
              <w:ind w:firstLine="0"/>
            </w:pPr>
            <w:r>
              <w:t>To v</w:t>
            </w:r>
            <w:r w:rsidR="008E0712">
              <w:t xml:space="preserve">iew </w:t>
            </w:r>
            <w:r>
              <w:t>member’s profile</w:t>
            </w:r>
          </w:p>
        </w:tc>
      </w:tr>
    </w:tbl>
    <w:p w14:paraId="61AA809C" w14:textId="77777777" w:rsidR="002D1611" w:rsidRDefault="00D422FE" w:rsidP="00F72C23">
      <w:pPr>
        <w:pStyle w:val="Heading3"/>
      </w:pPr>
      <w:bookmarkStart w:id="105" w:name="_Toc322788140"/>
      <w:bookmarkStart w:id="106" w:name="_Toc448968276"/>
      <w:bookmarkStart w:id="107" w:name="_Toc448970362"/>
      <w:r>
        <w:lastRenderedPageBreak/>
        <w:t>Member management</w:t>
      </w:r>
      <w:bookmarkEnd w:id="105"/>
      <w:bookmarkEnd w:id="106"/>
      <w:bookmarkEnd w:id="107"/>
    </w:p>
    <w:p w14:paraId="6514D902" w14:textId="63E3DD5C" w:rsidR="00D422FE" w:rsidRDefault="00EF6C29" w:rsidP="00887B51">
      <w:r>
        <w:rPr>
          <w:noProof/>
        </w:rPr>
        <w:drawing>
          <wp:inline distT="0" distB="0" distL="0" distR="0" wp14:anchorId="5E8D7686" wp14:editId="1B43D64C">
            <wp:extent cx="5274945" cy="4673697"/>
            <wp:effectExtent l="0" t="0" r="8255" b="0"/>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887B51">
      <w:pPr>
        <w:pStyle w:val="ListParagraph"/>
      </w:pPr>
      <w:r>
        <w:t>Figure 11</w:t>
      </w:r>
      <w:r w:rsidR="004643D4">
        <w:t>: Member management</w:t>
      </w:r>
    </w:p>
    <w:p w14:paraId="1B806896" w14:textId="77777777" w:rsidR="004643D4" w:rsidRDefault="004643D4" w:rsidP="00887B51"/>
    <w:tbl>
      <w:tblPr>
        <w:tblpPr w:leftFromText="180" w:rightFromText="180" w:vertAnchor="text"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404"/>
        <w:gridCol w:w="996"/>
        <w:gridCol w:w="4791"/>
      </w:tblGrid>
      <w:tr w:rsidR="00CB07EF" w:rsidRPr="000650F4" w14:paraId="318A548D" w14:textId="77777777" w:rsidTr="000650F4">
        <w:tc>
          <w:tcPr>
            <w:tcW w:w="591" w:type="pct"/>
            <w:shd w:val="clear" w:color="auto" w:fill="92D050"/>
            <w:vAlign w:val="center"/>
            <w:hideMark/>
          </w:tcPr>
          <w:p w14:paraId="6BD5FC16" w14:textId="77777777" w:rsidR="00CB07EF" w:rsidRPr="000650F4" w:rsidRDefault="00CB07EF" w:rsidP="000650F4">
            <w:pPr>
              <w:ind w:firstLine="0"/>
              <w:jc w:val="center"/>
              <w:rPr>
                <w:b/>
                <w:sz w:val="24"/>
              </w:rPr>
            </w:pPr>
            <w:r w:rsidRPr="000650F4">
              <w:rPr>
                <w:b/>
              </w:rPr>
              <w:t>No.</w:t>
            </w:r>
          </w:p>
        </w:tc>
        <w:tc>
          <w:tcPr>
            <w:tcW w:w="1294" w:type="pct"/>
            <w:shd w:val="clear" w:color="auto" w:fill="92D050"/>
            <w:vAlign w:val="center"/>
            <w:hideMark/>
          </w:tcPr>
          <w:p w14:paraId="0B34DA72" w14:textId="77777777" w:rsidR="00CB07EF" w:rsidRPr="000650F4" w:rsidRDefault="00CB07EF" w:rsidP="000650F4">
            <w:pPr>
              <w:ind w:firstLine="0"/>
              <w:jc w:val="center"/>
              <w:rPr>
                <w:b/>
                <w:sz w:val="24"/>
              </w:rPr>
            </w:pPr>
            <w:r w:rsidRPr="000650F4">
              <w:rPr>
                <w:b/>
              </w:rPr>
              <w:t>Use-case name</w:t>
            </w:r>
          </w:p>
        </w:tc>
        <w:tc>
          <w:tcPr>
            <w:tcW w:w="536" w:type="pct"/>
            <w:shd w:val="clear" w:color="auto" w:fill="92D050"/>
            <w:vAlign w:val="center"/>
            <w:hideMark/>
          </w:tcPr>
          <w:p w14:paraId="05AD0409" w14:textId="77777777" w:rsidR="00CB07EF" w:rsidRPr="000650F4" w:rsidRDefault="00CB07EF" w:rsidP="000650F4">
            <w:pPr>
              <w:ind w:firstLine="0"/>
              <w:jc w:val="center"/>
              <w:rPr>
                <w:b/>
                <w:sz w:val="24"/>
              </w:rPr>
            </w:pPr>
            <w:r w:rsidRPr="000650F4">
              <w:rPr>
                <w:b/>
              </w:rPr>
              <w:t>Actor</w:t>
            </w:r>
          </w:p>
        </w:tc>
        <w:tc>
          <w:tcPr>
            <w:tcW w:w="2580" w:type="pct"/>
            <w:shd w:val="clear" w:color="auto" w:fill="92D050"/>
            <w:vAlign w:val="center"/>
            <w:hideMark/>
          </w:tcPr>
          <w:p w14:paraId="59807EB9" w14:textId="77777777" w:rsidR="00CB07EF" w:rsidRPr="000650F4" w:rsidRDefault="00CB07EF" w:rsidP="000650F4">
            <w:pPr>
              <w:ind w:firstLine="0"/>
              <w:jc w:val="center"/>
              <w:rPr>
                <w:b/>
                <w:sz w:val="24"/>
              </w:rPr>
            </w:pPr>
            <w:r w:rsidRPr="000650F4">
              <w:rPr>
                <w:b/>
              </w:rPr>
              <w:t>Description</w:t>
            </w:r>
          </w:p>
        </w:tc>
      </w:tr>
      <w:tr w:rsidR="00CB07EF" w14:paraId="54931712" w14:textId="77777777" w:rsidTr="000650F4">
        <w:tc>
          <w:tcPr>
            <w:tcW w:w="591" w:type="pct"/>
            <w:vAlign w:val="center"/>
            <w:hideMark/>
          </w:tcPr>
          <w:p w14:paraId="650E714C" w14:textId="65D25BDB" w:rsidR="00CB07EF" w:rsidRDefault="008E0712" w:rsidP="000650F4">
            <w:pPr>
              <w:ind w:firstLine="0"/>
              <w:rPr>
                <w:sz w:val="24"/>
              </w:rPr>
            </w:pPr>
            <w:r>
              <w:t>1</w:t>
            </w:r>
          </w:p>
        </w:tc>
        <w:tc>
          <w:tcPr>
            <w:tcW w:w="1294" w:type="pct"/>
            <w:vAlign w:val="center"/>
            <w:hideMark/>
          </w:tcPr>
          <w:p w14:paraId="761D67D1" w14:textId="75FA0C13" w:rsidR="00CB07EF" w:rsidRDefault="000650F4" w:rsidP="000650F4">
            <w:pPr>
              <w:ind w:firstLine="0"/>
              <w:rPr>
                <w:sz w:val="24"/>
              </w:rPr>
            </w:pPr>
            <w:r>
              <w:t>V</w:t>
            </w:r>
            <w:r w:rsidR="00CB07EF">
              <w:t>iew</w:t>
            </w:r>
          </w:p>
        </w:tc>
        <w:tc>
          <w:tcPr>
            <w:tcW w:w="536" w:type="pct"/>
            <w:vAlign w:val="center"/>
            <w:hideMark/>
          </w:tcPr>
          <w:p w14:paraId="6124BCC0" w14:textId="77777777" w:rsidR="00CB07EF" w:rsidRDefault="00CB07EF" w:rsidP="000650F4">
            <w:pPr>
              <w:ind w:firstLine="0"/>
              <w:rPr>
                <w:sz w:val="24"/>
              </w:rPr>
            </w:pPr>
            <w:r>
              <w:t>Admin</w:t>
            </w:r>
          </w:p>
        </w:tc>
        <w:tc>
          <w:tcPr>
            <w:tcW w:w="2580" w:type="pct"/>
            <w:vAlign w:val="center"/>
            <w:hideMark/>
          </w:tcPr>
          <w:p w14:paraId="596A0D75" w14:textId="77777777" w:rsidR="00CB07EF" w:rsidRDefault="00CB07EF" w:rsidP="000650F4">
            <w:pPr>
              <w:ind w:firstLine="0"/>
              <w:rPr>
                <w:sz w:val="24"/>
              </w:rPr>
            </w:pPr>
            <w:r>
              <w:t>View detail information of a Member (</w:t>
            </w:r>
            <w:r w:rsidRPr="00CB07EF">
              <w:t>except</w:t>
            </w:r>
            <w:r>
              <w:t xml:space="preserve"> password)</w:t>
            </w:r>
          </w:p>
        </w:tc>
      </w:tr>
      <w:tr w:rsidR="00CB07EF" w14:paraId="00ABFFCF" w14:textId="77777777" w:rsidTr="000650F4">
        <w:tc>
          <w:tcPr>
            <w:tcW w:w="591" w:type="pct"/>
            <w:vAlign w:val="center"/>
          </w:tcPr>
          <w:p w14:paraId="29E8F804" w14:textId="6A1102D3" w:rsidR="00CB07EF" w:rsidRDefault="008E0712" w:rsidP="000650F4">
            <w:pPr>
              <w:ind w:firstLine="0"/>
            </w:pPr>
            <w:r>
              <w:t>2</w:t>
            </w:r>
          </w:p>
        </w:tc>
        <w:tc>
          <w:tcPr>
            <w:tcW w:w="1294" w:type="pct"/>
            <w:vAlign w:val="center"/>
          </w:tcPr>
          <w:p w14:paraId="697F6933" w14:textId="3A43F8DF" w:rsidR="00CB07EF" w:rsidRDefault="00CB07EF" w:rsidP="000650F4">
            <w:pPr>
              <w:ind w:firstLine="0"/>
            </w:pPr>
            <w:r>
              <w:t xml:space="preserve">Active/Inactive </w:t>
            </w:r>
          </w:p>
        </w:tc>
        <w:tc>
          <w:tcPr>
            <w:tcW w:w="536" w:type="pct"/>
            <w:vAlign w:val="center"/>
          </w:tcPr>
          <w:p w14:paraId="57F3A8C3" w14:textId="77777777" w:rsidR="00CB07EF" w:rsidRDefault="00CB07EF" w:rsidP="000650F4">
            <w:pPr>
              <w:ind w:firstLine="0"/>
            </w:pPr>
            <w:r>
              <w:t>Admin</w:t>
            </w:r>
          </w:p>
        </w:tc>
        <w:tc>
          <w:tcPr>
            <w:tcW w:w="2580" w:type="pct"/>
            <w:vAlign w:val="center"/>
          </w:tcPr>
          <w:p w14:paraId="399E1582" w14:textId="77777777" w:rsidR="00CB07EF" w:rsidRDefault="00CB07EF" w:rsidP="000650F4">
            <w:pPr>
              <w:ind w:firstLine="0"/>
            </w:pPr>
            <w:r>
              <w:t>Active and inactive member in system</w:t>
            </w:r>
          </w:p>
        </w:tc>
      </w:tr>
    </w:tbl>
    <w:p w14:paraId="1CC067AE" w14:textId="77777777" w:rsidR="00CB07EF" w:rsidRPr="00D422FE" w:rsidRDefault="00CB07EF" w:rsidP="00887B51"/>
    <w:p w14:paraId="1C564D43" w14:textId="77777777" w:rsidR="00A041D5" w:rsidRPr="004340C3" w:rsidRDefault="00816047" w:rsidP="00887B51">
      <w:pPr>
        <w:pStyle w:val="Heading1"/>
      </w:pPr>
      <w:bookmarkStart w:id="108" w:name="_Toc322788141"/>
      <w:bookmarkStart w:id="109" w:name="_Toc448968277"/>
      <w:bookmarkStart w:id="110" w:name="_Toc448970363"/>
      <w:r w:rsidRPr="00535798">
        <w:t>Logical View</w:t>
      </w:r>
      <w:bookmarkEnd w:id="74"/>
      <w:bookmarkEnd w:id="108"/>
      <w:bookmarkEnd w:id="109"/>
      <w:bookmarkEnd w:id="110"/>
      <w:r w:rsidRPr="00535798">
        <w:t xml:space="preserve"> </w:t>
      </w:r>
    </w:p>
    <w:p w14:paraId="35DECF05" w14:textId="77777777" w:rsidR="00816047" w:rsidRDefault="00816047" w:rsidP="00887B51">
      <w:pPr>
        <w:pStyle w:val="Heading2"/>
      </w:pPr>
      <w:bookmarkStart w:id="111" w:name="_Toc504442109"/>
      <w:bookmarkStart w:id="112" w:name="_Toc322788142"/>
      <w:bookmarkStart w:id="113" w:name="_Toc448968278"/>
      <w:bookmarkStart w:id="114" w:name="_Toc448970364"/>
      <w:r w:rsidRPr="00535798">
        <w:t>Overview</w:t>
      </w:r>
      <w:bookmarkEnd w:id="111"/>
      <w:bookmarkEnd w:id="112"/>
      <w:bookmarkEnd w:id="113"/>
      <w:bookmarkEnd w:id="114"/>
    </w:p>
    <w:p w14:paraId="3FB8B7D3" w14:textId="77777777" w:rsidR="009F7730" w:rsidRPr="009F7730" w:rsidRDefault="009F7730" w:rsidP="00887B51">
      <w:r w:rsidRPr="009F7730">
        <w:t xml:space="preserve">Logical View includes Package diagram and Class diagram. Package diagram describes the organization of packages and elements. Class Diagram provides an overview of the target system by </w:t>
      </w:r>
      <w:r w:rsidRPr="009F7730">
        <w:lastRenderedPageBreak/>
        <w:t>describing the objects and classes inside the system and the relationships between them. It provides a wide variety of usages</w:t>
      </w:r>
      <w:proofErr w:type="gramStart"/>
      <w:r w:rsidRPr="009F7730">
        <w:t>;</w:t>
      </w:r>
      <w:proofErr w:type="gramEnd"/>
      <w:r w:rsidRPr="009F7730">
        <w:t xml:space="preserve"> from modeling the domain-specific data structure to detailed design of the target system</w:t>
      </w:r>
    </w:p>
    <w:p w14:paraId="2C70FEA8" w14:textId="77777777" w:rsidR="00EE39D7" w:rsidRPr="00535798" w:rsidRDefault="00EE39D7" w:rsidP="00887B5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887B51">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887B5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887B5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887B5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887B5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887B5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887B51">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887B51">
      <w:pPr>
        <w:pStyle w:val="Heading2"/>
      </w:pPr>
      <w:bookmarkStart w:id="115" w:name="_Toc504442110"/>
      <w:bookmarkStart w:id="116" w:name="_Toc322788143"/>
      <w:bookmarkStart w:id="117" w:name="_Toc448968279"/>
      <w:bookmarkStart w:id="118" w:name="_Toc448970365"/>
      <w:r w:rsidRPr="00535798">
        <w:lastRenderedPageBreak/>
        <w:t>Architecturally Significant Design Packages</w:t>
      </w:r>
      <w:bookmarkEnd w:id="115"/>
      <w:bookmarkEnd w:id="116"/>
      <w:bookmarkEnd w:id="117"/>
      <w:bookmarkEnd w:id="118"/>
    </w:p>
    <w:p w14:paraId="2B5DFB31" w14:textId="758B5270" w:rsidR="00613BE5" w:rsidRPr="00CF2CE2" w:rsidRDefault="002F29A5" w:rsidP="00887B51">
      <w:r>
        <w:rPr>
          <w:noProof/>
        </w:rPr>
        <w:drawing>
          <wp:inline distT="0" distB="0" distL="0" distR="0" wp14:anchorId="3B8645F3" wp14:editId="53742327">
            <wp:extent cx="5441950" cy="763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919" cy="7642847"/>
                    </a:xfrm>
                    <a:prstGeom prst="rect">
                      <a:avLst/>
                    </a:prstGeom>
                    <a:noFill/>
                    <a:ln>
                      <a:noFill/>
                    </a:ln>
                  </pic:spPr>
                </pic:pic>
              </a:graphicData>
            </a:graphic>
          </wp:inline>
        </w:drawing>
      </w:r>
    </w:p>
    <w:p w14:paraId="4F7A4FB5" w14:textId="3CF73BB5" w:rsidR="00150FB9" w:rsidRDefault="00A041D5" w:rsidP="00887B51">
      <w:r>
        <w:tab/>
      </w:r>
      <w:r>
        <w:tab/>
      </w:r>
      <w:r w:rsidR="00150FB9" w:rsidRPr="00CF2CE2">
        <w:tab/>
      </w:r>
      <w:r w:rsidR="00E2336D">
        <w:t>Figure 12</w:t>
      </w:r>
      <w:r w:rsidR="00150FB9" w:rsidRPr="003871F3">
        <w:t>: Package Diagram</w:t>
      </w:r>
    </w:p>
    <w:p w14:paraId="2250A27B" w14:textId="77777777" w:rsidR="00752C11" w:rsidRDefault="00047B17" w:rsidP="00887B51">
      <w:pPr>
        <w:pStyle w:val="ListParagraph"/>
        <w:numPr>
          <w:ilvl w:val="0"/>
          <w:numId w:val="9"/>
        </w:numPr>
      </w:pPr>
      <w:r>
        <w:lastRenderedPageBreak/>
        <w:t>Model</w:t>
      </w:r>
    </w:p>
    <w:tbl>
      <w:tblPr>
        <w:tblpPr w:leftFromText="180" w:rightFromText="180" w:vertAnchor="text" w:horzAnchor="margin" w:tblpXSpec="center" w:tblpY="193"/>
        <w:tblOverlap w:val="neve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941"/>
        <w:gridCol w:w="5265"/>
      </w:tblGrid>
      <w:tr w:rsidR="00047B17" w:rsidRPr="002A46CE" w14:paraId="39D0CC0E" w14:textId="77777777" w:rsidTr="00041EA3">
        <w:trPr>
          <w:trHeight w:val="645"/>
        </w:trPr>
        <w:tc>
          <w:tcPr>
            <w:tcW w:w="547" w:type="pct"/>
            <w:shd w:val="clear" w:color="auto" w:fill="92D050"/>
            <w:vAlign w:val="center"/>
          </w:tcPr>
          <w:p w14:paraId="0A76065A" w14:textId="77777777" w:rsidR="00047B17" w:rsidRPr="00041EA3" w:rsidRDefault="00047B17" w:rsidP="00887B51">
            <w:pPr>
              <w:ind w:firstLine="0"/>
            </w:pPr>
            <w:r w:rsidRPr="00041EA3">
              <w:t>No.</w:t>
            </w:r>
          </w:p>
        </w:tc>
        <w:tc>
          <w:tcPr>
            <w:tcW w:w="1596" w:type="pct"/>
            <w:shd w:val="clear" w:color="auto" w:fill="92D050"/>
            <w:vAlign w:val="center"/>
          </w:tcPr>
          <w:p w14:paraId="6CDE70FA" w14:textId="15E402D6" w:rsidR="00047B17" w:rsidRPr="00041EA3" w:rsidRDefault="00047B17" w:rsidP="00887B51">
            <w:pPr>
              <w:ind w:firstLine="0"/>
            </w:pPr>
            <w:r w:rsidRPr="00041EA3">
              <w:t>Controller class</w:t>
            </w:r>
          </w:p>
        </w:tc>
        <w:tc>
          <w:tcPr>
            <w:tcW w:w="2857" w:type="pct"/>
            <w:shd w:val="clear" w:color="auto" w:fill="92D050"/>
            <w:vAlign w:val="center"/>
          </w:tcPr>
          <w:p w14:paraId="2CA10F32" w14:textId="77777777" w:rsidR="00047B17" w:rsidRPr="00041EA3" w:rsidRDefault="00047B17" w:rsidP="00887B51">
            <w:pPr>
              <w:ind w:firstLine="0"/>
            </w:pPr>
            <w:r w:rsidRPr="00041EA3">
              <w:t>Role</w:t>
            </w:r>
          </w:p>
        </w:tc>
      </w:tr>
      <w:tr w:rsidR="00047B17" w:rsidRPr="002A46CE" w14:paraId="7D10D95F" w14:textId="77777777" w:rsidTr="00041EA3">
        <w:tc>
          <w:tcPr>
            <w:tcW w:w="547" w:type="pct"/>
            <w:vAlign w:val="center"/>
          </w:tcPr>
          <w:p w14:paraId="6A02499E" w14:textId="48968ABE" w:rsidR="00047B17" w:rsidRDefault="00047B17" w:rsidP="00887B51">
            <w:pPr>
              <w:pStyle w:val="ListParagraph"/>
              <w:numPr>
                <w:ilvl w:val="0"/>
                <w:numId w:val="27"/>
              </w:numPr>
            </w:pPr>
          </w:p>
        </w:tc>
        <w:tc>
          <w:tcPr>
            <w:tcW w:w="1596" w:type="pct"/>
            <w:vAlign w:val="center"/>
          </w:tcPr>
          <w:p w14:paraId="74CF2D81" w14:textId="5DC530BB" w:rsidR="00047B17" w:rsidRDefault="00041EA3" w:rsidP="00887B51">
            <w:pPr>
              <w:ind w:firstLine="0"/>
            </w:pPr>
            <w:r>
              <w:t>HMS</w:t>
            </w:r>
          </w:p>
        </w:tc>
        <w:tc>
          <w:tcPr>
            <w:tcW w:w="2857" w:type="pct"/>
            <w:vAlign w:val="center"/>
          </w:tcPr>
          <w:p w14:paraId="4B119869" w14:textId="45DE1DB3" w:rsidR="00047B17" w:rsidRPr="002A46CE" w:rsidRDefault="00BC3D83" w:rsidP="00887B51">
            <w:pPr>
              <w:ind w:firstLine="0"/>
            </w:pPr>
            <w:r>
              <w:t xml:space="preserve">Description entity of </w:t>
            </w:r>
            <w:r w:rsidR="00613BE5">
              <w:t>Herb</w:t>
            </w:r>
            <w:r w:rsidR="003F59D9">
              <w:t>al</w:t>
            </w:r>
            <w:r w:rsidR="00041EA3">
              <w:t xml:space="preserve"> M</w:t>
            </w:r>
            <w:r w:rsidR="00613BE5">
              <w:t xml:space="preserve">edicine Store </w:t>
            </w:r>
            <w:r w:rsidR="00047B17">
              <w:t>in database</w:t>
            </w:r>
          </w:p>
        </w:tc>
      </w:tr>
      <w:tr w:rsidR="00047B17" w:rsidRPr="002A46CE" w14:paraId="2779914D" w14:textId="77777777" w:rsidTr="00041EA3">
        <w:tc>
          <w:tcPr>
            <w:tcW w:w="547" w:type="pct"/>
            <w:vAlign w:val="center"/>
          </w:tcPr>
          <w:p w14:paraId="0A6FFA91" w14:textId="5255699F" w:rsidR="00047B17" w:rsidRDefault="00047B17" w:rsidP="00887B51">
            <w:pPr>
              <w:pStyle w:val="ListParagraph"/>
              <w:numPr>
                <w:ilvl w:val="0"/>
                <w:numId w:val="27"/>
              </w:numPr>
            </w:pPr>
          </w:p>
        </w:tc>
        <w:tc>
          <w:tcPr>
            <w:tcW w:w="1596" w:type="pct"/>
            <w:vAlign w:val="center"/>
          </w:tcPr>
          <w:p w14:paraId="04EC3345" w14:textId="667668B0" w:rsidR="00047B17" w:rsidRDefault="00613BE5" w:rsidP="00887B51">
            <w:pPr>
              <w:ind w:firstLine="0"/>
            </w:pPr>
            <w:r>
              <w:t>Medicinal</w:t>
            </w:r>
            <w:r w:rsidR="003F59D9">
              <w:t xml:space="preserve"> p</w:t>
            </w:r>
            <w:r>
              <w:t>lant</w:t>
            </w:r>
          </w:p>
        </w:tc>
        <w:tc>
          <w:tcPr>
            <w:tcW w:w="2857" w:type="pct"/>
            <w:vAlign w:val="center"/>
          </w:tcPr>
          <w:p w14:paraId="74778015" w14:textId="1CE7EE98" w:rsidR="00047B17" w:rsidRPr="002A46CE" w:rsidRDefault="00047B17" w:rsidP="00887B51">
            <w:pPr>
              <w:ind w:firstLine="0"/>
            </w:pPr>
            <w:r>
              <w:t xml:space="preserve">Description entity of </w:t>
            </w:r>
            <w:r w:rsidR="00613BE5">
              <w:t xml:space="preserve">Medicinal Plant </w:t>
            </w:r>
            <w:r>
              <w:t>in database</w:t>
            </w:r>
          </w:p>
        </w:tc>
      </w:tr>
      <w:tr w:rsidR="00047B17" w:rsidRPr="002A46CE" w14:paraId="54A331C4" w14:textId="77777777" w:rsidTr="00041EA3">
        <w:tc>
          <w:tcPr>
            <w:tcW w:w="547" w:type="pct"/>
            <w:vAlign w:val="center"/>
          </w:tcPr>
          <w:p w14:paraId="7DC8118F" w14:textId="31C1E75B" w:rsidR="00047B17" w:rsidRDefault="00047B17" w:rsidP="00887B51">
            <w:pPr>
              <w:pStyle w:val="ListParagraph"/>
              <w:numPr>
                <w:ilvl w:val="0"/>
                <w:numId w:val="27"/>
              </w:numPr>
            </w:pPr>
          </w:p>
        </w:tc>
        <w:tc>
          <w:tcPr>
            <w:tcW w:w="1596" w:type="pct"/>
            <w:vAlign w:val="center"/>
          </w:tcPr>
          <w:p w14:paraId="7F568BF0" w14:textId="77777777" w:rsidR="00047B17" w:rsidRDefault="00613BE5" w:rsidP="00887B51">
            <w:pPr>
              <w:ind w:firstLine="0"/>
            </w:pPr>
            <w:r>
              <w:t>Remedy</w:t>
            </w:r>
          </w:p>
        </w:tc>
        <w:tc>
          <w:tcPr>
            <w:tcW w:w="2857" w:type="pct"/>
            <w:vAlign w:val="center"/>
          </w:tcPr>
          <w:p w14:paraId="36437318" w14:textId="08B90BAC" w:rsidR="00047B17" w:rsidRPr="002A46CE" w:rsidRDefault="00047B17" w:rsidP="00887B51">
            <w:pPr>
              <w:ind w:firstLine="0"/>
            </w:pPr>
            <w:r>
              <w:t xml:space="preserve">Description entity of </w:t>
            </w:r>
            <w:r w:rsidR="00613BE5">
              <w:t xml:space="preserve">Remedy </w:t>
            </w:r>
            <w:r>
              <w:t>in database</w:t>
            </w:r>
          </w:p>
        </w:tc>
      </w:tr>
      <w:tr w:rsidR="00DF18D0" w:rsidRPr="002A46CE" w14:paraId="3A8B5838" w14:textId="77777777" w:rsidTr="00041EA3">
        <w:tc>
          <w:tcPr>
            <w:tcW w:w="547" w:type="pct"/>
            <w:vAlign w:val="center"/>
          </w:tcPr>
          <w:p w14:paraId="7BCFAAD6" w14:textId="77777777" w:rsidR="00DF18D0" w:rsidRDefault="00DF18D0" w:rsidP="00887B51">
            <w:pPr>
              <w:pStyle w:val="ListParagraph"/>
              <w:numPr>
                <w:ilvl w:val="0"/>
                <w:numId w:val="27"/>
              </w:numPr>
            </w:pPr>
          </w:p>
        </w:tc>
        <w:tc>
          <w:tcPr>
            <w:tcW w:w="1596" w:type="pct"/>
            <w:vAlign w:val="center"/>
          </w:tcPr>
          <w:p w14:paraId="68D9CB67" w14:textId="0EC4221B" w:rsidR="00DF18D0" w:rsidRDefault="00DF18D0" w:rsidP="00887B51">
            <w:pPr>
              <w:ind w:firstLine="0"/>
            </w:pPr>
            <w:r w:rsidRPr="00B24E07">
              <w:t>Authenticator</w:t>
            </w:r>
          </w:p>
        </w:tc>
        <w:tc>
          <w:tcPr>
            <w:tcW w:w="2857" w:type="pct"/>
            <w:vAlign w:val="center"/>
          </w:tcPr>
          <w:p w14:paraId="065D0B68" w14:textId="288EB287" w:rsidR="00DF18D0" w:rsidRDefault="006A256D" w:rsidP="00887B51">
            <w:pPr>
              <w:ind w:firstLine="0"/>
            </w:pPr>
            <w:r>
              <w:t xml:space="preserve">Description entity of </w:t>
            </w:r>
            <w:r w:rsidRPr="00B24E07">
              <w:t>Authenticator</w:t>
            </w:r>
          </w:p>
        </w:tc>
      </w:tr>
      <w:tr w:rsidR="00153A38" w:rsidRPr="002A46CE" w14:paraId="26DDD89D" w14:textId="77777777" w:rsidTr="00041EA3">
        <w:tc>
          <w:tcPr>
            <w:tcW w:w="547" w:type="pct"/>
            <w:vAlign w:val="center"/>
          </w:tcPr>
          <w:p w14:paraId="754FFD2D" w14:textId="77777777" w:rsidR="00153A38" w:rsidRDefault="00153A38" w:rsidP="00887B51">
            <w:pPr>
              <w:pStyle w:val="ListParagraph"/>
              <w:numPr>
                <w:ilvl w:val="0"/>
                <w:numId w:val="27"/>
              </w:numPr>
            </w:pPr>
          </w:p>
        </w:tc>
        <w:tc>
          <w:tcPr>
            <w:tcW w:w="1596" w:type="pct"/>
            <w:vAlign w:val="center"/>
          </w:tcPr>
          <w:p w14:paraId="18B09798" w14:textId="094894B8" w:rsidR="00153A38" w:rsidRPr="00B24E07" w:rsidRDefault="00153A38" w:rsidP="00887B51">
            <w:pPr>
              <w:ind w:firstLine="0"/>
            </w:pPr>
            <w:r>
              <w:t>Member</w:t>
            </w:r>
          </w:p>
        </w:tc>
        <w:tc>
          <w:tcPr>
            <w:tcW w:w="2857" w:type="pct"/>
          </w:tcPr>
          <w:p w14:paraId="49B45997" w14:textId="159985EF" w:rsidR="00153A38" w:rsidRDefault="00153A38" w:rsidP="00887B51">
            <w:pPr>
              <w:ind w:firstLine="0"/>
            </w:pPr>
            <w:r w:rsidRPr="00FC5F59">
              <w:t xml:space="preserve">Description entity of </w:t>
            </w:r>
            <w:r w:rsidR="001263D3">
              <w:t>Member</w:t>
            </w:r>
          </w:p>
        </w:tc>
      </w:tr>
      <w:tr w:rsidR="00153A38" w:rsidRPr="002A46CE" w14:paraId="28A6CE77" w14:textId="77777777" w:rsidTr="00041EA3">
        <w:tc>
          <w:tcPr>
            <w:tcW w:w="547" w:type="pct"/>
            <w:vAlign w:val="center"/>
          </w:tcPr>
          <w:p w14:paraId="09A798DE" w14:textId="77777777" w:rsidR="00153A38" w:rsidRDefault="00153A38" w:rsidP="00887B51">
            <w:pPr>
              <w:pStyle w:val="ListParagraph"/>
              <w:numPr>
                <w:ilvl w:val="0"/>
                <w:numId w:val="27"/>
              </w:numPr>
            </w:pPr>
          </w:p>
        </w:tc>
        <w:tc>
          <w:tcPr>
            <w:tcW w:w="1596" w:type="pct"/>
            <w:vAlign w:val="center"/>
          </w:tcPr>
          <w:p w14:paraId="7DA02794" w14:textId="48D05A11" w:rsidR="00153A38" w:rsidRDefault="00153A38" w:rsidP="00887B51">
            <w:pPr>
              <w:ind w:firstLine="0"/>
            </w:pPr>
            <w:r>
              <w:t>Article editing service</w:t>
            </w:r>
          </w:p>
        </w:tc>
        <w:tc>
          <w:tcPr>
            <w:tcW w:w="2857" w:type="pct"/>
          </w:tcPr>
          <w:p w14:paraId="041B5C0B" w14:textId="093D4144" w:rsidR="00153A38" w:rsidRDefault="00153A38" w:rsidP="00887B51">
            <w:pPr>
              <w:ind w:firstLine="0"/>
            </w:pPr>
            <w:r w:rsidRPr="00FC5F59">
              <w:t xml:space="preserve">Description entity of </w:t>
            </w:r>
            <w:r w:rsidR="001263D3">
              <w:t>Article editing</w:t>
            </w:r>
          </w:p>
        </w:tc>
      </w:tr>
      <w:tr w:rsidR="00153A38" w:rsidRPr="002A46CE" w14:paraId="7367C61A" w14:textId="77777777" w:rsidTr="00041EA3">
        <w:tc>
          <w:tcPr>
            <w:tcW w:w="547" w:type="pct"/>
            <w:vAlign w:val="center"/>
          </w:tcPr>
          <w:p w14:paraId="48F429C3" w14:textId="77777777" w:rsidR="00153A38" w:rsidRDefault="00153A38" w:rsidP="00887B51">
            <w:pPr>
              <w:pStyle w:val="ListParagraph"/>
              <w:numPr>
                <w:ilvl w:val="0"/>
                <w:numId w:val="27"/>
              </w:numPr>
            </w:pPr>
          </w:p>
        </w:tc>
        <w:tc>
          <w:tcPr>
            <w:tcW w:w="1596" w:type="pct"/>
            <w:vAlign w:val="center"/>
          </w:tcPr>
          <w:p w14:paraId="59F2FECC" w14:textId="7C1C1983" w:rsidR="00153A38" w:rsidRDefault="00153A38" w:rsidP="00887B51">
            <w:pPr>
              <w:ind w:firstLine="0"/>
            </w:pPr>
            <w:proofErr w:type="spellStart"/>
            <w:r>
              <w:t>MemberFlow</w:t>
            </w:r>
            <w:proofErr w:type="spellEnd"/>
          </w:p>
        </w:tc>
        <w:tc>
          <w:tcPr>
            <w:tcW w:w="2857" w:type="pct"/>
          </w:tcPr>
          <w:p w14:paraId="5A25B398" w14:textId="474BC1A4" w:rsidR="00153A38" w:rsidRDefault="00153A38" w:rsidP="00887B51">
            <w:pPr>
              <w:ind w:firstLine="0"/>
            </w:pPr>
            <w:r w:rsidRPr="00FC5F59">
              <w:t xml:space="preserve">Description entity of </w:t>
            </w:r>
            <w:proofErr w:type="spellStart"/>
            <w:r w:rsidR="001263D3">
              <w:t>MemberFlow</w:t>
            </w:r>
            <w:proofErr w:type="spellEnd"/>
          </w:p>
        </w:tc>
      </w:tr>
      <w:tr w:rsidR="00153A38" w:rsidRPr="002A46CE" w14:paraId="7BEF63DB" w14:textId="77777777" w:rsidTr="00041EA3">
        <w:tc>
          <w:tcPr>
            <w:tcW w:w="547" w:type="pct"/>
            <w:vAlign w:val="center"/>
          </w:tcPr>
          <w:p w14:paraId="4E2D30AC" w14:textId="77777777" w:rsidR="00153A38" w:rsidRDefault="00153A38" w:rsidP="00887B51">
            <w:pPr>
              <w:pStyle w:val="ListParagraph"/>
              <w:numPr>
                <w:ilvl w:val="0"/>
                <w:numId w:val="27"/>
              </w:numPr>
            </w:pPr>
          </w:p>
        </w:tc>
        <w:tc>
          <w:tcPr>
            <w:tcW w:w="1596" w:type="pct"/>
            <w:vAlign w:val="center"/>
          </w:tcPr>
          <w:p w14:paraId="36B1169E" w14:textId="5D0BA089" w:rsidR="00153A38" w:rsidRDefault="00153A38" w:rsidP="00887B51">
            <w:pPr>
              <w:ind w:firstLine="0"/>
            </w:pPr>
            <w:proofErr w:type="spellStart"/>
            <w:r>
              <w:t>ModFlow</w:t>
            </w:r>
            <w:proofErr w:type="spellEnd"/>
          </w:p>
        </w:tc>
        <w:tc>
          <w:tcPr>
            <w:tcW w:w="2857" w:type="pct"/>
          </w:tcPr>
          <w:p w14:paraId="42BD86F6" w14:textId="2637B476" w:rsidR="00153A38" w:rsidRDefault="001263D3" w:rsidP="00887B51">
            <w:pPr>
              <w:ind w:firstLine="0"/>
            </w:pPr>
            <w:r>
              <w:t xml:space="preserve">Description entity of </w:t>
            </w:r>
            <w:proofErr w:type="spellStart"/>
            <w:r>
              <w:t>ModFlow</w:t>
            </w:r>
            <w:proofErr w:type="spellEnd"/>
          </w:p>
        </w:tc>
      </w:tr>
      <w:tr w:rsidR="00153A38" w:rsidRPr="002A46CE" w14:paraId="237B1708" w14:textId="77777777" w:rsidTr="00041EA3">
        <w:tc>
          <w:tcPr>
            <w:tcW w:w="547" w:type="pct"/>
            <w:vAlign w:val="center"/>
          </w:tcPr>
          <w:p w14:paraId="624F1D53" w14:textId="77777777" w:rsidR="00153A38" w:rsidRDefault="00153A38" w:rsidP="00887B51">
            <w:pPr>
              <w:pStyle w:val="ListParagraph"/>
              <w:numPr>
                <w:ilvl w:val="0"/>
                <w:numId w:val="27"/>
              </w:numPr>
            </w:pPr>
          </w:p>
        </w:tc>
        <w:tc>
          <w:tcPr>
            <w:tcW w:w="1596" w:type="pct"/>
            <w:vAlign w:val="center"/>
          </w:tcPr>
          <w:p w14:paraId="1024DED5" w14:textId="072D7EC0" w:rsidR="00153A38" w:rsidRDefault="00153A38" w:rsidP="00887B51">
            <w:pPr>
              <w:ind w:firstLine="0"/>
            </w:pPr>
            <w:proofErr w:type="spellStart"/>
            <w:r>
              <w:t>ArticleFindingService</w:t>
            </w:r>
            <w:proofErr w:type="spellEnd"/>
          </w:p>
        </w:tc>
        <w:tc>
          <w:tcPr>
            <w:tcW w:w="2857" w:type="pct"/>
          </w:tcPr>
          <w:p w14:paraId="71855782" w14:textId="087656BB" w:rsidR="00153A38" w:rsidRDefault="00153A38" w:rsidP="00887B51">
            <w:pPr>
              <w:ind w:firstLine="0"/>
            </w:pPr>
            <w:r w:rsidRPr="00FC5F59">
              <w:t xml:space="preserve">Description entity of </w:t>
            </w:r>
            <w:r w:rsidR="001263D3">
              <w:t>Article finding</w:t>
            </w:r>
          </w:p>
        </w:tc>
      </w:tr>
      <w:tr w:rsidR="00153A38" w:rsidRPr="002A46CE" w14:paraId="4F337939" w14:textId="77777777" w:rsidTr="00041EA3">
        <w:tc>
          <w:tcPr>
            <w:tcW w:w="547" w:type="pct"/>
            <w:vAlign w:val="center"/>
          </w:tcPr>
          <w:p w14:paraId="730C3255" w14:textId="77777777" w:rsidR="00153A38" w:rsidRDefault="00153A38" w:rsidP="00887B51">
            <w:pPr>
              <w:pStyle w:val="ListParagraph"/>
              <w:numPr>
                <w:ilvl w:val="0"/>
                <w:numId w:val="27"/>
              </w:numPr>
            </w:pPr>
          </w:p>
        </w:tc>
        <w:tc>
          <w:tcPr>
            <w:tcW w:w="1596" w:type="pct"/>
            <w:vAlign w:val="center"/>
          </w:tcPr>
          <w:p w14:paraId="35F3D3E7" w14:textId="77643808" w:rsidR="00153A38" w:rsidRDefault="00153A38" w:rsidP="00887B51">
            <w:pPr>
              <w:ind w:firstLine="0"/>
            </w:pPr>
            <w:proofErr w:type="spellStart"/>
            <w:r>
              <w:t>ArticleReportingService</w:t>
            </w:r>
            <w:proofErr w:type="spellEnd"/>
          </w:p>
        </w:tc>
        <w:tc>
          <w:tcPr>
            <w:tcW w:w="2857" w:type="pct"/>
          </w:tcPr>
          <w:p w14:paraId="6615037B" w14:textId="2FDF532A" w:rsidR="00153A38" w:rsidRDefault="00153A38" w:rsidP="00887B51">
            <w:pPr>
              <w:ind w:firstLine="0"/>
            </w:pPr>
            <w:r w:rsidRPr="00FC5F59">
              <w:t xml:space="preserve">Description entity of </w:t>
            </w:r>
            <w:r w:rsidR="001263D3">
              <w:t>Article reporting</w:t>
            </w:r>
          </w:p>
        </w:tc>
      </w:tr>
      <w:tr w:rsidR="00153A38" w:rsidRPr="002A46CE" w14:paraId="5B2EE1CD" w14:textId="77777777" w:rsidTr="00041EA3">
        <w:tc>
          <w:tcPr>
            <w:tcW w:w="547" w:type="pct"/>
            <w:vAlign w:val="center"/>
          </w:tcPr>
          <w:p w14:paraId="19F4C4AA" w14:textId="77777777" w:rsidR="00153A38" w:rsidRDefault="00153A38" w:rsidP="00887B51">
            <w:pPr>
              <w:pStyle w:val="ListParagraph"/>
              <w:numPr>
                <w:ilvl w:val="0"/>
                <w:numId w:val="27"/>
              </w:numPr>
            </w:pPr>
          </w:p>
        </w:tc>
        <w:tc>
          <w:tcPr>
            <w:tcW w:w="1596" w:type="pct"/>
            <w:vAlign w:val="center"/>
          </w:tcPr>
          <w:p w14:paraId="5E29711E" w14:textId="5AC67228" w:rsidR="00153A38" w:rsidRDefault="00153A38" w:rsidP="00887B51">
            <w:pPr>
              <w:ind w:firstLine="0"/>
            </w:pPr>
            <w:r>
              <w:t>Report</w:t>
            </w:r>
          </w:p>
        </w:tc>
        <w:tc>
          <w:tcPr>
            <w:tcW w:w="2857" w:type="pct"/>
          </w:tcPr>
          <w:p w14:paraId="76E5710C" w14:textId="25863C10" w:rsidR="00153A38" w:rsidRDefault="00153A38" w:rsidP="00887B51">
            <w:pPr>
              <w:ind w:firstLine="0"/>
            </w:pPr>
            <w:r w:rsidRPr="00FC5F59">
              <w:t xml:space="preserve">Description entity of </w:t>
            </w:r>
            <w:r w:rsidR="001263D3">
              <w:t xml:space="preserve">Report </w:t>
            </w:r>
          </w:p>
        </w:tc>
      </w:tr>
      <w:tr w:rsidR="00153A38" w:rsidRPr="002A46CE" w14:paraId="5DBC83EA" w14:textId="77777777" w:rsidTr="00041EA3">
        <w:tc>
          <w:tcPr>
            <w:tcW w:w="547" w:type="pct"/>
            <w:vAlign w:val="center"/>
          </w:tcPr>
          <w:p w14:paraId="4185B80E" w14:textId="77777777" w:rsidR="00153A38" w:rsidRDefault="00153A38" w:rsidP="00887B51">
            <w:pPr>
              <w:pStyle w:val="ListParagraph"/>
              <w:numPr>
                <w:ilvl w:val="0"/>
                <w:numId w:val="27"/>
              </w:numPr>
            </w:pPr>
          </w:p>
        </w:tc>
        <w:tc>
          <w:tcPr>
            <w:tcW w:w="1596" w:type="pct"/>
            <w:vAlign w:val="center"/>
          </w:tcPr>
          <w:p w14:paraId="41F2B665" w14:textId="0A164E10" w:rsidR="00153A38" w:rsidRDefault="00153A38" w:rsidP="00887B51">
            <w:pPr>
              <w:ind w:firstLine="0"/>
            </w:pPr>
            <w:r>
              <w:t>Review</w:t>
            </w:r>
          </w:p>
        </w:tc>
        <w:tc>
          <w:tcPr>
            <w:tcW w:w="2857" w:type="pct"/>
          </w:tcPr>
          <w:p w14:paraId="174C1B35" w14:textId="29BB086E" w:rsidR="00153A38" w:rsidRDefault="00153A38" w:rsidP="00887B51">
            <w:pPr>
              <w:ind w:firstLine="0"/>
            </w:pPr>
            <w:r w:rsidRPr="00FC5F59">
              <w:t xml:space="preserve">Description entity of </w:t>
            </w:r>
            <w:r w:rsidR="001263D3">
              <w:t>Review</w:t>
            </w:r>
          </w:p>
        </w:tc>
      </w:tr>
      <w:tr w:rsidR="00153A38" w:rsidRPr="002A46CE" w14:paraId="57DC07E0" w14:textId="77777777" w:rsidTr="00041EA3">
        <w:tc>
          <w:tcPr>
            <w:tcW w:w="547" w:type="pct"/>
            <w:vAlign w:val="center"/>
          </w:tcPr>
          <w:p w14:paraId="6E54BF11" w14:textId="77777777" w:rsidR="00153A38" w:rsidRDefault="00153A38" w:rsidP="00887B51">
            <w:pPr>
              <w:pStyle w:val="ListParagraph"/>
              <w:numPr>
                <w:ilvl w:val="0"/>
                <w:numId w:val="27"/>
              </w:numPr>
            </w:pPr>
          </w:p>
        </w:tc>
        <w:tc>
          <w:tcPr>
            <w:tcW w:w="1596" w:type="pct"/>
            <w:vAlign w:val="center"/>
          </w:tcPr>
          <w:p w14:paraId="4432E0EB" w14:textId="14BD7403" w:rsidR="00153A38" w:rsidRDefault="00153A38" w:rsidP="00887B51">
            <w:pPr>
              <w:ind w:firstLine="0"/>
            </w:pPr>
            <w:proofErr w:type="spellStart"/>
            <w:r>
              <w:t>Uploader</w:t>
            </w:r>
            <w:proofErr w:type="spellEnd"/>
          </w:p>
        </w:tc>
        <w:tc>
          <w:tcPr>
            <w:tcW w:w="2857" w:type="pct"/>
          </w:tcPr>
          <w:p w14:paraId="6EEB6704" w14:textId="073F3CE8" w:rsidR="00153A38" w:rsidRDefault="00153A38" w:rsidP="00887B51">
            <w:pPr>
              <w:ind w:firstLine="0"/>
            </w:pPr>
            <w:r w:rsidRPr="00FC5F59">
              <w:t xml:space="preserve">Description entity of </w:t>
            </w:r>
            <w:r w:rsidR="001263D3">
              <w:t>Upload picture</w:t>
            </w:r>
          </w:p>
        </w:tc>
      </w:tr>
      <w:tr w:rsidR="00153A38" w:rsidRPr="002A46CE" w14:paraId="4237F331" w14:textId="77777777" w:rsidTr="00041EA3">
        <w:tc>
          <w:tcPr>
            <w:tcW w:w="547" w:type="pct"/>
            <w:vAlign w:val="center"/>
          </w:tcPr>
          <w:p w14:paraId="2D708121" w14:textId="77777777" w:rsidR="00153A38" w:rsidRDefault="00153A38" w:rsidP="00887B51">
            <w:pPr>
              <w:pStyle w:val="ListParagraph"/>
              <w:numPr>
                <w:ilvl w:val="0"/>
                <w:numId w:val="27"/>
              </w:numPr>
            </w:pPr>
          </w:p>
        </w:tc>
        <w:tc>
          <w:tcPr>
            <w:tcW w:w="1596" w:type="pct"/>
            <w:vAlign w:val="center"/>
          </w:tcPr>
          <w:p w14:paraId="50169040" w14:textId="17449F17" w:rsidR="00153A38" w:rsidRDefault="00153A38" w:rsidP="00887B51">
            <w:pPr>
              <w:ind w:firstLine="0"/>
            </w:pPr>
            <w:proofErr w:type="spellStart"/>
            <w:r w:rsidRPr="00213AA8">
              <w:t>UploadServiceServiceProvider</w:t>
            </w:r>
            <w:proofErr w:type="spellEnd"/>
          </w:p>
        </w:tc>
        <w:tc>
          <w:tcPr>
            <w:tcW w:w="2857" w:type="pct"/>
          </w:tcPr>
          <w:p w14:paraId="0CA8C91C" w14:textId="201034B3" w:rsidR="00153A38" w:rsidRDefault="00153A38" w:rsidP="00887B51">
            <w:pPr>
              <w:ind w:firstLine="0"/>
            </w:pPr>
            <w:r w:rsidRPr="00FC5F59">
              <w:t xml:space="preserve">Description entity of </w:t>
            </w:r>
            <w:r w:rsidR="001263D3">
              <w:t>Upload service</w:t>
            </w:r>
          </w:p>
        </w:tc>
      </w:tr>
      <w:tr w:rsidR="00153A38" w:rsidRPr="002A46CE" w14:paraId="4BB43DAF" w14:textId="77777777" w:rsidTr="00041EA3">
        <w:tc>
          <w:tcPr>
            <w:tcW w:w="547" w:type="pct"/>
            <w:vAlign w:val="center"/>
          </w:tcPr>
          <w:p w14:paraId="74AABF39" w14:textId="77777777" w:rsidR="00153A38" w:rsidRDefault="00153A38" w:rsidP="00887B51">
            <w:pPr>
              <w:pStyle w:val="ListParagraph"/>
              <w:numPr>
                <w:ilvl w:val="0"/>
                <w:numId w:val="27"/>
              </w:numPr>
            </w:pPr>
          </w:p>
        </w:tc>
        <w:tc>
          <w:tcPr>
            <w:tcW w:w="1596" w:type="pct"/>
            <w:vAlign w:val="center"/>
          </w:tcPr>
          <w:p w14:paraId="5576EDE9" w14:textId="5CAF530A" w:rsidR="00153A38" w:rsidRPr="00213AA8" w:rsidRDefault="00153A38" w:rsidP="00887B51">
            <w:pPr>
              <w:ind w:firstLine="0"/>
            </w:pPr>
            <w:proofErr w:type="spellStart"/>
            <w:r>
              <w:t>FileUrlMapper</w:t>
            </w:r>
            <w:proofErr w:type="spellEnd"/>
          </w:p>
        </w:tc>
        <w:tc>
          <w:tcPr>
            <w:tcW w:w="2857" w:type="pct"/>
          </w:tcPr>
          <w:p w14:paraId="4E91D564" w14:textId="28C27525" w:rsidR="00153A38" w:rsidRDefault="00153A38" w:rsidP="00887B51">
            <w:pPr>
              <w:ind w:firstLine="0"/>
            </w:pPr>
            <w:r w:rsidRPr="00FC5F59">
              <w:t xml:space="preserve">Description entity of </w:t>
            </w:r>
            <w:proofErr w:type="spellStart"/>
            <w:r w:rsidR="001263D3">
              <w:t>url</w:t>
            </w:r>
            <w:proofErr w:type="spellEnd"/>
            <w:r w:rsidR="001263D3">
              <w:t xml:space="preserve"> link of picture</w:t>
            </w:r>
          </w:p>
        </w:tc>
      </w:tr>
      <w:tr w:rsidR="00153A38" w:rsidRPr="002A46CE" w14:paraId="4AE6FC02" w14:textId="77777777" w:rsidTr="00041EA3">
        <w:tc>
          <w:tcPr>
            <w:tcW w:w="547" w:type="pct"/>
            <w:vAlign w:val="center"/>
          </w:tcPr>
          <w:p w14:paraId="2792BD3F" w14:textId="77777777" w:rsidR="00153A38" w:rsidRDefault="00153A38" w:rsidP="00887B51">
            <w:pPr>
              <w:pStyle w:val="ListParagraph"/>
              <w:numPr>
                <w:ilvl w:val="0"/>
                <w:numId w:val="27"/>
              </w:numPr>
            </w:pPr>
          </w:p>
        </w:tc>
        <w:tc>
          <w:tcPr>
            <w:tcW w:w="1596" w:type="pct"/>
            <w:vAlign w:val="center"/>
          </w:tcPr>
          <w:p w14:paraId="4372D6E1" w14:textId="1A5EB02C" w:rsidR="00153A38" w:rsidRDefault="00153A38" w:rsidP="00887B51">
            <w:pPr>
              <w:ind w:firstLine="0"/>
            </w:pPr>
            <w:proofErr w:type="spellStart"/>
            <w:r w:rsidRPr="003D4538">
              <w:t>UniqueFileNameGenerator</w:t>
            </w:r>
            <w:proofErr w:type="spellEnd"/>
          </w:p>
        </w:tc>
        <w:tc>
          <w:tcPr>
            <w:tcW w:w="2857" w:type="pct"/>
          </w:tcPr>
          <w:p w14:paraId="27AA4A09" w14:textId="4714D62C" w:rsidR="00153A38" w:rsidRDefault="00153A38" w:rsidP="00887B51">
            <w:pPr>
              <w:ind w:firstLine="0"/>
            </w:pPr>
            <w:r w:rsidRPr="00FC5F59">
              <w:t xml:space="preserve">Description entity of </w:t>
            </w:r>
            <w:r w:rsidR="001263D3">
              <w:t>unique file name generator</w:t>
            </w:r>
          </w:p>
        </w:tc>
      </w:tr>
    </w:tbl>
    <w:p w14:paraId="0DFC8D6D" w14:textId="77777777" w:rsidR="00047B17" w:rsidRDefault="00047B17" w:rsidP="00887B51">
      <w:pPr>
        <w:pStyle w:val="ListParagraph"/>
        <w:numPr>
          <w:ilvl w:val="0"/>
          <w:numId w:val="9"/>
        </w:numPr>
      </w:pPr>
      <w:r>
        <w:t>Controller</w:t>
      </w:r>
    </w:p>
    <w:tbl>
      <w:tblPr>
        <w:tblpPr w:leftFromText="180" w:rightFromText="180" w:vertAnchor="text" w:tblpX="108" w:tblpY="1"/>
        <w:tblOverlap w:val="neve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3286"/>
        <w:gridCol w:w="4993"/>
      </w:tblGrid>
      <w:tr w:rsidR="00D31EE9" w:rsidRPr="002A46CE" w14:paraId="48A26076" w14:textId="77777777" w:rsidTr="00887B51">
        <w:tc>
          <w:tcPr>
            <w:tcW w:w="543" w:type="pct"/>
            <w:shd w:val="clear" w:color="auto" w:fill="92D050"/>
            <w:vAlign w:val="center"/>
          </w:tcPr>
          <w:p w14:paraId="2CCA54BB" w14:textId="77777777" w:rsidR="00D31EE9" w:rsidRPr="00887B51" w:rsidRDefault="00D31EE9" w:rsidP="00887B51">
            <w:pPr>
              <w:ind w:firstLine="0"/>
              <w:jc w:val="center"/>
              <w:rPr>
                <w:b/>
              </w:rPr>
            </w:pPr>
            <w:r w:rsidRPr="00887B51">
              <w:rPr>
                <w:b/>
              </w:rPr>
              <w:t>No.</w:t>
            </w:r>
          </w:p>
        </w:tc>
        <w:tc>
          <w:tcPr>
            <w:tcW w:w="1769" w:type="pct"/>
            <w:shd w:val="clear" w:color="auto" w:fill="92D050"/>
            <w:vAlign w:val="center"/>
          </w:tcPr>
          <w:p w14:paraId="6921645F" w14:textId="77777777" w:rsidR="00D31EE9" w:rsidRPr="00887B51" w:rsidRDefault="00D31EE9" w:rsidP="00887B51">
            <w:pPr>
              <w:ind w:firstLine="0"/>
              <w:jc w:val="center"/>
              <w:rPr>
                <w:b/>
              </w:rPr>
            </w:pPr>
            <w:r w:rsidRPr="00887B51">
              <w:rPr>
                <w:b/>
              </w:rPr>
              <w:t>Controller class</w:t>
            </w:r>
          </w:p>
        </w:tc>
        <w:tc>
          <w:tcPr>
            <w:tcW w:w="2688" w:type="pct"/>
            <w:shd w:val="clear" w:color="auto" w:fill="92D050"/>
            <w:vAlign w:val="center"/>
          </w:tcPr>
          <w:p w14:paraId="41147391" w14:textId="77492A1D" w:rsidR="00D31EE9" w:rsidRPr="00887B51" w:rsidRDefault="00D31EE9" w:rsidP="00887B51">
            <w:pPr>
              <w:ind w:firstLine="0"/>
              <w:jc w:val="center"/>
              <w:rPr>
                <w:b/>
              </w:rPr>
            </w:pPr>
            <w:r w:rsidRPr="00887B51">
              <w:rPr>
                <w:b/>
              </w:rPr>
              <w:t>Role</w:t>
            </w:r>
          </w:p>
        </w:tc>
      </w:tr>
      <w:tr w:rsidR="00F14031" w:rsidRPr="002A46CE" w14:paraId="24F6C255" w14:textId="77777777" w:rsidTr="00887B51">
        <w:tc>
          <w:tcPr>
            <w:tcW w:w="543" w:type="pct"/>
            <w:vAlign w:val="center"/>
          </w:tcPr>
          <w:p w14:paraId="185B6018" w14:textId="77777777" w:rsidR="00F14031" w:rsidRDefault="00F14031" w:rsidP="00887B51">
            <w:pPr>
              <w:pStyle w:val="ListParagraph"/>
              <w:numPr>
                <w:ilvl w:val="0"/>
                <w:numId w:val="16"/>
              </w:numPr>
            </w:pPr>
          </w:p>
        </w:tc>
        <w:tc>
          <w:tcPr>
            <w:tcW w:w="1769" w:type="pct"/>
            <w:vAlign w:val="center"/>
          </w:tcPr>
          <w:p w14:paraId="0482284D" w14:textId="77777777" w:rsidR="00F14031" w:rsidRDefault="00F14031" w:rsidP="00887B51">
            <w:pPr>
              <w:ind w:firstLine="0"/>
            </w:pPr>
            <w:proofErr w:type="spellStart"/>
            <w:r>
              <w:t>RegisterController</w:t>
            </w:r>
            <w:proofErr w:type="spellEnd"/>
          </w:p>
        </w:tc>
        <w:tc>
          <w:tcPr>
            <w:tcW w:w="2688" w:type="pct"/>
            <w:vAlign w:val="center"/>
          </w:tcPr>
          <w:p w14:paraId="1050D290" w14:textId="26E4A356" w:rsidR="00F14031" w:rsidRDefault="00EA2A6F" w:rsidP="00887B51">
            <w:pPr>
              <w:pStyle w:val="ListParagraph"/>
              <w:numPr>
                <w:ilvl w:val="0"/>
                <w:numId w:val="13"/>
              </w:numPr>
            </w:pPr>
            <w:r>
              <w:t>Receive request of register</w:t>
            </w:r>
            <w:r w:rsidR="00752DEC">
              <w:t>.</w:t>
            </w:r>
          </w:p>
          <w:p w14:paraId="07AAA7D2" w14:textId="2C5AF2E2" w:rsidR="00EA2A6F" w:rsidRDefault="00EA2A6F" w:rsidP="00887B51">
            <w:pPr>
              <w:pStyle w:val="ListParagraph"/>
              <w:numPr>
                <w:ilvl w:val="0"/>
                <w:numId w:val="13"/>
              </w:numPr>
            </w:pPr>
            <w:r>
              <w:t>Handle request from client and call method to do register</w:t>
            </w:r>
            <w:r w:rsidR="00752DEC">
              <w:t>.</w:t>
            </w:r>
          </w:p>
          <w:p w14:paraId="38F4DE09" w14:textId="77777777" w:rsidR="00EA2A6F" w:rsidRDefault="00EA2A6F" w:rsidP="00887B51">
            <w:pPr>
              <w:pStyle w:val="ListParagraph"/>
              <w:numPr>
                <w:ilvl w:val="0"/>
                <w:numId w:val="13"/>
              </w:numPr>
            </w:pPr>
            <w:r>
              <w:t>Respond result and data back to View.</w:t>
            </w:r>
          </w:p>
        </w:tc>
      </w:tr>
      <w:tr w:rsidR="00D31EE9" w:rsidRPr="002A46CE" w14:paraId="621D2B27" w14:textId="77777777" w:rsidTr="00887B51">
        <w:tc>
          <w:tcPr>
            <w:tcW w:w="543" w:type="pct"/>
            <w:vAlign w:val="center"/>
          </w:tcPr>
          <w:p w14:paraId="5EAC1C85" w14:textId="77777777" w:rsidR="00D31EE9" w:rsidRDefault="00D31EE9" w:rsidP="00887B51">
            <w:pPr>
              <w:pStyle w:val="ListParagraph"/>
              <w:numPr>
                <w:ilvl w:val="0"/>
                <w:numId w:val="16"/>
              </w:numPr>
            </w:pPr>
          </w:p>
        </w:tc>
        <w:tc>
          <w:tcPr>
            <w:tcW w:w="1769" w:type="pct"/>
            <w:vAlign w:val="center"/>
          </w:tcPr>
          <w:p w14:paraId="0BCEFE6D" w14:textId="77777777" w:rsidR="00D31EE9" w:rsidRDefault="00F14031" w:rsidP="00887B51">
            <w:pPr>
              <w:ind w:firstLine="0"/>
            </w:pPr>
            <w:proofErr w:type="spellStart"/>
            <w:r>
              <w:t>Article</w:t>
            </w:r>
            <w:r w:rsidR="00BC7B45">
              <w:t>Editing</w:t>
            </w:r>
            <w:r>
              <w:t>Controller</w:t>
            </w:r>
            <w:proofErr w:type="spellEnd"/>
          </w:p>
        </w:tc>
        <w:tc>
          <w:tcPr>
            <w:tcW w:w="2688" w:type="pct"/>
            <w:vAlign w:val="center"/>
          </w:tcPr>
          <w:p w14:paraId="1F03597E" w14:textId="38249D5F" w:rsidR="00F14031" w:rsidRDefault="002A5C5D" w:rsidP="00887B51">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887B51">
            <w:pPr>
              <w:pStyle w:val="ListParagraph"/>
              <w:numPr>
                <w:ilvl w:val="0"/>
                <w:numId w:val="13"/>
              </w:numPr>
            </w:pPr>
            <w:r>
              <w:t xml:space="preserve"> </w:t>
            </w:r>
            <w:r w:rsidR="002A5C5D">
              <w:t>Handle request</w:t>
            </w:r>
            <w:r>
              <w:t xml:space="preserve"> from client and call method to </w:t>
            </w:r>
            <w:r>
              <w:lastRenderedPageBreak/>
              <w:t xml:space="preserve">add new, change content, delete or approve and save to </w:t>
            </w:r>
            <w:r w:rsidR="002A5C5D">
              <w:t xml:space="preserve">Database. </w:t>
            </w:r>
          </w:p>
          <w:p w14:paraId="5F372898" w14:textId="77777777" w:rsidR="00D31EE9" w:rsidRPr="002A46CE" w:rsidRDefault="002A5C5D" w:rsidP="00887B5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887B51">
        <w:tc>
          <w:tcPr>
            <w:tcW w:w="543" w:type="pct"/>
            <w:vAlign w:val="center"/>
          </w:tcPr>
          <w:p w14:paraId="140D7281" w14:textId="77777777" w:rsidR="00D31EE9" w:rsidRDefault="00D31EE9" w:rsidP="00887B51">
            <w:pPr>
              <w:pStyle w:val="ListParagraph"/>
              <w:numPr>
                <w:ilvl w:val="0"/>
                <w:numId w:val="16"/>
              </w:numPr>
            </w:pPr>
          </w:p>
        </w:tc>
        <w:tc>
          <w:tcPr>
            <w:tcW w:w="1769" w:type="pct"/>
            <w:vAlign w:val="center"/>
          </w:tcPr>
          <w:p w14:paraId="62EE7197" w14:textId="77777777" w:rsidR="00D31EE9" w:rsidRDefault="00F14031" w:rsidP="00887B51">
            <w:pPr>
              <w:ind w:firstLine="0"/>
            </w:pPr>
            <w:proofErr w:type="spellStart"/>
            <w:r>
              <w:t>Article</w:t>
            </w:r>
            <w:r w:rsidR="00BC7B45">
              <w:t>Finding</w:t>
            </w:r>
            <w:r>
              <w:t>Controller</w:t>
            </w:r>
            <w:proofErr w:type="spellEnd"/>
          </w:p>
        </w:tc>
        <w:tc>
          <w:tcPr>
            <w:tcW w:w="2688" w:type="pct"/>
            <w:vAlign w:val="center"/>
          </w:tcPr>
          <w:p w14:paraId="70888691" w14:textId="6FB6141C" w:rsidR="00F14031" w:rsidRDefault="00F14031" w:rsidP="00887B51">
            <w:pPr>
              <w:pStyle w:val="ListParagraph"/>
              <w:numPr>
                <w:ilvl w:val="0"/>
                <w:numId w:val="13"/>
              </w:numPr>
            </w:pPr>
            <w:r>
              <w:t>Receive request of article finding (include search, view detail)</w:t>
            </w:r>
            <w:r w:rsidR="00752DEC">
              <w:t>.</w:t>
            </w:r>
          </w:p>
          <w:p w14:paraId="409F6B47" w14:textId="77777777" w:rsidR="00F14031" w:rsidRDefault="00F14031" w:rsidP="00887B5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887B51">
            <w:pPr>
              <w:pStyle w:val="ListParagraph"/>
              <w:numPr>
                <w:ilvl w:val="0"/>
                <w:numId w:val="13"/>
              </w:numPr>
            </w:pPr>
            <w:r>
              <w:t>Respond result and data back to View.</w:t>
            </w:r>
          </w:p>
        </w:tc>
      </w:tr>
      <w:tr w:rsidR="002E654F" w:rsidRPr="002A46CE" w14:paraId="5C59F4D6" w14:textId="77777777" w:rsidTr="00887B51">
        <w:tc>
          <w:tcPr>
            <w:tcW w:w="543" w:type="pct"/>
            <w:vAlign w:val="center"/>
          </w:tcPr>
          <w:p w14:paraId="20018245" w14:textId="77777777" w:rsidR="002E654F" w:rsidRDefault="002E654F" w:rsidP="00887B51">
            <w:pPr>
              <w:pStyle w:val="ListParagraph"/>
              <w:numPr>
                <w:ilvl w:val="0"/>
                <w:numId w:val="16"/>
              </w:numPr>
            </w:pPr>
          </w:p>
        </w:tc>
        <w:tc>
          <w:tcPr>
            <w:tcW w:w="1769" w:type="pct"/>
            <w:vAlign w:val="center"/>
          </w:tcPr>
          <w:p w14:paraId="74EF643C" w14:textId="121FDEC5" w:rsidR="002E654F" w:rsidRDefault="002E654F" w:rsidP="00887B51">
            <w:pPr>
              <w:ind w:firstLine="0"/>
            </w:pPr>
            <w:proofErr w:type="spellStart"/>
            <w:r>
              <w:t>ArticleReportingController</w:t>
            </w:r>
            <w:proofErr w:type="spellEnd"/>
          </w:p>
        </w:tc>
        <w:tc>
          <w:tcPr>
            <w:tcW w:w="2688" w:type="pct"/>
            <w:vAlign w:val="center"/>
          </w:tcPr>
          <w:p w14:paraId="5BC47127" w14:textId="372E64C4" w:rsidR="002E654F" w:rsidRDefault="00344F56" w:rsidP="00887B51">
            <w:pPr>
              <w:pStyle w:val="ListParagraph"/>
              <w:numPr>
                <w:ilvl w:val="0"/>
                <w:numId w:val="13"/>
              </w:numPr>
            </w:pPr>
            <w:r>
              <w:t>Receive request of medicinal plant and remedy reporting</w:t>
            </w:r>
            <w:r w:rsidR="00752DEC">
              <w:t>.</w:t>
            </w:r>
          </w:p>
          <w:p w14:paraId="109E1A12" w14:textId="09DC90F1" w:rsidR="00344F56" w:rsidRDefault="00344F56" w:rsidP="00887B5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887B51">
            <w:pPr>
              <w:pStyle w:val="ListParagraph"/>
              <w:numPr>
                <w:ilvl w:val="0"/>
                <w:numId w:val="13"/>
              </w:numPr>
            </w:pPr>
            <w:r>
              <w:t>Respond result and data back to View.</w:t>
            </w:r>
          </w:p>
        </w:tc>
      </w:tr>
      <w:tr w:rsidR="002E654F" w:rsidRPr="002A46CE" w14:paraId="24A10CD2" w14:textId="77777777" w:rsidTr="00887B51">
        <w:tc>
          <w:tcPr>
            <w:tcW w:w="543" w:type="pct"/>
            <w:vAlign w:val="center"/>
          </w:tcPr>
          <w:p w14:paraId="45031987" w14:textId="1A35BA5D" w:rsidR="002E654F" w:rsidRDefault="002E654F" w:rsidP="00887B51">
            <w:pPr>
              <w:pStyle w:val="ListParagraph"/>
              <w:numPr>
                <w:ilvl w:val="0"/>
                <w:numId w:val="16"/>
              </w:numPr>
            </w:pPr>
          </w:p>
        </w:tc>
        <w:tc>
          <w:tcPr>
            <w:tcW w:w="1769" w:type="pct"/>
            <w:vAlign w:val="center"/>
          </w:tcPr>
          <w:p w14:paraId="22F7277D" w14:textId="6BB1F1FF" w:rsidR="002E654F" w:rsidRDefault="002E654F" w:rsidP="00887B51">
            <w:pPr>
              <w:ind w:firstLine="0"/>
            </w:pPr>
            <w:proofErr w:type="spellStart"/>
            <w:r>
              <w:t>ArticleReviewingController</w:t>
            </w:r>
            <w:proofErr w:type="spellEnd"/>
          </w:p>
        </w:tc>
        <w:tc>
          <w:tcPr>
            <w:tcW w:w="2688" w:type="pct"/>
            <w:vAlign w:val="center"/>
          </w:tcPr>
          <w:p w14:paraId="1E569CD1" w14:textId="6DB129F1" w:rsidR="002E654F" w:rsidRDefault="00344F56" w:rsidP="00887B51">
            <w:pPr>
              <w:pStyle w:val="ListParagraph"/>
              <w:numPr>
                <w:ilvl w:val="0"/>
                <w:numId w:val="13"/>
              </w:numPr>
            </w:pPr>
            <w:r>
              <w:t>Re</w:t>
            </w:r>
            <w:r w:rsidR="00752DEC">
              <w:t xml:space="preserve">ceive request of medicinal plant and remedy reviewing. </w:t>
            </w:r>
          </w:p>
          <w:p w14:paraId="71B180BC" w14:textId="77777777" w:rsidR="00752DEC" w:rsidRDefault="00752DEC" w:rsidP="00887B51">
            <w:pPr>
              <w:pStyle w:val="ListParagraph"/>
              <w:numPr>
                <w:ilvl w:val="0"/>
                <w:numId w:val="13"/>
              </w:numPr>
            </w:pPr>
            <w:r>
              <w:t>Handle request from client and call method to review article.</w:t>
            </w:r>
          </w:p>
          <w:p w14:paraId="7EB298E9" w14:textId="044D5421" w:rsidR="00752DEC" w:rsidRDefault="00752DEC" w:rsidP="00887B51">
            <w:pPr>
              <w:pStyle w:val="ListParagraph"/>
              <w:numPr>
                <w:ilvl w:val="0"/>
                <w:numId w:val="13"/>
              </w:numPr>
            </w:pPr>
            <w:r>
              <w:t>Respond result and data back to View.</w:t>
            </w:r>
          </w:p>
        </w:tc>
      </w:tr>
      <w:tr w:rsidR="002E654F" w:rsidRPr="002A46CE" w14:paraId="6609FCBF" w14:textId="77777777" w:rsidTr="00887B51">
        <w:tc>
          <w:tcPr>
            <w:tcW w:w="543" w:type="pct"/>
            <w:vAlign w:val="center"/>
          </w:tcPr>
          <w:p w14:paraId="631C0A93" w14:textId="41A49D37" w:rsidR="002E654F" w:rsidRDefault="002E654F" w:rsidP="00887B51">
            <w:pPr>
              <w:pStyle w:val="ListParagraph"/>
              <w:numPr>
                <w:ilvl w:val="0"/>
                <w:numId w:val="16"/>
              </w:numPr>
            </w:pPr>
          </w:p>
        </w:tc>
        <w:tc>
          <w:tcPr>
            <w:tcW w:w="1769" w:type="pct"/>
            <w:vAlign w:val="center"/>
          </w:tcPr>
          <w:p w14:paraId="45CE94ED" w14:textId="249DB9F3" w:rsidR="002E654F" w:rsidRDefault="002E654F" w:rsidP="00887B51">
            <w:pPr>
              <w:ind w:firstLine="0"/>
            </w:pPr>
            <w:proofErr w:type="spellStart"/>
            <w:r>
              <w:t>PageShowingController</w:t>
            </w:r>
            <w:proofErr w:type="spellEnd"/>
          </w:p>
        </w:tc>
        <w:tc>
          <w:tcPr>
            <w:tcW w:w="2688" w:type="pct"/>
            <w:vAlign w:val="center"/>
          </w:tcPr>
          <w:p w14:paraId="7844C7BE" w14:textId="77777777" w:rsidR="002E654F" w:rsidRDefault="00752DEC" w:rsidP="00887B51">
            <w:pPr>
              <w:pStyle w:val="ListParagraph"/>
              <w:numPr>
                <w:ilvl w:val="0"/>
                <w:numId w:val="13"/>
              </w:numPr>
            </w:pPr>
            <w:r>
              <w:t>Receive request of page showing.</w:t>
            </w:r>
          </w:p>
          <w:p w14:paraId="50A883FD" w14:textId="77777777" w:rsidR="00752DEC" w:rsidRDefault="00752DEC" w:rsidP="00887B51">
            <w:pPr>
              <w:pStyle w:val="ListParagraph"/>
              <w:numPr>
                <w:ilvl w:val="0"/>
                <w:numId w:val="13"/>
              </w:numPr>
            </w:pPr>
            <w:r>
              <w:t>Handle request from client and call method to show page.</w:t>
            </w:r>
          </w:p>
          <w:p w14:paraId="213414AD" w14:textId="6BDC6A8F" w:rsidR="00752DEC" w:rsidRDefault="00752DEC" w:rsidP="00887B51">
            <w:pPr>
              <w:pStyle w:val="ListParagraph"/>
              <w:numPr>
                <w:ilvl w:val="0"/>
                <w:numId w:val="13"/>
              </w:numPr>
            </w:pPr>
            <w:r>
              <w:t>Respond result and data back to View.</w:t>
            </w:r>
          </w:p>
        </w:tc>
      </w:tr>
      <w:tr w:rsidR="002E654F" w:rsidRPr="002A46CE" w14:paraId="451001BF" w14:textId="77777777" w:rsidTr="00887B51">
        <w:tc>
          <w:tcPr>
            <w:tcW w:w="543" w:type="pct"/>
            <w:vAlign w:val="center"/>
          </w:tcPr>
          <w:p w14:paraId="7272D9C6" w14:textId="77777777" w:rsidR="002E654F" w:rsidRDefault="002E654F" w:rsidP="00887B51">
            <w:pPr>
              <w:pStyle w:val="ListParagraph"/>
              <w:numPr>
                <w:ilvl w:val="0"/>
                <w:numId w:val="16"/>
              </w:numPr>
            </w:pPr>
          </w:p>
        </w:tc>
        <w:tc>
          <w:tcPr>
            <w:tcW w:w="1769" w:type="pct"/>
            <w:vAlign w:val="center"/>
          </w:tcPr>
          <w:p w14:paraId="3B1976A5" w14:textId="51F371EC" w:rsidR="002E654F" w:rsidRDefault="002E654F" w:rsidP="00887B51">
            <w:pPr>
              <w:ind w:firstLine="0"/>
            </w:pPr>
            <w:proofErr w:type="spellStart"/>
            <w:r>
              <w:t>LoginController</w:t>
            </w:r>
            <w:proofErr w:type="spellEnd"/>
          </w:p>
        </w:tc>
        <w:tc>
          <w:tcPr>
            <w:tcW w:w="2688" w:type="pct"/>
            <w:vAlign w:val="center"/>
          </w:tcPr>
          <w:p w14:paraId="54BB07F5" w14:textId="77777777" w:rsidR="002E654F" w:rsidRDefault="00FF1765" w:rsidP="00887B51">
            <w:pPr>
              <w:pStyle w:val="ListParagraph"/>
              <w:numPr>
                <w:ilvl w:val="0"/>
                <w:numId w:val="13"/>
              </w:numPr>
            </w:pPr>
            <w:r>
              <w:t>Receive request of login.</w:t>
            </w:r>
          </w:p>
          <w:p w14:paraId="2EE1F8FE" w14:textId="77777777" w:rsidR="00FF1765" w:rsidRDefault="00FF1765" w:rsidP="00887B51">
            <w:pPr>
              <w:pStyle w:val="ListParagraph"/>
              <w:numPr>
                <w:ilvl w:val="0"/>
                <w:numId w:val="13"/>
              </w:numPr>
            </w:pPr>
            <w:r>
              <w:t>Handle request from client and call method to login system.</w:t>
            </w:r>
          </w:p>
          <w:p w14:paraId="5AE95934" w14:textId="3BB41FE5" w:rsidR="00FF1765" w:rsidRDefault="00FF1765" w:rsidP="00887B51">
            <w:pPr>
              <w:pStyle w:val="ListParagraph"/>
              <w:numPr>
                <w:ilvl w:val="0"/>
                <w:numId w:val="13"/>
              </w:numPr>
            </w:pPr>
            <w:r>
              <w:t>Respond result and data back to View.</w:t>
            </w:r>
          </w:p>
        </w:tc>
      </w:tr>
      <w:tr w:rsidR="002E654F" w:rsidRPr="002A46CE" w14:paraId="50ABBA25" w14:textId="77777777" w:rsidTr="00887B51">
        <w:tc>
          <w:tcPr>
            <w:tcW w:w="543" w:type="pct"/>
            <w:vAlign w:val="center"/>
          </w:tcPr>
          <w:p w14:paraId="55F75DC0" w14:textId="2E19E737" w:rsidR="002E654F" w:rsidRDefault="002E654F" w:rsidP="00887B51">
            <w:pPr>
              <w:pStyle w:val="ListParagraph"/>
              <w:numPr>
                <w:ilvl w:val="0"/>
                <w:numId w:val="16"/>
              </w:numPr>
            </w:pPr>
          </w:p>
        </w:tc>
        <w:tc>
          <w:tcPr>
            <w:tcW w:w="1769" w:type="pct"/>
            <w:vAlign w:val="center"/>
          </w:tcPr>
          <w:p w14:paraId="0DD47D59" w14:textId="00F313B4" w:rsidR="002E654F" w:rsidRDefault="002E654F" w:rsidP="00887B51">
            <w:pPr>
              <w:ind w:firstLine="0"/>
            </w:pPr>
            <w:proofErr w:type="spellStart"/>
            <w:r>
              <w:t>ProfileController</w:t>
            </w:r>
            <w:proofErr w:type="spellEnd"/>
          </w:p>
        </w:tc>
        <w:tc>
          <w:tcPr>
            <w:tcW w:w="2688" w:type="pct"/>
            <w:vAlign w:val="center"/>
          </w:tcPr>
          <w:p w14:paraId="08387561" w14:textId="7F26B5E4" w:rsidR="002E654F" w:rsidRDefault="00FF1765" w:rsidP="00887B51">
            <w:pPr>
              <w:pStyle w:val="ListParagraph"/>
              <w:numPr>
                <w:ilvl w:val="0"/>
                <w:numId w:val="13"/>
              </w:numPr>
            </w:pPr>
            <w:r>
              <w:t>Receive request of showing, editing user profile.</w:t>
            </w:r>
          </w:p>
          <w:p w14:paraId="0B1CF2A1" w14:textId="77777777" w:rsidR="00FF1765" w:rsidRDefault="00FF1765" w:rsidP="00887B51">
            <w:pPr>
              <w:pStyle w:val="ListParagraph"/>
              <w:numPr>
                <w:ilvl w:val="0"/>
                <w:numId w:val="13"/>
              </w:numPr>
            </w:pPr>
            <w:r>
              <w:t>Handle request from client and call method about user profile.</w:t>
            </w:r>
          </w:p>
          <w:p w14:paraId="2BD976B5" w14:textId="213E13A4" w:rsidR="00FF1765" w:rsidRDefault="00FF1765" w:rsidP="00887B51">
            <w:pPr>
              <w:pStyle w:val="ListParagraph"/>
              <w:numPr>
                <w:ilvl w:val="0"/>
                <w:numId w:val="13"/>
              </w:numPr>
            </w:pPr>
            <w:r>
              <w:t>Respond result and data back to View.</w:t>
            </w:r>
          </w:p>
        </w:tc>
      </w:tr>
      <w:tr w:rsidR="002E654F" w:rsidRPr="002A46CE" w14:paraId="6C68863F" w14:textId="77777777" w:rsidTr="00887B51">
        <w:tc>
          <w:tcPr>
            <w:tcW w:w="543" w:type="pct"/>
            <w:vAlign w:val="center"/>
          </w:tcPr>
          <w:p w14:paraId="04447EC5" w14:textId="7094B545" w:rsidR="002E654F" w:rsidRDefault="002E654F" w:rsidP="00887B51">
            <w:pPr>
              <w:pStyle w:val="ListParagraph"/>
              <w:numPr>
                <w:ilvl w:val="0"/>
                <w:numId w:val="16"/>
              </w:numPr>
            </w:pPr>
          </w:p>
        </w:tc>
        <w:tc>
          <w:tcPr>
            <w:tcW w:w="1769" w:type="pct"/>
            <w:vAlign w:val="center"/>
          </w:tcPr>
          <w:p w14:paraId="52C006C2" w14:textId="6116B541" w:rsidR="002E654F" w:rsidRDefault="00086D3F" w:rsidP="00887B51">
            <w:pPr>
              <w:ind w:firstLine="0"/>
            </w:pPr>
            <w:proofErr w:type="spellStart"/>
            <w:r>
              <w:t>AdminUsersDataController</w:t>
            </w:r>
            <w:proofErr w:type="spellEnd"/>
          </w:p>
        </w:tc>
        <w:tc>
          <w:tcPr>
            <w:tcW w:w="2688" w:type="pct"/>
            <w:vAlign w:val="center"/>
          </w:tcPr>
          <w:p w14:paraId="51DFE230" w14:textId="77777777" w:rsidR="002E654F" w:rsidRDefault="00FF1765" w:rsidP="00887B51">
            <w:pPr>
              <w:pStyle w:val="ListParagraph"/>
              <w:numPr>
                <w:ilvl w:val="0"/>
                <w:numId w:val="13"/>
              </w:numPr>
            </w:pPr>
            <w:r>
              <w:t>Receive request of manage user account from admin.</w:t>
            </w:r>
          </w:p>
          <w:p w14:paraId="1BCF0487" w14:textId="77777777" w:rsidR="00FF1765" w:rsidRDefault="00FF1765" w:rsidP="00887B51">
            <w:pPr>
              <w:pStyle w:val="ListParagraph"/>
              <w:numPr>
                <w:ilvl w:val="0"/>
                <w:numId w:val="13"/>
              </w:numPr>
            </w:pPr>
            <w:r>
              <w:lastRenderedPageBreak/>
              <w:t>Handle request from admin and call management user data method.</w:t>
            </w:r>
          </w:p>
          <w:p w14:paraId="2BD02D59" w14:textId="03142108" w:rsidR="00FF1765" w:rsidRDefault="00FF1765" w:rsidP="00887B51">
            <w:pPr>
              <w:pStyle w:val="ListParagraph"/>
              <w:numPr>
                <w:ilvl w:val="0"/>
                <w:numId w:val="13"/>
              </w:numPr>
            </w:pPr>
            <w:r>
              <w:t>Respond result and data back to View.</w:t>
            </w:r>
          </w:p>
        </w:tc>
      </w:tr>
      <w:tr w:rsidR="00086D3F" w:rsidRPr="002A46CE" w14:paraId="17E2D407" w14:textId="77777777" w:rsidTr="00887B51">
        <w:tc>
          <w:tcPr>
            <w:tcW w:w="543" w:type="pct"/>
            <w:vAlign w:val="center"/>
          </w:tcPr>
          <w:p w14:paraId="3C9C2C4B" w14:textId="6FED70FA" w:rsidR="00086D3F" w:rsidRDefault="00086D3F" w:rsidP="00887B51">
            <w:pPr>
              <w:pStyle w:val="ListParagraph"/>
              <w:numPr>
                <w:ilvl w:val="0"/>
                <w:numId w:val="16"/>
              </w:numPr>
            </w:pPr>
          </w:p>
        </w:tc>
        <w:tc>
          <w:tcPr>
            <w:tcW w:w="1769" w:type="pct"/>
            <w:vAlign w:val="center"/>
          </w:tcPr>
          <w:p w14:paraId="4E5BFB2F" w14:textId="60815EF3" w:rsidR="00086D3F" w:rsidRDefault="00086D3F" w:rsidP="00887B51">
            <w:pPr>
              <w:ind w:firstLine="0"/>
            </w:pPr>
            <w:proofErr w:type="spellStart"/>
            <w:r>
              <w:t>AdminProceedController</w:t>
            </w:r>
            <w:proofErr w:type="spellEnd"/>
          </w:p>
        </w:tc>
        <w:tc>
          <w:tcPr>
            <w:tcW w:w="2688" w:type="pct"/>
            <w:vAlign w:val="center"/>
          </w:tcPr>
          <w:p w14:paraId="66F26734" w14:textId="77777777" w:rsidR="00086D3F" w:rsidRDefault="00FF1765" w:rsidP="00887B51">
            <w:pPr>
              <w:pStyle w:val="ListParagraph"/>
              <w:numPr>
                <w:ilvl w:val="0"/>
                <w:numId w:val="13"/>
              </w:numPr>
            </w:pPr>
            <w:r>
              <w:t>Receive request of admin proceed.</w:t>
            </w:r>
          </w:p>
          <w:p w14:paraId="27B70F94" w14:textId="32F9A161" w:rsidR="00FF1765" w:rsidRDefault="00FF1765" w:rsidP="00887B51">
            <w:pPr>
              <w:pStyle w:val="ListParagraph"/>
              <w:numPr>
                <w:ilvl w:val="0"/>
                <w:numId w:val="13"/>
              </w:numPr>
            </w:pPr>
            <w:r>
              <w:t xml:space="preserve">Handle request from admin and call admin </w:t>
            </w:r>
            <w:proofErr w:type="gramStart"/>
            <w:r>
              <w:t>proceed</w:t>
            </w:r>
            <w:proofErr w:type="gramEnd"/>
            <w:r>
              <w:t xml:space="preserve"> method.</w:t>
            </w:r>
          </w:p>
          <w:p w14:paraId="39C00DEB" w14:textId="72133928" w:rsidR="00FF1765" w:rsidRDefault="00FF1765" w:rsidP="00887B51">
            <w:pPr>
              <w:pStyle w:val="ListParagraph"/>
              <w:numPr>
                <w:ilvl w:val="0"/>
                <w:numId w:val="13"/>
              </w:numPr>
            </w:pPr>
            <w:r>
              <w:t>Respond result and data back to View.</w:t>
            </w:r>
          </w:p>
        </w:tc>
      </w:tr>
      <w:tr w:rsidR="00086D3F" w:rsidRPr="002A46CE" w14:paraId="3836C379" w14:textId="77777777" w:rsidTr="00887B51">
        <w:tc>
          <w:tcPr>
            <w:tcW w:w="543" w:type="pct"/>
            <w:vAlign w:val="center"/>
          </w:tcPr>
          <w:p w14:paraId="56F0FBC0" w14:textId="34DD68EC" w:rsidR="00086D3F" w:rsidRDefault="00086D3F" w:rsidP="00887B51">
            <w:pPr>
              <w:pStyle w:val="ListParagraph"/>
              <w:numPr>
                <w:ilvl w:val="0"/>
                <w:numId w:val="16"/>
              </w:numPr>
            </w:pPr>
          </w:p>
        </w:tc>
        <w:tc>
          <w:tcPr>
            <w:tcW w:w="1769" w:type="pct"/>
            <w:vAlign w:val="center"/>
          </w:tcPr>
          <w:p w14:paraId="75F6EAC2" w14:textId="27F5C888" w:rsidR="00086D3F" w:rsidRDefault="00086D3F" w:rsidP="00887B51">
            <w:pPr>
              <w:ind w:firstLine="0"/>
            </w:pPr>
            <w:proofErr w:type="spellStart"/>
            <w:r>
              <w:t>ModArticleDataFindingController</w:t>
            </w:r>
            <w:proofErr w:type="spellEnd"/>
          </w:p>
        </w:tc>
        <w:tc>
          <w:tcPr>
            <w:tcW w:w="2688" w:type="pct"/>
            <w:vAlign w:val="center"/>
          </w:tcPr>
          <w:p w14:paraId="5893A366" w14:textId="77777777" w:rsidR="00086D3F" w:rsidRDefault="00FF1765" w:rsidP="00887B51">
            <w:pPr>
              <w:pStyle w:val="ListParagraph"/>
              <w:numPr>
                <w:ilvl w:val="0"/>
                <w:numId w:val="13"/>
              </w:numPr>
            </w:pPr>
            <w:r>
              <w:t>Receive request of find article from mod.</w:t>
            </w:r>
          </w:p>
          <w:p w14:paraId="49D23692" w14:textId="77777777" w:rsidR="00FF1765" w:rsidRDefault="00FF1765" w:rsidP="00887B51">
            <w:pPr>
              <w:pStyle w:val="ListParagraph"/>
              <w:numPr>
                <w:ilvl w:val="0"/>
                <w:numId w:val="13"/>
              </w:numPr>
            </w:pPr>
            <w:r>
              <w:t>Handle request from mod and call find article method.</w:t>
            </w:r>
          </w:p>
          <w:p w14:paraId="1C9917E7" w14:textId="0FD4071B" w:rsidR="00FF1765" w:rsidRDefault="00FF1765" w:rsidP="00887B51">
            <w:pPr>
              <w:pStyle w:val="ListParagraph"/>
              <w:numPr>
                <w:ilvl w:val="0"/>
                <w:numId w:val="13"/>
              </w:numPr>
            </w:pPr>
            <w:r>
              <w:t>Respond result and data back to View.</w:t>
            </w:r>
          </w:p>
        </w:tc>
      </w:tr>
      <w:tr w:rsidR="00086D3F" w:rsidRPr="002A46CE" w14:paraId="6715F19E" w14:textId="77777777" w:rsidTr="00887B51">
        <w:tc>
          <w:tcPr>
            <w:tcW w:w="543" w:type="pct"/>
            <w:vAlign w:val="center"/>
          </w:tcPr>
          <w:p w14:paraId="7B4239C4" w14:textId="20845595" w:rsidR="00086D3F" w:rsidRDefault="00086D3F" w:rsidP="00887B51">
            <w:pPr>
              <w:pStyle w:val="ListParagraph"/>
              <w:numPr>
                <w:ilvl w:val="0"/>
                <w:numId w:val="16"/>
              </w:numPr>
            </w:pPr>
          </w:p>
        </w:tc>
        <w:tc>
          <w:tcPr>
            <w:tcW w:w="1769" w:type="pct"/>
            <w:vAlign w:val="center"/>
          </w:tcPr>
          <w:p w14:paraId="36AEFD8E" w14:textId="4FE327B8" w:rsidR="00086D3F" w:rsidRDefault="00086D3F" w:rsidP="00887B51">
            <w:pPr>
              <w:ind w:firstLine="0"/>
            </w:pPr>
            <w:proofErr w:type="spellStart"/>
            <w:r>
              <w:t>ModProceedController</w:t>
            </w:r>
            <w:proofErr w:type="spellEnd"/>
          </w:p>
        </w:tc>
        <w:tc>
          <w:tcPr>
            <w:tcW w:w="2688" w:type="pct"/>
            <w:vAlign w:val="center"/>
          </w:tcPr>
          <w:p w14:paraId="5E12D69B" w14:textId="77777777" w:rsidR="00086D3F" w:rsidRDefault="00FF1765" w:rsidP="00887B51">
            <w:pPr>
              <w:pStyle w:val="ListParagraph"/>
              <w:numPr>
                <w:ilvl w:val="0"/>
                <w:numId w:val="13"/>
              </w:numPr>
            </w:pPr>
            <w:r>
              <w:t xml:space="preserve">Receive request of </w:t>
            </w:r>
            <w:r w:rsidR="004A6F0C">
              <w:t>mod proceed.</w:t>
            </w:r>
          </w:p>
          <w:p w14:paraId="60531B64" w14:textId="77777777" w:rsidR="004A6F0C" w:rsidRDefault="004A6F0C" w:rsidP="00887B51">
            <w:pPr>
              <w:pStyle w:val="ListParagraph"/>
              <w:numPr>
                <w:ilvl w:val="0"/>
                <w:numId w:val="13"/>
              </w:numPr>
            </w:pPr>
            <w:r>
              <w:t xml:space="preserve">Handle request from mod and call mod </w:t>
            </w:r>
            <w:proofErr w:type="gramStart"/>
            <w:r>
              <w:t>proceed</w:t>
            </w:r>
            <w:proofErr w:type="gramEnd"/>
            <w:r>
              <w:t xml:space="preserve"> method.</w:t>
            </w:r>
          </w:p>
          <w:p w14:paraId="7241F30B" w14:textId="7E37AAAC" w:rsidR="004A6F0C" w:rsidRDefault="004A6F0C" w:rsidP="00887B51">
            <w:pPr>
              <w:pStyle w:val="ListParagraph"/>
              <w:numPr>
                <w:ilvl w:val="0"/>
                <w:numId w:val="13"/>
              </w:numPr>
            </w:pPr>
            <w:r>
              <w:t>Respond result and back to View.</w:t>
            </w:r>
          </w:p>
        </w:tc>
      </w:tr>
    </w:tbl>
    <w:p w14:paraId="6F1BF331" w14:textId="6F4EBBCB" w:rsidR="00047B17" w:rsidRDefault="00047B17" w:rsidP="00887B51"/>
    <w:p w14:paraId="1E4D99C3" w14:textId="77777777" w:rsidR="00047B17" w:rsidRDefault="00047B17" w:rsidP="00887B51">
      <w:pPr>
        <w:pStyle w:val="ListParagraph"/>
        <w:numPr>
          <w:ilvl w:val="0"/>
          <w:numId w:val="9"/>
        </w:numPr>
      </w:pPr>
      <w:r>
        <w:t>View</w:t>
      </w:r>
    </w:p>
    <w:p w14:paraId="2210842A" w14:textId="77777777" w:rsidR="009F7730" w:rsidRPr="009F7730" w:rsidRDefault="00D31EE9" w:rsidP="00887B51">
      <w:r w:rsidRPr="00041EA3">
        <w:rPr>
          <w:highlight w:val="yellow"/>
        </w:rPr>
        <w:t xml:space="preserve">Include many </w:t>
      </w:r>
      <w:proofErr w:type="spellStart"/>
      <w:r w:rsidR="001D4690" w:rsidRPr="00041EA3">
        <w:rPr>
          <w:highlight w:val="yellow"/>
        </w:rPr>
        <w:t>blade</w:t>
      </w:r>
      <w:r w:rsidRPr="00041EA3">
        <w:rPr>
          <w:highlight w:val="yellow"/>
        </w:rPr>
        <w:t>.php</w:t>
      </w:r>
      <w:proofErr w:type="spellEnd"/>
      <w:r w:rsidRPr="00041EA3">
        <w:rPr>
          <w:highlight w:val="yellow"/>
        </w:rPr>
        <w:t xml:space="preserve"> files</w:t>
      </w:r>
    </w:p>
    <w:p w14:paraId="551FAE48" w14:textId="7BB5C304" w:rsidR="00E878A1" w:rsidRPr="00D31EE9" w:rsidRDefault="00816047" w:rsidP="00887B51">
      <w:pPr>
        <w:pStyle w:val="Heading1"/>
      </w:pPr>
      <w:bookmarkStart w:id="119" w:name="_Toc504442111"/>
      <w:bookmarkStart w:id="120" w:name="_Toc322788144"/>
      <w:bookmarkStart w:id="121" w:name="_Toc448968280"/>
      <w:bookmarkStart w:id="122" w:name="_Toc448970366"/>
      <w:r w:rsidRPr="00535798">
        <w:t>Process View</w:t>
      </w:r>
      <w:bookmarkEnd w:id="119"/>
      <w:bookmarkEnd w:id="120"/>
      <w:bookmarkEnd w:id="121"/>
      <w:bookmarkEnd w:id="122"/>
      <w:r w:rsidRPr="00535798">
        <w:t xml:space="preserve"> </w:t>
      </w:r>
    </w:p>
    <w:p w14:paraId="7A5850B7" w14:textId="32F310F8" w:rsidR="00150FB9" w:rsidRDefault="00F1760B" w:rsidP="00887B51">
      <w:r>
        <w:rPr>
          <w:noProof/>
        </w:rPr>
        <w:drawing>
          <wp:inline distT="0" distB="0" distL="0" distR="0" wp14:anchorId="4C8BBA07" wp14:editId="3D8897FD">
            <wp:extent cx="5274945" cy="2067888"/>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887B51">
      <w:r>
        <w:tab/>
      </w:r>
      <w:r>
        <w:tab/>
      </w:r>
      <w:r>
        <w:tab/>
      </w:r>
      <w:r w:rsidR="00114CC9">
        <w:t>Figure 12</w:t>
      </w:r>
      <w:r w:rsidR="00332BF3">
        <w:t xml:space="preserve">: </w:t>
      </w:r>
      <w:r w:rsidR="009C2A00">
        <w:t>Login</w:t>
      </w:r>
      <w:r w:rsidR="00332BF3">
        <w:t xml:space="preserve"> </w:t>
      </w:r>
      <w:r w:rsidR="00E878A1">
        <w:t>activity diagram</w:t>
      </w:r>
    </w:p>
    <w:p w14:paraId="29156482" w14:textId="62BF5C41" w:rsidR="00424005" w:rsidRDefault="00424005" w:rsidP="00887B51">
      <w:r>
        <w:t>The u</w:t>
      </w:r>
      <w:r w:rsidR="00953349">
        <w:t>ser</w:t>
      </w:r>
      <w:r>
        <w:t xml:space="preserve"> enter</w:t>
      </w:r>
      <w:r w:rsidR="00953349">
        <w:t>s</w:t>
      </w:r>
      <w:r>
        <w:t xml:space="preserve"> </w:t>
      </w:r>
      <w:hyperlink r:id="rId26" w:history="1">
        <w:r w:rsidRPr="006D58FD">
          <w:rPr>
            <w:rStyle w:val="Hyperlink"/>
          </w:rPr>
          <w:t>http://vmn.vnvalley.com/</w:t>
        </w:r>
      </w:hyperlink>
      <w:r>
        <w:t xml:space="preserve"> into browser. </w:t>
      </w:r>
    </w:p>
    <w:p w14:paraId="6BF74F4D" w14:textId="28ADB671" w:rsidR="0088633B" w:rsidRDefault="0088633B" w:rsidP="00424005">
      <w:pPr>
        <w:ind w:left="630" w:firstLine="0"/>
      </w:pPr>
      <w:r>
        <w:lastRenderedPageBreak/>
        <w:t>User input</w:t>
      </w:r>
      <w:r w:rsidR="00953349">
        <w:t>s</w:t>
      </w:r>
      <w:r>
        <w:t xml:space="preserve"> data</w:t>
      </w:r>
      <w:r w:rsidR="00C67FD2">
        <w:t xml:space="preserve"> </w:t>
      </w:r>
      <w:r>
        <w:t>(username, password) and click “</w:t>
      </w:r>
      <w:proofErr w:type="spellStart"/>
      <w:r w:rsidRPr="0088633B">
        <w:rPr>
          <w:rFonts w:hint="eastAsia"/>
        </w:rPr>
        <w:t>Đă</w:t>
      </w:r>
      <w:r w:rsidRPr="0088633B">
        <w:t>ng</w:t>
      </w:r>
      <w:proofErr w:type="spellEnd"/>
      <w:r w:rsidRPr="0088633B">
        <w:t xml:space="preserve"> </w:t>
      </w:r>
      <w:proofErr w:type="spellStart"/>
      <w:r w:rsidRPr="0088633B">
        <w:t>nhập</w:t>
      </w:r>
      <w:proofErr w:type="spellEnd"/>
      <w:r>
        <w:t>” button</w:t>
      </w:r>
      <w:r w:rsidR="004938CE">
        <w:t>, user</w:t>
      </w:r>
      <w:r w:rsidR="00953349">
        <w:t xml:space="preserve"> </w:t>
      </w:r>
      <w:r w:rsidR="004938CE">
        <w:t>send</w:t>
      </w:r>
      <w:r w:rsidR="00953349">
        <w:t>s</w:t>
      </w:r>
      <w:r w:rsidR="004938CE">
        <w:t xml:space="preserve"> a request </w:t>
      </w:r>
      <w:r w:rsidR="000B15EA">
        <w:t xml:space="preserve">login </w:t>
      </w:r>
      <w:r w:rsidR="00120435">
        <w:t xml:space="preserve">to server, </w:t>
      </w:r>
      <w:r w:rsidR="00A25B40">
        <w:t>and middleware</w:t>
      </w:r>
      <w:r w:rsidR="00120435">
        <w:t xml:space="preserve"> will check data</w:t>
      </w:r>
      <w:r w:rsidR="00C67FD2">
        <w:t>.</w:t>
      </w:r>
    </w:p>
    <w:p w14:paraId="09AA2A5F" w14:textId="3A2163DD" w:rsidR="004938CE" w:rsidRDefault="0088633B" w:rsidP="00887B51">
      <w:r>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424005">
      <w:pPr>
        <w:ind w:left="630" w:firstLine="0"/>
      </w:pPr>
      <w:r>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49C99E32" w:rsidR="00120435" w:rsidRDefault="0088633B" w:rsidP="00887B51">
      <w:r>
        <w:t xml:space="preserve">If </w:t>
      </w:r>
      <w:r w:rsidR="00A25B40">
        <w:t>user account</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887B51">
      <w:r>
        <w:t xml:space="preserve">If </w:t>
      </w:r>
      <w:r w:rsidR="00120435">
        <w:t>is exist (gotten data is not null)</w:t>
      </w:r>
      <w:r>
        <w:t xml:space="preserve">, </w:t>
      </w:r>
      <w:r w:rsidR="00120435">
        <w:t>notice login success and redirect to homepage</w:t>
      </w:r>
      <w:r w:rsidR="00C67FD2">
        <w:t>.</w:t>
      </w:r>
    </w:p>
    <w:p w14:paraId="3C3B8C8B" w14:textId="6667D0BC" w:rsidR="00F1760B" w:rsidRDefault="0013796C" w:rsidP="00887B51">
      <w:r>
        <w:rPr>
          <w:noProof/>
        </w:rPr>
        <w:drawing>
          <wp:inline distT="0" distB="0" distL="0" distR="0" wp14:anchorId="26AA18B7" wp14:editId="4F3608BE">
            <wp:extent cx="5356026" cy="2735580"/>
            <wp:effectExtent l="0" t="0" r="381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789" cy="2735970"/>
                    </a:xfrm>
                    <a:prstGeom prst="rect">
                      <a:avLst/>
                    </a:prstGeom>
                    <a:noFill/>
                    <a:ln>
                      <a:noFill/>
                    </a:ln>
                  </pic:spPr>
                </pic:pic>
              </a:graphicData>
            </a:graphic>
          </wp:inline>
        </w:drawing>
      </w:r>
    </w:p>
    <w:p w14:paraId="07076D5D" w14:textId="3EB22DF1" w:rsidR="00114CC9" w:rsidRDefault="00114CC9" w:rsidP="00887B51">
      <w:r>
        <w:t>Figure 13: Register activity diagram</w:t>
      </w:r>
      <w:r w:rsidR="00713C76">
        <w:t>.</w:t>
      </w:r>
    </w:p>
    <w:p w14:paraId="70190E0F" w14:textId="77777777" w:rsidR="00953349" w:rsidRDefault="00953349" w:rsidP="00953349">
      <w:r>
        <w:t xml:space="preserve">The user enters </w:t>
      </w:r>
      <w:hyperlink r:id="rId28" w:history="1">
        <w:r w:rsidRPr="006D58FD">
          <w:rPr>
            <w:rStyle w:val="Hyperlink"/>
          </w:rPr>
          <w:t>http://vmn.vnvalley.com/</w:t>
        </w:r>
      </w:hyperlink>
      <w:r>
        <w:t xml:space="preserve"> into browser. </w:t>
      </w:r>
    </w:p>
    <w:p w14:paraId="3736DB1E" w14:textId="42B72A4A" w:rsidR="00804754" w:rsidRDefault="00822F63" w:rsidP="00822F63">
      <w:pPr>
        <w:ind w:left="630" w:firstLine="0"/>
      </w:pPr>
      <w:r>
        <w:t>Use</w:t>
      </w:r>
      <w:r w:rsidR="00804754">
        <w:t>r</w:t>
      </w:r>
      <w:r>
        <w:t xml:space="preserve"> has 2 choices: Click on “</w:t>
      </w:r>
      <w:proofErr w:type="spellStart"/>
      <w:r>
        <w:t>Đăng</w:t>
      </w:r>
      <w:proofErr w:type="spellEnd"/>
      <w:r>
        <w:t xml:space="preserve"> </w:t>
      </w:r>
      <w:proofErr w:type="spellStart"/>
      <w:r>
        <w:t>ký</w:t>
      </w:r>
      <w:proofErr w:type="spellEnd"/>
      <w:r>
        <w:t>” button to register as common member or click on “</w:t>
      </w:r>
      <w:proofErr w:type="spellStart"/>
      <w:r>
        <w:t>Đăng</w:t>
      </w:r>
      <w:proofErr w:type="spellEnd"/>
      <w:r>
        <w:t xml:space="preserve"> </w:t>
      </w:r>
      <w:proofErr w:type="spellStart"/>
      <w:r>
        <w:t>ký</w:t>
      </w:r>
      <w:proofErr w:type="spellEnd"/>
      <w:r>
        <w:t xml:space="preserve"> </w:t>
      </w:r>
      <w:proofErr w:type="spellStart"/>
      <w:r>
        <w:t>nhà</w:t>
      </w:r>
      <w:proofErr w:type="spellEnd"/>
      <w:r>
        <w:t xml:space="preserve"> </w:t>
      </w:r>
      <w:proofErr w:type="spellStart"/>
      <w:r>
        <w:t>thuốc</w:t>
      </w:r>
      <w:proofErr w:type="spellEnd"/>
      <w:r>
        <w:t>” to register as HMS</w:t>
      </w:r>
      <w:r w:rsidR="00804754">
        <w:t>.</w:t>
      </w:r>
    </w:p>
    <w:p w14:paraId="164F8734" w14:textId="77777777" w:rsidR="00804754" w:rsidRDefault="00804754" w:rsidP="00822F63">
      <w:pPr>
        <w:ind w:left="630" w:firstLine="0"/>
      </w:pPr>
      <w:proofErr w:type="gramStart"/>
      <w:r>
        <w:t>User inputs data and click “</w:t>
      </w:r>
      <w:proofErr w:type="spellStart"/>
      <w:r>
        <w:t>Đăng</w:t>
      </w:r>
      <w:proofErr w:type="spellEnd"/>
      <w:r>
        <w:t xml:space="preserve"> </w:t>
      </w:r>
      <w:proofErr w:type="spellStart"/>
      <w:r>
        <w:t>ký</w:t>
      </w:r>
      <w:proofErr w:type="spellEnd"/>
      <w:r>
        <w:t>” button.</w:t>
      </w:r>
      <w:proofErr w:type="gramEnd"/>
    </w:p>
    <w:p w14:paraId="44865D56" w14:textId="77777777" w:rsidR="00804754" w:rsidRDefault="00804754" w:rsidP="00822F63">
      <w:pPr>
        <w:ind w:left="630" w:firstLine="0"/>
      </w:pPr>
      <w:r>
        <w:t>VMN system will validate data. If fail, show error message and redirect to register page.</w:t>
      </w:r>
    </w:p>
    <w:p w14:paraId="2E863794" w14:textId="0D523636" w:rsidR="00822F63" w:rsidRDefault="00804754" w:rsidP="00822F63">
      <w:pPr>
        <w:ind w:left="630" w:firstLine="0"/>
      </w:pPr>
      <w:r>
        <w:t xml:space="preserve">If pass, redirect to </w:t>
      </w:r>
      <w:r w:rsidR="00A05B95">
        <w:t>l</w:t>
      </w:r>
      <w:r>
        <w:t>ogin page.</w:t>
      </w:r>
    </w:p>
    <w:p w14:paraId="641CC3CE" w14:textId="470C79E0" w:rsidR="00F1760B" w:rsidRDefault="0013796C" w:rsidP="00887B51">
      <w:bookmarkStart w:id="123" w:name="_GoBack"/>
      <w:r>
        <w:rPr>
          <w:noProof/>
        </w:rPr>
        <w:lastRenderedPageBreak/>
        <w:drawing>
          <wp:inline distT="0" distB="0" distL="0" distR="0" wp14:anchorId="6A3C8CD3" wp14:editId="35E1C59D">
            <wp:extent cx="5378450" cy="2231578"/>
            <wp:effectExtent l="0" t="0" r="635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696" cy="2232095"/>
                    </a:xfrm>
                    <a:prstGeom prst="rect">
                      <a:avLst/>
                    </a:prstGeom>
                    <a:noFill/>
                    <a:ln>
                      <a:noFill/>
                    </a:ln>
                  </pic:spPr>
                </pic:pic>
              </a:graphicData>
            </a:graphic>
          </wp:inline>
        </w:drawing>
      </w:r>
      <w:bookmarkEnd w:id="123"/>
    </w:p>
    <w:p w14:paraId="3A18B576" w14:textId="3DDF6854" w:rsidR="00114CC9" w:rsidRDefault="00114CC9" w:rsidP="00887B51">
      <w:r>
        <w:t>Figure 14: Add new medicinal plant activity diagram</w:t>
      </w:r>
      <w:r w:rsidR="00713C76">
        <w:t>.</w:t>
      </w:r>
    </w:p>
    <w:p w14:paraId="1922D36D" w14:textId="77777777" w:rsidR="00A05B95" w:rsidRDefault="00A05B95" w:rsidP="00A05B95">
      <w:r>
        <w:t xml:space="preserve">The user enters </w:t>
      </w:r>
      <w:hyperlink r:id="rId30" w:history="1">
        <w:r w:rsidRPr="006D58FD">
          <w:rPr>
            <w:rStyle w:val="Hyperlink"/>
          </w:rPr>
          <w:t>http://vmn.vnvalley.com/</w:t>
        </w:r>
      </w:hyperlink>
      <w:r>
        <w:t xml:space="preserve"> into browser. </w:t>
      </w:r>
    </w:p>
    <w:p w14:paraId="3933F3F5" w14:textId="662168D3" w:rsidR="00A05B95" w:rsidRDefault="00A05B95" w:rsidP="00887B51">
      <w:r>
        <w:t>Click on “</w:t>
      </w:r>
      <w:proofErr w:type="spellStart"/>
      <w:r>
        <w:t>Đăng</w:t>
      </w:r>
      <w:proofErr w:type="spellEnd"/>
      <w:r>
        <w:t xml:space="preserve"> </w:t>
      </w:r>
      <w:proofErr w:type="spellStart"/>
      <w:r>
        <w:t>nhập</w:t>
      </w:r>
      <w:proofErr w:type="spellEnd"/>
      <w:r>
        <w:t>” and login successful.</w:t>
      </w:r>
    </w:p>
    <w:p w14:paraId="6815B2C5" w14:textId="08BA9530" w:rsidR="00A05B95" w:rsidRDefault="00A05B95" w:rsidP="00887B51">
      <w:r>
        <w:t xml:space="preserve">Click on medicinal plant </w:t>
      </w:r>
      <w:proofErr w:type="spellStart"/>
      <w:r>
        <w:t>buton</w:t>
      </w:r>
      <w:proofErr w:type="spellEnd"/>
      <w:r>
        <w:t xml:space="preserve"> in header to go to medicinal plant page.</w:t>
      </w:r>
    </w:p>
    <w:p w14:paraId="2ABF5207" w14:textId="29E73D83" w:rsidR="00A05B95" w:rsidRDefault="00A05B95" w:rsidP="00887B51">
      <w:r>
        <w:t>In medicinal plant page, click on add new medicinal plant button.</w:t>
      </w:r>
    </w:p>
    <w:p w14:paraId="78FA0037" w14:textId="70740A27" w:rsidR="00A05B95" w:rsidRDefault="00A05B95" w:rsidP="00887B51">
      <w:r>
        <w:t>In add new medicinal plant page, user inputs data and click submit button.</w:t>
      </w:r>
    </w:p>
    <w:p w14:paraId="03E12C7B" w14:textId="7E987997" w:rsidR="00A05B95" w:rsidRDefault="00A05B95" w:rsidP="00887B51">
      <w:r>
        <w:t>VMN system will validate data. If fail, redirect to add new medicinal plant page.</w:t>
      </w:r>
    </w:p>
    <w:p w14:paraId="7913906C" w14:textId="3A7D8786" w:rsidR="00A05B95" w:rsidRDefault="00A05B95" w:rsidP="00887B51">
      <w:r>
        <w:t>If pass redirect to medicinal plant page.</w:t>
      </w:r>
    </w:p>
    <w:p w14:paraId="775A31D1" w14:textId="77777777" w:rsidR="004C0CC1" w:rsidRPr="00535798" w:rsidRDefault="004C0CC1" w:rsidP="00887B51">
      <w:pPr>
        <w:pStyle w:val="Heading1"/>
      </w:pPr>
      <w:bookmarkStart w:id="124" w:name="_Toc322788145"/>
      <w:bookmarkStart w:id="125" w:name="_Toc448968281"/>
      <w:bookmarkStart w:id="126" w:name="_Toc448970367"/>
      <w:r w:rsidRPr="00535798">
        <w:t>Deployment view</w:t>
      </w:r>
      <w:bookmarkEnd w:id="124"/>
      <w:bookmarkEnd w:id="125"/>
      <w:bookmarkEnd w:id="126"/>
    </w:p>
    <w:p w14:paraId="5A362126" w14:textId="77777777" w:rsidR="00816047" w:rsidRPr="00535798" w:rsidRDefault="00B00326" w:rsidP="00887B51">
      <w:r w:rsidRPr="00535798">
        <w:t>Deployment view of website</w:t>
      </w:r>
    </w:p>
    <w:p w14:paraId="69A2A351" w14:textId="76B298B8" w:rsidR="00B00326" w:rsidRDefault="001777D4" w:rsidP="00887B51">
      <w:r>
        <w:rPr>
          <w:noProof/>
        </w:rPr>
        <w:drawing>
          <wp:inline distT="0" distB="0" distL="0" distR="0" wp14:anchorId="7CE2B70C" wp14:editId="1E42DCA0">
            <wp:extent cx="5274945" cy="2857262"/>
            <wp:effectExtent l="0" t="0" r="8255" b="0"/>
            <wp:docPr id="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2857262"/>
                    </a:xfrm>
                    <a:prstGeom prst="rect">
                      <a:avLst/>
                    </a:prstGeom>
                    <a:noFill/>
                    <a:ln>
                      <a:noFill/>
                    </a:ln>
                  </pic:spPr>
                </pic:pic>
              </a:graphicData>
            </a:graphic>
          </wp:inline>
        </w:drawing>
      </w:r>
    </w:p>
    <w:p w14:paraId="1F604593" w14:textId="36890F6E" w:rsidR="00332BF3" w:rsidRPr="00332BF3" w:rsidRDefault="00332BF3" w:rsidP="00887B51">
      <w:r>
        <w:lastRenderedPageBreak/>
        <w:tab/>
      </w:r>
      <w:r>
        <w:tab/>
      </w:r>
      <w:r>
        <w:tab/>
      </w:r>
      <w:r w:rsidR="00D44D7E">
        <w:t xml:space="preserve">   </w:t>
      </w:r>
      <w:r w:rsidR="004340C3">
        <w:t xml:space="preserve">Figure </w:t>
      </w:r>
      <w:r>
        <w:t>1</w:t>
      </w:r>
      <w:r w:rsidR="004643D4">
        <w:t>4</w:t>
      </w:r>
      <w:r>
        <w:t>: Deployment view</w:t>
      </w:r>
    </w:p>
    <w:p w14:paraId="4B59E880" w14:textId="77777777" w:rsidR="00A041D5" w:rsidRDefault="00A041D5" w:rsidP="00887B51">
      <w:r>
        <w:tab/>
      </w:r>
      <w:r>
        <w:tab/>
      </w:r>
      <w:r>
        <w:tab/>
      </w:r>
      <w:r>
        <w:tab/>
      </w:r>
    </w:p>
    <w:tbl>
      <w:tblPr>
        <w:tblpPr w:leftFromText="180" w:rightFromText="180" w:vertAnchor="text" w:tblpY="1"/>
        <w:tblOverlap w:val="neve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279"/>
        <w:gridCol w:w="7272"/>
      </w:tblGrid>
      <w:tr w:rsidR="00396C80" w14:paraId="2E4CA759" w14:textId="77777777" w:rsidTr="00887B51">
        <w:trPr>
          <w:trHeight w:val="527"/>
        </w:trPr>
        <w:tc>
          <w:tcPr>
            <w:tcW w:w="527" w:type="pct"/>
            <w:shd w:val="clear" w:color="auto" w:fill="92D050"/>
            <w:vAlign w:val="center"/>
            <w:hideMark/>
          </w:tcPr>
          <w:p w14:paraId="53395702" w14:textId="77777777" w:rsidR="000D2B7B" w:rsidRPr="000650F4" w:rsidRDefault="000D2B7B" w:rsidP="000650F4">
            <w:pPr>
              <w:ind w:firstLine="0"/>
              <w:jc w:val="center"/>
              <w:rPr>
                <w:b/>
                <w:sz w:val="24"/>
              </w:rPr>
            </w:pPr>
            <w:r w:rsidRPr="000650F4">
              <w:rPr>
                <w:b/>
              </w:rPr>
              <w:t>No.</w:t>
            </w:r>
          </w:p>
        </w:tc>
        <w:tc>
          <w:tcPr>
            <w:tcW w:w="669" w:type="pct"/>
            <w:shd w:val="clear" w:color="auto" w:fill="92D050"/>
            <w:vAlign w:val="center"/>
            <w:hideMark/>
          </w:tcPr>
          <w:p w14:paraId="59CBBFC4" w14:textId="77777777" w:rsidR="000D2B7B" w:rsidRPr="000650F4" w:rsidRDefault="000D2B7B" w:rsidP="000650F4">
            <w:pPr>
              <w:ind w:firstLine="0"/>
              <w:jc w:val="center"/>
              <w:rPr>
                <w:b/>
                <w:sz w:val="24"/>
              </w:rPr>
            </w:pPr>
            <w:r w:rsidRPr="000650F4">
              <w:rPr>
                <w:b/>
              </w:rPr>
              <w:t>Name</w:t>
            </w:r>
          </w:p>
        </w:tc>
        <w:tc>
          <w:tcPr>
            <w:tcW w:w="3804" w:type="pct"/>
            <w:shd w:val="clear" w:color="auto" w:fill="92D050"/>
            <w:vAlign w:val="center"/>
            <w:hideMark/>
          </w:tcPr>
          <w:p w14:paraId="7888AC73" w14:textId="77777777" w:rsidR="000D2B7B" w:rsidRPr="000650F4" w:rsidRDefault="000D2B7B" w:rsidP="000650F4">
            <w:pPr>
              <w:ind w:firstLine="0"/>
              <w:jc w:val="center"/>
              <w:rPr>
                <w:b/>
                <w:sz w:val="24"/>
              </w:rPr>
            </w:pPr>
            <w:r w:rsidRPr="000650F4">
              <w:rPr>
                <w:b/>
              </w:rPr>
              <w:t>Description</w:t>
            </w:r>
          </w:p>
        </w:tc>
      </w:tr>
      <w:tr w:rsidR="00396C80" w14:paraId="13AE0BE8" w14:textId="77777777" w:rsidTr="00887B51">
        <w:tc>
          <w:tcPr>
            <w:tcW w:w="527" w:type="pct"/>
            <w:vAlign w:val="center"/>
            <w:hideMark/>
          </w:tcPr>
          <w:p w14:paraId="4DBCC6A4" w14:textId="5B5F0EDE" w:rsidR="000D2B7B" w:rsidRPr="00396C80" w:rsidRDefault="000D2B7B" w:rsidP="00887B51">
            <w:pPr>
              <w:pStyle w:val="ListParagraph"/>
              <w:numPr>
                <w:ilvl w:val="0"/>
                <w:numId w:val="30"/>
              </w:numPr>
            </w:pPr>
          </w:p>
        </w:tc>
        <w:tc>
          <w:tcPr>
            <w:tcW w:w="669" w:type="pct"/>
            <w:vAlign w:val="center"/>
            <w:hideMark/>
          </w:tcPr>
          <w:p w14:paraId="5E1D5C17" w14:textId="176C5955" w:rsidR="000D2B7B" w:rsidRDefault="00881620" w:rsidP="00887B51">
            <w:pPr>
              <w:ind w:firstLine="0"/>
              <w:rPr>
                <w:sz w:val="24"/>
              </w:rPr>
            </w:pPr>
            <w:r>
              <w:t>MySQL</w:t>
            </w:r>
          </w:p>
        </w:tc>
        <w:tc>
          <w:tcPr>
            <w:tcW w:w="3804" w:type="pct"/>
            <w:vAlign w:val="center"/>
            <w:hideMark/>
          </w:tcPr>
          <w:p w14:paraId="2762C861" w14:textId="61CEF4E2" w:rsidR="000D2B7B" w:rsidRDefault="00C10AF3" w:rsidP="00887B51">
            <w:pPr>
              <w:ind w:firstLine="0"/>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887B51">
        <w:tc>
          <w:tcPr>
            <w:tcW w:w="527" w:type="pct"/>
            <w:vAlign w:val="center"/>
            <w:hideMark/>
          </w:tcPr>
          <w:p w14:paraId="170B6E85" w14:textId="68CA4E56" w:rsidR="000D2B7B" w:rsidRPr="00396C80" w:rsidRDefault="000D2B7B" w:rsidP="00887B51">
            <w:pPr>
              <w:pStyle w:val="ListParagraph"/>
              <w:numPr>
                <w:ilvl w:val="0"/>
                <w:numId w:val="30"/>
              </w:numPr>
            </w:pPr>
          </w:p>
        </w:tc>
        <w:tc>
          <w:tcPr>
            <w:tcW w:w="669" w:type="pct"/>
            <w:vAlign w:val="center"/>
            <w:hideMark/>
          </w:tcPr>
          <w:p w14:paraId="2C9B9060" w14:textId="77777777" w:rsidR="000D2B7B" w:rsidRDefault="000D2B7B" w:rsidP="00887B51">
            <w:pPr>
              <w:ind w:firstLine="0"/>
              <w:rPr>
                <w:sz w:val="24"/>
              </w:rPr>
            </w:pPr>
            <w:r>
              <w:t>Mail server</w:t>
            </w:r>
          </w:p>
        </w:tc>
        <w:tc>
          <w:tcPr>
            <w:tcW w:w="3804" w:type="pct"/>
            <w:vAlign w:val="center"/>
            <w:hideMark/>
          </w:tcPr>
          <w:p w14:paraId="66FE8538" w14:textId="5B956CF3" w:rsidR="000D2B7B" w:rsidRDefault="000D2B7B" w:rsidP="00887B51">
            <w:pPr>
              <w:ind w:firstLine="0"/>
              <w:rPr>
                <w:sz w:val="24"/>
              </w:rPr>
            </w:pPr>
            <w:r>
              <w:t>Mail server use to interact with user’s email</w:t>
            </w:r>
            <w:r w:rsidR="00AB03FE">
              <w:t>.</w:t>
            </w:r>
          </w:p>
        </w:tc>
      </w:tr>
      <w:tr w:rsidR="00396C80" w14:paraId="42FC1283" w14:textId="77777777" w:rsidTr="00887B51">
        <w:tc>
          <w:tcPr>
            <w:tcW w:w="527" w:type="pct"/>
            <w:vAlign w:val="center"/>
          </w:tcPr>
          <w:p w14:paraId="02072D7D" w14:textId="77777777" w:rsidR="00881620" w:rsidRDefault="00881620" w:rsidP="00887B51">
            <w:pPr>
              <w:pStyle w:val="ListParagraph"/>
              <w:numPr>
                <w:ilvl w:val="0"/>
                <w:numId w:val="30"/>
              </w:numPr>
            </w:pPr>
          </w:p>
        </w:tc>
        <w:tc>
          <w:tcPr>
            <w:tcW w:w="669" w:type="pct"/>
            <w:vAlign w:val="center"/>
          </w:tcPr>
          <w:p w14:paraId="6868C63C" w14:textId="721FADD0" w:rsidR="00881620" w:rsidRDefault="00881620" w:rsidP="00887B51">
            <w:pPr>
              <w:ind w:firstLine="0"/>
            </w:pPr>
            <w:r>
              <w:t>Facebook</w:t>
            </w:r>
          </w:p>
        </w:tc>
        <w:tc>
          <w:tcPr>
            <w:tcW w:w="3804" w:type="pct"/>
            <w:vAlign w:val="center"/>
          </w:tcPr>
          <w:p w14:paraId="1689E3FD" w14:textId="45D39A30" w:rsidR="00881620" w:rsidRDefault="00AB03FE" w:rsidP="00887B51">
            <w:pPr>
              <w:ind w:firstLine="0"/>
            </w:pPr>
            <w:r>
              <w:t>Use Facebook API to like and share.</w:t>
            </w:r>
          </w:p>
        </w:tc>
      </w:tr>
      <w:tr w:rsidR="00396C80" w14:paraId="79CA7BDA" w14:textId="77777777" w:rsidTr="00887B51">
        <w:tc>
          <w:tcPr>
            <w:tcW w:w="527" w:type="pct"/>
            <w:vAlign w:val="center"/>
            <w:hideMark/>
          </w:tcPr>
          <w:p w14:paraId="1D9BC67E" w14:textId="342C2477" w:rsidR="000D2B7B" w:rsidRPr="00396C80" w:rsidRDefault="000D2B7B" w:rsidP="00887B51">
            <w:pPr>
              <w:pStyle w:val="ListParagraph"/>
              <w:numPr>
                <w:ilvl w:val="0"/>
                <w:numId w:val="30"/>
              </w:numPr>
            </w:pPr>
          </w:p>
        </w:tc>
        <w:tc>
          <w:tcPr>
            <w:tcW w:w="669" w:type="pct"/>
            <w:vAlign w:val="center"/>
            <w:hideMark/>
          </w:tcPr>
          <w:p w14:paraId="7C1A9EE5" w14:textId="77777777" w:rsidR="000D2B7B" w:rsidRDefault="000D2B7B" w:rsidP="00887B51">
            <w:pPr>
              <w:ind w:firstLine="0"/>
              <w:rPr>
                <w:sz w:val="24"/>
              </w:rPr>
            </w:pPr>
            <w:r>
              <w:t>Web server</w:t>
            </w:r>
          </w:p>
        </w:tc>
        <w:tc>
          <w:tcPr>
            <w:tcW w:w="3804" w:type="pct"/>
            <w:vAlign w:val="center"/>
            <w:hideMark/>
          </w:tcPr>
          <w:p w14:paraId="244EB034" w14:textId="77777777" w:rsidR="000D2B7B" w:rsidRDefault="000D2B7B" w:rsidP="00887B51">
            <w:pPr>
              <w:ind w:firstLine="0"/>
              <w:rPr>
                <w:sz w:val="24"/>
              </w:rPr>
            </w:pPr>
            <w:r>
              <w:t xml:space="preserve">Web server is host system’s website. </w:t>
            </w:r>
          </w:p>
        </w:tc>
      </w:tr>
      <w:tr w:rsidR="00396C80" w14:paraId="51647DA4" w14:textId="77777777" w:rsidTr="00887B51">
        <w:tc>
          <w:tcPr>
            <w:tcW w:w="527" w:type="pct"/>
            <w:vAlign w:val="center"/>
            <w:hideMark/>
          </w:tcPr>
          <w:p w14:paraId="67FE468A" w14:textId="1C7FC04D" w:rsidR="000D2B7B" w:rsidRPr="00396C80" w:rsidRDefault="000D2B7B" w:rsidP="00887B51">
            <w:pPr>
              <w:pStyle w:val="ListParagraph"/>
              <w:numPr>
                <w:ilvl w:val="0"/>
                <w:numId w:val="30"/>
              </w:numPr>
            </w:pPr>
          </w:p>
        </w:tc>
        <w:tc>
          <w:tcPr>
            <w:tcW w:w="669" w:type="pct"/>
            <w:vAlign w:val="center"/>
            <w:hideMark/>
          </w:tcPr>
          <w:p w14:paraId="20E50F26" w14:textId="77777777" w:rsidR="000D2B7B" w:rsidRDefault="000D2B7B" w:rsidP="00887B51">
            <w:pPr>
              <w:ind w:firstLine="0"/>
              <w:rPr>
                <w:sz w:val="24"/>
              </w:rPr>
            </w:pPr>
            <w:r>
              <w:t>Client</w:t>
            </w:r>
          </w:p>
        </w:tc>
        <w:tc>
          <w:tcPr>
            <w:tcW w:w="3804" w:type="pct"/>
            <w:vAlign w:val="center"/>
            <w:hideMark/>
          </w:tcPr>
          <w:p w14:paraId="0E82F7AE" w14:textId="77777777" w:rsidR="000D2B7B" w:rsidRDefault="000D2B7B" w:rsidP="00887B51">
            <w:pPr>
              <w:ind w:firstLine="0"/>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887B51"/>
    <w:p w14:paraId="60F2F9F7" w14:textId="77777777" w:rsidR="00816047" w:rsidRPr="00535798" w:rsidRDefault="00816047" w:rsidP="00887B51">
      <w:pPr>
        <w:pStyle w:val="Heading1"/>
      </w:pPr>
      <w:bookmarkStart w:id="127" w:name="_Toc504442118"/>
      <w:bookmarkStart w:id="128" w:name="_Toc322788146"/>
      <w:bookmarkStart w:id="129" w:name="_Toc448968282"/>
      <w:bookmarkStart w:id="130" w:name="_Toc448970368"/>
      <w:r w:rsidRPr="00535798">
        <w:t>Quality</w:t>
      </w:r>
      <w:bookmarkEnd w:id="127"/>
      <w:bookmarkEnd w:id="128"/>
      <w:bookmarkEnd w:id="129"/>
      <w:bookmarkEnd w:id="130"/>
    </w:p>
    <w:bookmarkEnd w:id="2"/>
    <w:bookmarkEnd w:id="3"/>
    <w:bookmarkEnd w:id="4"/>
    <w:bookmarkEnd w:id="5"/>
    <w:bookmarkEnd w:id="6"/>
    <w:bookmarkEnd w:id="7"/>
    <w:p w14:paraId="646C5916" w14:textId="39949DF8" w:rsidR="004F56EF" w:rsidRPr="00D866E2" w:rsidRDefault="00D866E2" w:rsidP="00887B51">
      <w:pPr>
        <w:pStyle w:val="ListParagraph"/>
        <w:rPr>
          <w:i/>
        </w:rPr>
      </w:pPr>
      <w:r w:rsidRPr="00E272F5">
        <w:rPr>
          <w:highlight w:val="yellow"/>
        </w:rPr>
        <w:t xml:space="preserve">Reference to: </w:t>
      </w:r>
      <w:r w:rsidRPr="00E272F5">
        <w:rPr>
          <w:i/>
          <w:highlight w:val="yellow"/>
        </w:rPr>
        <w:t xml:space="preserve"> </w:t>
      </w:r>
      <w:r w:rsidRPr="00E272F5">
        <w:rPr>
          <w:highlight w:val="yellow"/>
        </w:rPr>
        <w:t>“</w:t>
      </w:r>
      <w:proofErr w:type="spellStart"/>
      <w:r w:rsidR="00C10AF3" w:rsidRPr="00E272F5">
        <w:rPr>
          <w:highlight w:val="yellow"/>
        </w:rPr>
        <w:t>VMN</w:t>
      </w:r>
      <w:r w:rsidRPr="00E272F5">
        <w:rPr>
          <w:highlight w:val="yellow"/>
        </w:rPr>
        <w:t>_VN_Software</w:t>
      </w:r>
      <w:proofErr w:type="spellEnd"/>
      <w:r w:rsidRPr="00E272F5">
        <w:rPr>
          <w:highlight w:val="yellow"/>
        </w:rPr>
        <w:t xml:space="preserve"> requirement </w:t>
      </w:r>
      <w:r w:rsidR="004C7BF5" w:rsidRPr="00E272F5">
        <w:rPr>
          <w:highlight w:val="yellow"/>
        </w:rPr>
        <w:t>specification_v1.2</w:t>
      </w:r>
      <w:r w:rsidRPr="00E272F5">
        <w:rPr>
          <w:highlight w:val="yellow"/>
        </w:rPr>
        <w:t>_EN”</w:t>
      </w:r>
    </w:p>
    <w:sectPr w:rsidR="004F56EF" w:rsidRPr="00D866E2" w:rsidSect="000650F4">
      <w:headerReference w:type="default" r:id="rId32"/>
      <w:pgSz w:w="11907" w:h="16839" w:code="9"/>
      <w:pgMar w:top="1728" w:right="1377" w:bottom="1728" w:left="702" w:header="720" w:footer="720" w:gutter="648"/>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3B1E8" w14:textId="77777777" w:rsidR="00265879" w:rsidRDefault="00265879" w:rsidP="00887B51">
      <w:r>
        <w:separator/>
      </w:r>
    </w:p>
    <w:p w14:paraId="7B2CE4D3" w14:textId="77777777" w:rsidR="00265879" w:rsidRDefault="00265879" w:rsidP="00887B51"/>
    <w:p w14:paraId="04536C44" w14:textId="77777777" w:rsidR="00265879" w:rsidRDefault="00265879" w:rsidP="00887B51"/>
    <w:p w14:paraId="0F6D18B0" w14:textId="77777777" w:rsidR="00265879" w:rsidRDefault="00265879" w:rsidP="00887B51"/>
    <w:p w14:paraId="6758E350" w14:textId="77777777" w:rsidR="00265879" w:rsidRDefault="00265879" w:rsidP="00887B51"/>
    <w:p w14:paraId="581569EC" w14:textId="77777777" w:rsidR="00265879" w:rsidRDefault="00265879" w:rsidP="00887B51"/>
    <w:p w14:paraId="488D7839" w14:textId="77777777" w:rsidR="00265879" w:rsidRDefault="00265879" w:rsidP="00887B51"/>
    <w:p w14:paraId="7649F55A" w14:textId="77777777" w:rsidR="00265879" w:rsidRDefault="00265879" w:rsidP="00887B51"/>
    <w:p w14:paraId="0E5664F3" w14:textId="77777777" w:rsidR="00265879" w:rsidRDefault="00265879" w:rsidP="00887B51"/>
    <w:p w14:paraId="236B7D72" w14:textId="77777777" w:rsidR="00265879" w:rsidRDefault="00265879" w:rsidP="00887B51"/>
    <w:p w14:paraId="6DB8369C" w14:textId="77777777" w:rsidR="00265879" w:rsidRDefault="00265879" w:rsidP="00887B51"/>
    <w:p w14:paraId="4F13E15A" w14:textId="77777777" w:rsidR="00265879" w:rsidRDefault="00265879" w:rsidP="00887B51"/>
    <w:p w14:paraId="48B91C13" w14:textId="77777777" w:rsidR="00265879" w:rsidRDefault="00265879" w:rsidP="00887B51"/>
    <w:p w14:paraId="0076F1B4" w14:textId="77777777" w:rsidR="00265879" w:rsidRDefault="00265879" w:rsidP="00887B51"/>
    <w:p w14:paraId="6E232FF9" w14:textId="77777777" w:rsidR="00265879" w:rsidRDefault="00265879" w:rsidP="00887B51"/>
    <w:p w14:paraId="56F45C64" w14:textId="77777777" w:rsidR="00265879" w:rsidRDefault="00265879" w:rsidP="00887B51"/>
    <w:p w14:paraId="77895426" w14:textId="77777777" w:rsidR="00265879" w:rsidRDefault="00265879" w:rsidP="00887B51"/>
    <w:p w14:paraId="6A6E1E41" w14:textId="77777777" w:rsidR="00265879" w:rsidRDefault="00265879" w:rsidP="00887B51"/>
    <w:p w14:paraId="1D8B858C" w14:textId="77777777" w:rsidR="00265879" w:rsidRDefault="00265879" w:rsidP="00887B51"/>
    <w:p w14:paraId="0C8F0ED9" w14:textId="77777777" w:rsidR="00265879" w:rsidRDefault="00265879" w:rsidP="00887B51"/>
    <w:p w14:paraId="67395D24" w14:textId="77777777" w:rsidR="00265879" w:rsidRDefault="00265879" w:rsidP="00887B51"/>
    <w:p w14:paraId="1EB724C4" w14:textId="77777777" w:rsidR="00265879" w:rsidRDefault="00265879" w:rsidP="00887B51"/>
    <w:p w14:paraId="730A4240" w14:textId="77777777" w:rsidR="00265879" w:rsidRDefault="00265879" w:rsidP="00887B51"/>
    <w:p w14:paraId="6B9C834A" w14:textId="77777777" w:rsidR="00265879" w:rsidRDefault="00265879" w:rsidP="00887B51"/>
    <w:p w14:paraId="6E659967" w14:textId="77777777" w:rsidR="00265879" w:rsidRDefault="00265879" w:rsidP="00887B51"/>
    <w:p w14:paraId="4ABAF76F" w14:textId="77777777" w:rsidR="00265879" w:rsidRDefault="00265879" w:rsidP="00887B51"/>
    <w:p w14:paraId="01B33046" w14:textId="77777777" w:rsidR="00265879" w:rsidRDefault="00265879" w:rsidP="00887B51"/>
    <w:p w14:paraId="524FA3D4" w14:textId="77777777" w:rsidR="00265879" w:rsidRDefault="00265879" w:rsidP="00887B51"/>
    <w:p w14:paraId="544CD0E9" w14:textId="77777777" w:rsidR="00265879" w:rsidRDefault="00265879" w:rsidP="00887B51"/>
    <w:p w14:paraId="21F763C5" w14:textId="77777777" w:rsidR="00265879" w:rsidRDefault="00265879" w:rsidP="00887B51"/>
    <w:p w14:paraId="2ABB5056" w14:textId="77777777" w:rsidR="00265879" w:rsidRDefault="00265879" w:rsidP="00887B51"/>
    <w:p w14:paraId="6F05CFED" w14:textId="77777777" w:rsidR="00265879" w:rsidRDefault="00265879" w:rsidP="00887B51"/>
    <w:p w14:paraId="4D06AB63" w14:textId="77777777" w:rsidR="00265879" w:rsidRDefault="00265879" w:rsidP="00887B51"/>
    <w:p w14:paraId="13E9CB36" w14:textId="77777777" w:rsidR="00265879" w:rsidRDefault="00265879" w:rsidP="00887B51"/>
    <w:p w14:paraId="0B258CB8" w14:textId="77777777" w:rsidR="00265879" w:rsidRDefault="00265879" w:rsidP="00887B51"/>
    <w:p w14:paraId="3A9427DD" w14:textId="77777777" w:rsidR="00265879" w:rsidRDefault="00265879" w:rsidP="00887B51"/>
    <w:p w14:paraId="60CA2BE4" w14:textId="77777777" w:rsidR="00265879" w:rsidRDefault="00265879" w:rsidP="00887B51"/>
    <w:p w14:paraId="4702A52A" w14:textId="77777777" w:rsidR="00265879" w:rsidRDefault="00265879" w:rsidP="00887B51"/>
    <w:p w14:paraId="4B872635" w14:textId="77777777" w:rsidR="00265879" w:rsidRDefault="00265879" w:rsidP="00887B51"/>
    <w:p w14:paraId="1AD192F4" w14:textId="77777777" w:rsidR="00265879" w:rsidRDefault="00265879" w:rsidP="00887B51"/>
    <w:p w14:paraId="74FF49FE" w14:textId="77777777" w:rsidR="00265879" w:rsidRDefault="00265879" w:rsidP="00887B51"/>
    <w:p w14:paraId="00C68DB0" w14:textId="77777777" w:rsidR="00265879" w:rsidRDefault="00265879" w:rsidP="00887B51"/>
    <w:p w14:paraId="5C364884" w14:textId="77777777" w:rsidR="00265879" w:rsidRDefault="00265879" w:rsidP="00887B51"/>
    <w:p w14:paraId="2988D6E8" w14:textId="77777777" w:rsidR="00265879" w:rsidRDefault="00265879" w:rsidP="00887B51"/>
    <w:p w14:paraId="01A95741" w14:textId="77777777" w:rsidR="00265879" w:rsidRDefault="00265879" w:rsidP="00887B51"/>
    <w:p w14:paraId="58850B57" w14:textId="77777777" w:rsidR="00265879" w:rsidRDefault="00265879" w:rsidP="00887B51"/>
    <w:p w14:paraId="0310E153" w14:textId="77777777" w:rsidR="00265879" w:rsidRDefault="00265879" w:rsidP="00887B51"/>
    <w:p w14:paraId="39A0EE7E" w14:textId="77777777" w:rsidR="00265879" w:rsidRDefault="00265879" w:rsidP="00887B51"/>
    <w:p w14:paraId="6DEA1A3C" w14:textId="77777777" w:rsidR="00265879" w:rsidRDefault="00265879" w:rsidP="00887B51"/>
    <w:p w14:paraId="48FD650F" w14:textId="77777777" w:rsidR="00265879" w:rsidRDefault="00265879" w:rsidP="00887B51"/>
    <w:p w14:paraId="3C1AD4A1" w14:textId="77777777" w:rsidR="00265879" w:rsidRDefault="00265879" w:rsidP="00887B51"/>
    <w:p w14:paraId="6C5BF8B5" w14:textId="77777777" w:rsidR="00265879" w:rsidRDefault="00265879" w:rsidP="00887B51"/>
    <w:p w14:paraId="1F6117E4" w14:textId="77777777" w:rsidR="00265879" w:rsidRDefault="00265879" w:rsidP="00887B51"/>
    <w:p w14:paraId="6ADE3B1A" w14:textId="77777777" w:rsidR="00265879" w:rsidRDefault="00265879" w:rsidP="00887B51"/>
    <w:p w14:paraId="6A8E33E7" w14:textId="77777777" w:rsidR="00265879" w:rsidRDefault="00265879" w:rsidP="00887B51"/>
    <w:p w14:paraId="6C6A0EA4" w14:textId="77777777" w:rsidR="00265879" w:rsidRDefault="00265879" w:rsidP="00887B51"/>
    <w:p w14:paraId="3BC08EBB" w14:textId="77777777" w:rsidR="00265879" w:rsidRDefault="00265879" w:rsidP="00887B51"/>
    <w:p w14:paraId="65307E2A" w14:textId="77777777" w:rsidR="00265879" w:rsidRDefault="00265879" w:rsidP="00887B51"/>
    <w:p w14:paraId="1064F01F" w14:textId="77777777" w:rsidR="00265879" w:rsidRDefault="00265879" w:rsidP="00887B51"/>
    <w:p w14:paraId="0B5C8718" w14:textId="77777777" w:rsidR="00265879" w:rsidRDefault="00265879" w:rsidP="00887B51"/>
    <w:p w14:paraId="77B74F2D" w14:textId="77777777" w:rsidR="00265879" w:rsidRDefault="00265879" w:rsidP="00887B51"/>
    <w:p w14:paraId="4E6558AC" w14:textId="77777777" w:rsidR="00265879" w:rsidRDefault="00265879" w:rsidP="00887B51"/>
    <w:p w14:paraId="2107AAE8" w14:textId="77777777" w:rsidR="00265879" w:rsidRDefault="00265879" w:rsidP="00887B51"/>
    <w:p w14:paraId="3E3459C0" w14:textId="77777777" w:rsidR="00265879" w:rsidRDefault="00265879" w:rsidP="00887B51"/>
    <w:p w14:paraId="796401EC" w14:textId="77777777" w:rsidR="00265879" w:rsidRDefault="00265879" w:rsidP="00887B51"/>
    <w:p w14:paraId="0CAABF83" w14:textId="77777777" w:rsidR="00265879" w:rsidRDefault="00265879" w:rsidP="00887B51"/>
    <w:p w14:paraId="0D81B2F9" w14:textId="77777777" w:rsidR="00265879" w:rsidRDefault="00265879" w:rsidP="00887B51"/>
    <w:p w14:paraId="43BBBEA4" w14:textId="77777777" w:rsidR="00265879" w:rsidRDefault="00265879" w:rsidP="00887B51"/>
    <w:p w14:paraId="148D7EA9" w14:textId="77777777" w:rsidR="00265879" w:rsidRDefault="00265879" w:rsidP="00887B51"/>
    <w:p w14:paraId="1340CE26" w14:textId="77777777" w:rsidR="00265879" w:rsidRDefault="00265879" w:rsidP="00887B51"/>
    <w:p w14:paraId="3831367C" w14:textId="77777777" w:rsidR="00265879" w:rsidRDefault="00265879" w:rsidP="00887B51"/>
    <w:p w14:paraId="5304131B" w14:textId="77777777" w:rsidR="00265879" w:rsidRDefault="00265879" w:rsidP="00887B51"/>
    <w:p w14:paraId="5E5DC767" w14:textId="77777777" w:rsidR="00265879" w:rsidRDefault="00265879" w:rsidP="00887B51"/>
    <w:p w14:paraId="4EB79707" w14:textId="77777777" w:rsidR="00265879" w:rsidRDefault="00265879" w:rsidP="00887B51"/>
    <w:p w14:paraId="7429D4DC" w14:textId="77777777" w:rsidR="00265879" w:rsidRDefault="00265879" w:rsidP="00887B51"/>
    <w:p w14:paraId="03D7FCA7" w14:textId="77777777" w:rsidR="00265879" w:rsidRDefault="00265879" w:rsidP="00887B51"/>
    <w:p w14:paraId="1004488B" w14:textId="77777777" w:rsidR="00265879" w:rsidRDefault="00265879" w:rsidP="00887B51"/>
    <w:p w14:paraId="0F5FC6FA" w14:textId="77777777" w:rsidR="00265879" w:rsidRDefault="00265879" w:rsidP="00887B51"/>
    <w:p w14:paraId="68612D6C" w14:textId="77777777" w:rsidR="00265879" w:rsidRDefault="00265879" w:rsidP="00887B51"/>
    <w:p w14:paraId="731888CF" w14:textId="77777777" w:rsidR="00265879" w:rsidRDefault="00265879" w:rsidP="00887B51"/>
    <w:p w14:paraId="0F4561B7" w14:textId="77777777" w:rsidR="00265879" w:rsidRDefault="00265879" w:rsidP="00887B51"/>
    <w:p w14:paraId="73C26E56" w14:textId="77777777" w:rsidR="00265879" w:rsidRDefault="00265879" w:rsidP="00887B51"/>
    <w:p w14:paraId="050FD6AD" w14:textId="77777777" w:rsidR="00265879" w:rsidRDefault="00265879" w:rsidP="00887B51"/>
    <w:p w14:paraId="4BAB6105" w14:textId="77777777" w:rsidR="00265879" w:rsidRDefault="00265879" w:rsidP="00887B51"/>
    <w:p w14:paraId="08B5E32C" w14:textId="77777777" w:rsidR="00265879" w:rsidRDefault="00265879" w:rsidP="00887B51"/>
    <w:p w14:paraId="44D8C71B" w14:textId="77777777" w:rsidR="00265879" w:rsidRDefault="00265879" w:rsidP="00887B51"/>
    <w:p w14:paraId="4B5B3285" w14:textId="77777777" w:rsidR="00265879" w:rsidRDefault="00265879" w:rsidP="00887B51"/>
    <w:p w14:paraId="04ADFEBF" w14:textId="77777777" w:rsidR="00265879" w:rsidRDefault="00265879" w:rsidP="00887B51"/>
    <w:p w14:paraId="2212A47A" w14:textId="77777777" w:rsidR="00265879" w:rsidRDefault="00265879" w:rsidP="00887B51"/>
    <w:p w14:paraId="403CB3E9" w14:textId="77777777" w:rsidR="00265879" w:rsidRDefault="00265879" w:rsidP="00887B51"/>
    <w:p w14:paraId="73CED871" w14:textId="77777777" w:rsidR="00265879" w:rsidRDefault="00265879" w:rsidP="00887B51"/>
    <w:p w14:paraId="61526F58" w14:textId="77777777" w:rsidR="00265879" w:rsidRDefault="00265879" w:rsidP="00887B51"/>
    <w:p w14:paraId="32866C65" w14:textId="77777777" w:rsidR="00265879" w:rsidRDefault="00265879" w:rsidP="00887B51"/>
    <w:p w14:paraId="69F927F8" w14:textId="77777777" w:rsidR="00265879" w:rsidRDefault="00265879" w:rsidP="00887B51"/>
    <w:p w14:paraId="167F47A9" w14:textId="77777777" w:rsidR="00265879" w:rsidRDefault="00265879" w:rsidP="00887B51"/>
    <w:p w14:paraId="2BECEDD2" w14:textId="77777777" w:rsidR="00265879" w:rsidRDefault="00265879" w:rsidP="00887B51"/>
    <w:p w14:paraId="3B6C5972" w14:textId="77777777" w:rsidR="00265879" w:rsidRDefault="00265879" w:rsidP="00887B51"/>
    <w:p w14:paraId="46B0412E" w14:textId="77777777" w:rsidR="00265879" w:rsidRDefault="00265879" w:rsidP="00887B51"/>
    <w:p w14:paraId="72C16896" w14:textId="77777777" w:rsidR="00265879" w:rsidRDefault="00265879" w:rsidP="00887B51"/>
    <w:p w14:paraId="00D62B65" w14:textId="77777777" w:rsidR="00265879" w:rsidRDefault="00265879" w:rsidP="00887B51"/>
    <w:p w14:paraId="334B808F" w14:textId="77777777" w:rsidR="00265879" w:rsidRDefault="00265879" w:rsidP="00887B51"/>
    <w:p w14:paraId="728FB0A2" w14:textId="77777777" w:rsidR="00265879" w:rsidRDefault="00265879" w:rsidP="00887B51"/>
    <w:p w14:paraId="0D783585" w14:textId="77777777" w:rsidR="00265879" w:rsidRDefault="00265879" w:rsidP="00887B51"/>
    <w:p w14:paraId="57A9F885" w14:textId="77777777" w:rsidR="00265879" w:rsidRDefault="00265879" w:rsidP="00887B51"/>
    <w:p w14:paraId="2EAFF1EA" w14:textId="77777777" w:rsidR="00265879" w:rsidRDefault="00265879" w:rsidP="00887B51"/>
    <w:p w14:paraId="2EE0718E" w14:textId="77777777" w:rsidR="00265879" w:rsidRDefault="00265879" w:rsidP="00887B51"/>
    <w:p w14:paraId="73711C5D" w14:textId="77777777" w:rsidR="00265879" w:rsidRDefault="00265879" w:rsidP="00887B51"/>
    <w:p w14:paraId="555A1C70" w14:textId="77777777" w:rsidR="00265879" w:rsidRDefault="00265879" w:rsidP="00887B51"/>
    <w:p w14:paraId="7D01C9E1" w14:textId="77777777" w:rsidR="00265879" w:rsidRDefault="00265879" w:rsidP="00887B51"/>
    <w:p w14:paraId="48AAAABC" w14:textId="77777777" w:rsidR="00265879" w:rsidRDefault="00265879" w:rsidP="00887B51"/>
    <w:p w14:paraId="5664BAA6" w14:textId="77777777" w:rsidR="00265879" w:rsidRDefault="00265879" w:rsidP="00887B51"/>
    <w:p w14:paraId="71594FAA" w14:textId="77777777" w:rsidR="00265879" w:rsidRDefault="00265879" w:rsidP="00887B51"/>
    <w:p w14:paraId="0A52130A" w14:textId="77777777" w:rsidR="00265879" w:rsidRDefault="00265879" w:rsidP="00887B51"/>
    <w:p w14:paraId="09B117DD" w14:textId="77777777" w:rsidR="00265879" w:rsidRDefault="00265879" w:rsidP="00887B51"/>
    <w:p w14:paraId="69ED39B9" w14:textId="77777777" w:rsidR="00265879" w:rsidRDefault="00265879" w:rsidP="00887B51"/>
    <w:p w14:paraId="4CCC5023" w14:textId="77777777" w:rsidR="00265879" w:rsidRDefault="00265879" w:rsidP="00887B51"/>
    <w:p w14:paraId="552B3810" w14:textId="77777777" w:rsidR="00265879" w:rsidRDefault="00265879" w:rsidP="00887B51"/>
    <w:p w14:paraId="7612A67C" w14:textId="77777777" w:rsidR="00265879" w:rsidRDefault="00265879" w:rsidP="00887B51"/>
    <w:p w14:paraId="4489D9BC" w14:textId="77777777" w:rsidR="00265879" w:rsidRDefault="00265879" w:rsidP="00887B51"/>
    <w:p w14:paraId="7772D058" w14:textId="77777777" w:rsidR="00265879" w:rsidRDefault="00265879" w:rsidP="00887B51"/>
    <w:p w14:paraId="0AAFB203" w14:textId="77777777" w:rsidR="00265879" w:rsidRDefault="00265879" w:rsidP="00887B51"/>
    <w:p w14:paraId="114CE240" w14:textId="77777777" w:rsidR="00265879" w:rsidRDefault="00265879" w:rsidP="00887B51"/>
    <w:p w14:paraId="4D907DD4" w14:textId="77777777" w:rsidR="00265879" w:rsidRDefault="00265879" w:rsidP="00887B51"/>
    <w:p w14:paraId="3B37F9EB" w14:textId="77777777" w:rsidR="00265879" w:rsidRDefault="00265879" w:rsidP="00887B51"/>
    <w:p w14:paraId="6D7B8648" w14:textId="77777777" w:rsidR="00265879" w:rsidRDefault="00265879" w:rsidP="00887B51"/>
    <w:p w14:paraId="36DB7729" w14:textId="77777777" w:rsidR="00265879" w:rsidRDefault="00265879" w:rsidP="00887B51"/>
    <w:p w14:paraId="1C77353E" w14:textId="77777777" w:rsidR="00265879" w:rsidRDefault="00265879" w:rsidP="00887B51"/>
    <w:p w14:paraId="24423ABB" w14:textId="77777777" w:rsidR="00265879" w:rsidRDefault="00265879" w:rsidP="00887B51"/>
    <w:p w14:paraId="1BD3DC0C" w14:textId="77777777" w:rsidR="00265879" w:rsidRDefault="00265879" w:rsidP="00887B51"/>
    <w:p w14:paraId="29AD701C" w14:textId="77777777" w:rsidR="00265879" w:rsidRDefault="00265879" w:rsidP="00887B51"/>
    <w:p w14:paraId="7DB29B0A" w14:textId="77777777" w:rsidR="00265879" w:rsidRDefault="00265879" w:rsidP="00887B51"/>
    <w:p w14:paraId="47F2C9AA" w14:textId="77777777" w:rsidR="00265879" w:rsidRDefault="00265879" w:rsidP="00887B51"/>
    <w:p w14:paraId="482F627D" w14:textId="77777777" w:rsidR="00265879" w:rsidRDefault="00265879" w:rsidP="00887B51"/>
    <w:p w14:paraId="5CE2262E" w14:textId="77777777" w:rsidR="00265879" w:rsidRDefault="00265879" w:rsidP="00887B51"/>
    <w:p w14:paraId="6ADFAB91" w14:textId="77777777" w:rsidR="00265879" w:rsidRDefault="00265879" w:rsidP="00887B51"/>
    <w:p w14:paraId="21C5D95B" w14:textId="77777777" w:rsidR="00265879" w:rsidRDefault="00265879" w:rsidP="00887B51"/>
    <w:p w14:paraId="3E303F51" w14:textId="77777777" w:rsidR="00265879" w:rsidRDefault="00265879" w:rsidP="00887B51"/>
    <w:p w14:paraId="5BF9D64C" w14:textId="77777777" w:rsidR="00265879" w:rsidRDefault="00265879" w:rsidP="00887B51"/>
    <w:p w14:paraId="1A9F1394" w14:textId="77777777" w:rsidR="00265879" w:rsidRDefault="00265879" w:rsidP="00887B51"/>
    <w:p w14:paraId="63BED2CE" w14:textId="77777777" w:rsidR="00265879" w:rsidRDefault="00265879" w:rsidP="00887B51"/>
    <w:p w14:paraId="2AAA11F6" w14:textId="77777777" w:rsidR="00265879" w:rsidRDefault="00265879" w:rsidP="00887B51"/>
    <w:p w14:paraId="597FDE23" w14:textId="77777777" w:rsidR="00265879" w:rsidRDefault="00265879" w:rsidP="00887B51"/>
    <w:p w14:paraId="1979C167" w14:textId="77777777" w:rsidR="00265879" w:rsidRDefault="00265879" w:rsidP="00887B51"/>
    <w:p w14:paraId="6EFD5A57" w14:textId="77777777" w:rsidR="00265879" w:rsidRDefault="00265879" w:rsidP="00887B51"/>
    <w:p w14:paraId="087FB837" w14:textId="77777777" w:rsidR="00265879" w:rsidRDefault="00265879" w:rsidP="00887B51"/>
    <w:p w14:paraId="26CACC28" w14:textId="77777777" w:rsidR="00265879" w:rsidRDefault="00265879" w:rsidP="00887B51"/>
    <w:p w14:paraId="4D06DA85" w14:textId="77777777" w:rsidR="00265879" w:rsidRDefault="00265879" w:rsidP="00887B51"/>
    <w:p w14:paraId="1AF9FECE" w14:textId="77777777" w:rsidR="00265879" w:rsidRDefault="00265879" w:rsidP="00887B51"/>
    <w:p w14:paraId="03B0DA30" w14:textId="77777777" w:rsidR="00265879" w:rsidRDefault="00265879" w:rsidP="00887B51"/>
    <w:p w14:paraId="32AF2381" w14:textId="77777777" w:rsidR="00265879" w:rsidRDefault="00265879" w:rsidP="00887B51"/>
    <w:p w14:paraId="03F1CAF5" w14:textId="77777777" w:rsidR="00265879" w:rsidRDefault="00265879" w:rsidP="00887B51"/>
    <w:p w14:paraId="6E03CA3B" w14:textId="77777777" w:rsidR="00265879" w:rsidRDefault="00265879" w:rsidP="00887B51"/>
    <w:p w14:paraId="2272203D" w14:textId="77777777" w:rsidR="00265879" w:rsidRDefault="00265879" w:rsidP="00887B51"/>
    <w:p w14:paraId="0F4B7FBB" w14:textId="77777777" w:rsidR="00265879" w:rsidRDefault="00265879" w:rsidP="00887B51"/>
    <w:p w14:paraId="5E6FEBEB" w14:textId="77777777" w:rsidR="00265879" w:rsidRDefault="00265879" w:rsidP="00887B51"/>
    <w:p w14:paraId="06BA7F0D" w14:textId="77777777" w:rsidR="00265879" w:rsidRDefault="00265879" w:rsidP="00887B51"/>
    <w:p w14:paraId="3BA8BFAF" w14:textId="77777777" w:rsidR="00265879" w:rsidRDefault="00265879" w:rsidP="00887B51"/>
    <w:p w14:paraId="53CE6B9F" w14:textId="77777777" w:rsidR="00265879" w:rsidRDefault="00265879" w:rsidP="00887B51"/>
    <w:p w14:paraId="3103A4CE" w14:textId="77777777" w:rsidR="00265879" w:rsidRDefault="00265879" w:rsidP="00887B51"/>
    <w:p w14:paraId="73D637D8" w14:textId="77777777" w:rsidR="00265879" w:rsidRDefault="00265879" w:rsidP="00887B51"/>
    <w:p w14:paraId="7C293E78" w14:textId="77777777" w:rsidR="00265879" w:rsidRDefault="00265879" w:rsidP="00887B51"/>
    <w:p w14:paraId="554E7C1A" w14:textId="77777777" w:rsidR="00265879" w:rsidRDefault="00265879" w:rsidP="00887B51"/>
    <w:p w14:paraId="3EFBCAAF" w14:textId="77777777" w:rsidR="00265879" w:rsidRDefault="00265879" w:rsidP="00887B51"/>
    <w:p w14:paraId="5C9B8239" w14:textId="77777777" w:rsidR="00265879" w:rsidRDefault="00265879" w:rsidP="00887B51"/>
    <w:p w14:paraId="54DFBF10" w14:textId="77777777" w:rsidR="00265879" w:rsidRDefault="00265879" w:rsidP="00887B51"/>
    <w:p w14:paraId="26B1BA68" w14:textId="77777777" w:rsidR="00265879" w:rsidRDefault="00265879" w:rsidP="00887B51"/>
    <w:p w14:paraId="0B48E959" w14:textId="77777777" w:rsidR="00265879" w:rsidRDefault="00265879" w:rsidP="00887B51"/>
    <w:p w14:paraId="072CAC57" w14:textId="77777777" w:rsidR="00265879" w:rsidRDefault="00265879" w:rsidP="00887B51"/>
    <w:p w14:paraId="57DC3123" w14:textId="77777777" w:rsidR="00265879" w:rsidRDefault="00265879" w:rsidP="00887B51"/>
    <w:p w14:paraId="3555FA03" w14:textId="77777777" w:rsidR="00265879" w:rsidRDefault="00265879" w:rsidP="00887B51"/>
    <w:p w14:paraId="3E6506F4" w14:textId="77777777" w:rsidR="00265879" w:rsidRDefault="00265879" w:rsidP="00887B51"/>
    <w:p w14:paraId="44C88B84" w14:textId="77777777" w:rsidR="00265879" w:rsidRDefault="00265879" w:rsidP="00887B51"/>
    <w:p w14:paraId="5C9D2EBA" w14:textId="77777777" w:rsidR="00265879" w:rsidRDefault="00265879" w:rsidP="00887B51"/>
    <w:p w14:paraId="1516855E" w14:textId="77777777" w:rsidR="00265879" w:rsidRDefault="00265879" w:rsidP="00887B51"/>
    <w:p w14:paraId="1C071AED" w14:textId="77777777" w:rsidR="00265879" w:rsidRDefault="00265879" w:rsidP="00887B51"/>
    <w:p w14:paraId="57A0BD47" w14:textId="77777777" w:rsidR="00265879" w:rsidRDefault="00265879" w:rsidP="00887B51"/>
    <w:p w14:paraId="4C8A3C10" w14:textId="77777777" w:rsidR="00265879" w:rsidRDefault="00265879" w:rsidP="00887B51"/>
    <w:p w14:paraId="6E2F0189" w14:textId="77777777" w:rsidR="00265879" w:rsidRDefault="00265879" w:rsidP="00887B51"/>
    <w:p w14:paraId="1C5AC8CD" w14:textId="77777777" w:rsidR="00265879" w:rsidRDefault="00265879" w:rsidP="00887B51"/>
    <w:p w14:paraId="61D626D4" w14:textId="77777777" w:rsidR="00265879" w:rsidRDefault="00265879" w:rsidP="00887B51"/>
    <w:p w14:paraId="6F9C825B" w14:textId="77777777" w:rsidR="00265879" w:rsidRDefault="00265879" w:rsidP="00887B51"/>
    <w:p w14:paraId="6241DA1D" w14:textId="77777777" w:rsidR="00265879" w:rsidRDefault="00265879" w:rsidP="00887B51"/>
    <w:p w14:paraId="13596A85" w14:textId="77777777" w:rsidR="00265879" w:rsidRDefault="00265879" w:rsidP="00887B51"/>
    <w:p w14:paraId="68583DF1" w14:textId="77777777" w:rsidR="00265879" w:rsidRDefault="00265879" w:rsidP="00887B51"/>
    <w:p w14:paraId="1C4D2749" w14:textId="77777777" w:rsidR="00265879" w:rsidRDefault="00265879" w:rsidP="00887B51"/>
    <w:p w14:paraId="56E8E21A" w14:textId="77777777" w:rsidR="00265879" w:rsidRDefault="00265879" w:rsidP="00887B51"/>
    <w:p w14:paraId="3F36DD55" w14:textId="77777777" w:rsidR="00265879" w:rsidRDefault="00265879" w:rsidP="00887B51"/>
    <w:p w14:paraId="36D5D035" w14:textId="77777777" w:rsidR="00265879" w:rsidRDefault="00265879" w:rsidP="00887B51"/>
    <w:p w14:paraId="43A16249" w14:textId="77777777" w:rsidR="00265879" w:rsidRDefault="00265879" w:rsidP="00887B51"/>
    <w:p w14:paraId="21446CFA" w14:textId="77777777" w:rsidR="00265879" w:rsidRDefault="00265879" w:rsidP="00887B51"/>
    <w:p w14:paraId="59158038" w14:textId="77777777" w:rsidR="00265879" w:rsidRDefault="00265879" w:rsidP="00887B51"/>
    <w:p w14:paraId="28E4D689" w14:textId="77777777" w:rsidR="00265879" w:rsidRDefault="00265879" w:rsidP="00887B51"/>
    <w:p w14:paraId="6E0718B6" w14:textId="77777777" w:rsidR="00265879" w:rsidRDefault="00265879" w:rsidP="00887B51"/>
    <w:p w14:paraId="214C013E" w14:textId="77777777" w:rsidR="00265879" w:rsidRDefault="00265879" w:rsidP="00887B51"/>
    <w:p w14:paraId="7BD87C90" w14:textId="77777777" w:rsidR="00265879" w:rsidRDefault="00265879" w:rsidP="000650F4"/>
  </w:endnote>
  <w:endnote w:type="continuationSeparator" w:id="0">
    <w:p w14:paraId="2E1C4F0B" w14:textId="77777777" w:rsidR="00265879" w:rsidRDefault="00265879" w:rsidP="00887B51">
      <w:r>
        <w:continuationSeparator/>
      </w:r>
    </w:p>
    <w:p w14:paraId="0F111D2F" w14:textId="77777777" w:rsidR="00265879" w:rsidRDefault="00265879" w:rsidP="00887B51"/>
    <w:p w14:paraId="1E9952CB" w14:textId="77777777" w:rsidR="00265879" w:rsidRDefault="00265879" w:rsidP="00887B51"/>
    <w:p w14:paraId="7B09EA7E" w14:textId="77777777" w:rsidR="00265879" w:rsidRDefault="00265879" w:rsidP="00887B51"/>
    <w:p w14:paraId="4675DF2E" w14:textId="77777777" w:rsidR="00265879" w:rsidRDefault="00265879" w:rsidP="00887B51"/>
    <w:p w14:paraId="32FFC7D8" w14:textId="77777777" w:rsidR="00265879" w:rsidRDefault="00265879" w:rsidP="00887B51"/>
    <w:p w14:paraId="19A28509" w14:textId="77777777" w:rsidR="00265879" w:rsidRDefault="00265879" w:rsidP="00887B51"/>
    <w:p w14:paraId="0AD65C66" w14:textId="77777777" w:rsidR="00265879" w:rsidRDefault="00265879" w:rsidP="00887B51"/>
    <w:p w14:paraId="5CA37C63" w14:textId="77777777" w:rsidR="00265879" w:rsidRDefault="00265879" w:rsidP="00887B51"/>
    <w:p w14:paraId="06E7B8CF" w14:textId="77777777" w:rsidR="00265879" w:rsidRDefault="00265879" w:rsidP="00887B51"/>
    <w:p w14:paraId="02A9A4AF" w14:textId="77777777" w:rsidR="00265879" w:rsidRDefault="00265879" w:rsidP="00887B51"/>
    <w:p w14:paraId="411F8BFD" w14:textId="77777777" w:rsidR="00265879" w:rsidRDefault="00265879" w:rsidP="00887B51"/>
    <w:p w14:paraId="724A4E83" w14:textId="77777777" w:rsidR="00265879" w:rsidRDefault="00265879" w:rsidP="00887B51"/>
    <w:p w14:paraId="27B2F41F" w14:textId="77777777" w:rsidR="00265879" w:rsidRDefault="00265879" w:rsidP="00887B51"/>
    <w:p w14:paraId="174C1EE8" w14:textId="77777777" w:rsidR="00265879" w:rsidRDefault="00265879" w:rsidP="00887B51"/>
    <w:p w14:paraId="5E4A755C" w14:textId="77777777" w:rsidR="00265879" w:rsidRDefault="00265879" w:rsidP="00887B51"/>
    <w:p w14:paraId="69852469" w14:textId="77777777" w:rsidR="00265879" w:rsidRDefault="00265879" w:rsidP="00887B51"/>
    <w:p w14:paraId="33D2AFC1" w14:textId="77777777" w:rsidR="00265879" w:rsidRDefault="00265879" w:rsidP="00887B51"/>
    <w:p w14:paraId="34AD5043" w14:textId="77777777" w:rsidR="00265879" w:rsidRDefault="00265879" w:rsidP="00887B51"/>
    <w:p w14:paraId="77ECE950" w14:textId="77777777" w:rsidR="00265879" w:rsidRDefault="00265879" w:rsidP="00887B51"/>
    <w:p w14:paraId="56BF8D22" w14:textId="77777777" w:rsidR="00265879" w:rsidRDefault="00265879" w:rsidP="00887B51"/>
    <w:p w14:paraId="0D9640EC" w14:textId="77777777" w:rsidR="00265879" w:rsidRDefault="00265879" w:rsidP="00887B51"/>
    <w:p w14:paraId="584562F8" w14:textId="77777777" w:rsidR="00265879" w:rsidRDefault="00265879" w:rsidP="00887B51"/>
    <w:p w14:paraId="78F297A3" w14:textId="77777777" w:rsidR="00265879" w:rsidRDefault="00265879" w:rsidP="00887B51"/>
    <w:p w14:paraId="0DB0365D" w14:textId="77777777" w:rsidR="00265879" w:rsidRDefault="00265879" w:rsidP="00887B51"/>
    <w:p w14:paraId="3C2241DC" w14:textId="77777777" w:rsidR="00265879" w:rsidRDefault="00265879" w:rsidP="00887B51"/>
    <w:p w14:paraId="094577FB" w14:textId="77777777" w:rsidR="00265879" w:rsidRDefault="00265879" w:rsidP="00887B51"/>
    <w:p w14:paraId="4918909B" w14:textId="77777777" w:rsidR="00265879" w:rsidRDefault="00265879" w:rsidP="00887B51"/>
    <w:p w14:paraId="4E705B88" w14:textId="77777777" w:rsidR="00265879" w:rsidRDefault="00265879" w:rsidP="00887B51"/>
    <w:p w14:paraId="47744659" w14:textId="77777777" w:rsidR="00265879" w:rsidRDefault="00265879" w:rsidP="00887B51"/>
    <w:p w14:paraId="52BBAB48" w14:textId="77777777" w:rsidR="00265879" w:rsidRDefault="00265879" w:rsidP="00887B51"/>
    <w:p w14:paraId="04A6D907" w14:textId="77777777" w:rsidR="00265879" w:rsidRDefault="00265879" w:rsidP="00887B51"/>
    <w:p w14:paraId="0FE09C4A" w14:textId="77777777" w:rsidR="00265879" w:rsidRDefault="00265879" w:rsidP="00887B51"/>
    <w:p w14:paraId="36D885F2" w14:textId="77777777" w:rsidR="00265879" w:rsidRDefault="00265879" w:rsidP="00887B51"/>
    <w:p w14:paraId="2B975E32" w14:textId="77777777" w:rsidR="00265879" w:rsidRDefault="00265879" w:rsidP="00887B51"/>
    <w:p w14:paraId="6905705D" w14:textId="77777777" w:rsidR="00265879" w:rsidRDefault="00265879" w:rsidP="00887B51"/>
    <w:p w14:paraId="10B49593" w14:textId="77777777" w:rsidR="00265879" w:rsidRDefault="00265879" w:rsidP="00887B51"/>
    <w:p w14:paraId="7ADAF08E" w14:textId="77777777" w:rsidR="00265879" w:rsidRDefault="00265879" w:rsidP="00887B51"/>
    <w:p w14:paraId="3C4B74B7" w14:textId="77777777" w:rsidR="00265879" w:rsidRDefault="00265879" w:rsidP="00887B51"/>
    <w:p w14:paraId="35C97782" w14:textId="77777777" w:rsidR="00265879" w:rsidRDefault="00265879" w:rsidP="00887B51"/>
    <w:p w14:paraId="0CFA86B4" w14:textId="77777777" w:rsidR="00265879" w:rsidRDefault="00265879" w:rsidP="00887B51"/>
    <w:p w14:paraId="020E5E04" w14:textId="77777777" w:rsidR="00265879" w:rsidRDefault="00265879" w:rsidP="00887B51"/>
    <w:p w14:paraId="7C3982E3" w14:textId="77777777" w:rsidR="00265879" w:rsidRDefault="00265879" w:rsidP="00887B51"/>
    <w:p w14:paraId="455F2A97" w14:textId="77777777" w:rsidR="00265879" w:rsidRDefault="00265879" w:rsidP="00887B51"/>
    <w:p w14:paraId="6EF1B174" w14:textId="77777777" w:rsidR="00265879" w:rsidRDefault="00265879" w:rsidP="00887B51"/>
    <w:p w14:paraId="49319DBC" w14:textId="77777777" w:rsidR="00265879" w:rsidRDefault="00265879" w:rsidP="00887B51"/>
    <w:p w14:paraId="0F7D1309" w14:textId="77777777" w:rsidR="00265879" w:rsidRDefault="00265879" w:rsidP="00887B51"/>
    <w:p w14:paraId="4C4FFCA9" w14:textId="77777777" w:rsidR="00265879" w:rsidRDefault="00265879" w:rsidP="00887B51"/>
    <w:p w14:paraId="339CC8AB" w14:textId="77777777" w:rsidR="00265879" w:rsidRDefault="00265879" w:rsidP="00887B51"/>
    <w:p w14:paraId="20CB29D4" w14:textId="77777777" w:rsidR="00265879" w:rsidRDefault="00265879" w:rsidP="00887B51"/>
    <w:p w14:paraId="2D107E76" w14:textId="77777777" w:rsidR="00265879" w:rsidRDefault="00265879" w:rsidP="00887B51"/>
    <w:p w14:paraId="6CD0438A" w14:textId="77777777" w:rsidR="00265879" w:rsidRDefault="00265879" w:rsidP="00887B51"/>
    <w:p w14:paraId="0CBBFAB3" w14:textId="77777777" w:rsidR="00265879" w:rsidRDefault="00265879" w:rsidP="00887B51"/>
    <w:p w14:paraId="228D585B" w14:textId="77777777" w:rsidR="00265879" w:rsidRDefault="00265879" w:rsidP="00887B51"/>
    <w:p w14:paraId="23835ECC" w14:textId="77777777" w:rsidR="00265879" w:rsidRDefault="00265879" w:rsidP="00887B51"/>
    <w:p w14:paraId="01D87362" w14:textId="77777777" w:rsidR="00265879" w:rsidRDefault="00265879" w:rsidP="00887B51"/>
    <w:p w14:paraId="67CF1DB6" w14:textId="77777777" w:rsidR="00265879" w:rsidRDefault="00265879" w:rsidP="00887B51"/>
    <w:p w14:paraId="0FB3C848" w14:textId="77777777" w:rsidR="00265879" w:rsidRDefault="00265879" w:rsidP="00887B51"/>
    <w:p w14:paraId="7F17319E" w14:textId="77777777" w:rsidR="00265879" w:rsidRDefault="00265879" w:rsidP="00887B51"/>
    <w:p w14:paraId="37D774D5" w14:textId="77777777" w:rsidR="00265879" w:rsidRDefault="00265879" w:rsidP="00887B51"/>
    <w:p w14:paraId="5FA9E1B9" w14:textId="77777777" w:rsidR="00265879" w:rsidRDefault="00265879" w:rsidP="00887B51"/>
    <w:p w14:paraId="134567F4" w14:textId="77777777" w:rsidR="00265879" w:rsidRDefault="00265879" w:rsidP="00887B51"/>
    <w:p w14:paraId="68B1A4C6" w14:textId="77777777" w:rsidR="00265879" w:rsidRDefault="00265879" w:rsidP="00887B51"/>
    <w:p w14:paraId="020B356C" w14:textId="77777777" w:rsidR="00265879" w:rsidRDefault="00265879" w:rsidP="00887B51"/>
    <w:p w14:paraId="030D1C85" w14:textId="77777777" w:rsidR="00265879" w:rsidRDefault="00265879" w:rsidP="00887B51"/>
    <w:p w14:paraId="290BDB35" w14:textId="77777777" w:rsidR="00265879" w:rsidRDefault="00265879" w:rsidP="00887B51"/>
    <w:p w14:paraId="46E55644" w14:textId="77777777" w:rsidR="00265879" w:rsidRDefault="00265879" w:rsidP="00887B51"/>
    <w:p w14:paraId="672B54FA" w14:textId="77777777" w:rsidR="00265879" w:rsidRDefault="00265879" w:rsidP="00887B51"/>
    <w:p w14:paraId="0467F8B4" w14:textId="77777777" w:rsidR="00265879" w:rsidRDefault="00265879" w:rsidP="00887B51"/>
    <w:p w14:paraId="23BCCADD" w14:textId="77777777" w:rsidR="00265879" w:rsidRDefault="00265879" w:rsidP="00887B51"/>
    <w:p w14:paraId="1CBF3FFA" w14:textId="77777777" w:rsidR="00265879" w:rsidRDefault="00265879" w:rsidP="00887B51"/>
    <w:p w14:paraId="70061C6E" w14:textId="77777777" w:rsidR="00265879" w:rsidRDefault="00265879" w:rsidP="00887B51"/>
    <w:p w14:paraId="357D9429" w14:textId="77777777" w:rsidR="00265879" w:rsidRDefault="00265879" w:rsidP="00887B51"/>
    <w:p w14:paraId="2DA9A776" w14:textId="77777777" w:rsidR="00265879" w:rsidRDefault="00265879" w:rsidP="00887B51"/>
    <w:p w14:paraId="608A270B" w14:textId="77777777" w:rsidR="00265879" w:rsidRDefault="00265879" w:rsidP="00887B51"/>
    <w:p w14:paraId="2F08AE48" w14:textId="77777777" w:rsidR="00265879" w:rsidRDefault="00265879" w:rsidP="00887B51"/>
    <w:p w14:paraId="7B12DF76" w14:textId="77777777" w:rsidR="00265879" w:rsidRDefault="00265879" w:rsidP="00887B51"/>
    <w:p w14:paraId="1E13B3DF" w14:textId="77777777" w:rsidR="00265879" w:rsidRDefault="00265879" w:rsidP="00887B51"/>
    <w:p w14:paraId="74E82B2E" w14:textId="77777777" w:rsidR="00265879" w:rsidRDefault="00265879" w:rsidP="00887B51"/>
    <w:p w14:paraId="09CD7442" w14:textId="77777777" w:rsidR="00265879" w:rsidRDefault="00265879" w:rsidP="00887B51"/>
    <w:p w14:paraId="29F1B4DC" w14:textId="77777777" w:rsidR="00265879" w:rsidRDefault="00265879" w:rsidP="00887B51"/>
    <w:p w14:paraId="38B42E32" w14:textId="77777777" w:rsidR="00265879" w:rsidRDefault="00265879" w:rsidP="00887B51"/>
    <w:p w14:paraId="735CF892" w14:textId="77777777" w:rsidR="00265879" w:rsidRDefault="00265879" w:rsidP="00887B51"/>
    <w:p w14:paraId="50B8F306" w14:textId="77777777" w:rsidR="00265879" w:rsidRDefault="00265879" w:rsidP="00887B51"/>
    <w:p w14:paraId="624FFBED" w14:textId="77777777" w:rsidR="00265879" w:rsidRDefault="00265879" w:rsidP="00887B51"/>
    <w:p w14:paraId="3180AFA1" w14:textId="77777777" w:rsidR="00265879" w:rsidRDefault="00265879" w:rsidP="00887B51"/>
    <w:p w14:paraId="30DE88FC" w14:textId="77777777" w:rsidR="00265879" w:rsidRDefault="00265879" w:rsidP="00887B51"/>
    <w:p w14:paraId="6439E8B0" w14:textId="77777777" w:rsidR="00265879" w:rsidRDefault="00265879" w:rsidP="00887B51"/>
    <w:p w14:paraId="1CA08A2C" w14:textId="77777777" w:rsidR="00265879" w:rsidRDefault="00265879" w:rsidP="00887B51"/>
    <w:p w14:paraId="55E1727B" w14:textId="77777777" w:rsidR="00265879" w:rsidRDefault="00265879" w:rsidP="00887B51"/>
    <w:p w14:paraId="44F1B0E0" w14:textId="77777777" w:rsidR="00265879" w:rsidRDefault="00265879" w:rsidP="00887B51"/>
    <w:p w14:paraId="071B5333" w14:textId="77777777" w:rsidR="00265879" w:rsidRDefault="00265879" w:rsidP="00887B51"/>
    <w:p w14:paraId="3E538C7E" w14:textId="77777777" w:rsidR="00265879" w:rsidRDefault="00265879" w:rsidP="00887B51"/>
    <w:p w14:paraId="264183C2" w14:textId="77777777" w:rsidR="00265879" w:rsidRDefault="00265879" w:rsidP="00887B51"/>
    <w:p w14:paraId="3A6875FB" w14:textId="77777777" w:rsidR="00265879" w:rsidRDefault="00265879" w:rsidP="00887B51"/>
    <w:p w14:paraId="5482E31E" w14:textId="77777777" w:rsidR="00265879" w:rsidRDefault="00265879" w:rsidP="00887B51"/>
    <w:p w14:paraId="3C4FD3EF" w14:textId="77777777" w:rsidR="00265879" w:rsidRDefault="00265879" w:rsidP="00887B51"/>
    <w:p w14:paraId="5D825017" w14:textId="77777777" w:rsidR="00265879" w:rsidRDefault="00265879" w:rsidP="00887B51"/>
    <w:p w14:paraId="6B475B25" w14:textId="77777777" w:rsidR="00265879" w:rsidRDefault="00265879" w:rsidP="00887B51"/>
    <w:p w14:paraId="2B807DA6" w14:textId="77777777" w:rsidR="00265879" w:rsidRDefault="00265879" w:rsidP="00887B51"/>
    <w:p w14:paraId="7B610FA9" w14:textId="77777777" w:rsidR="00265879" w:rsidRDefault="00265879" w:rsidP="00887B51"/>
    <w:p w14:paraId="55A2B5BD" w14:textId="77777777" w:rsidR="00265879" w:rsidRDefault="00265879" w:rsidP="00887B51"/>
    <w:p w14:paraId="5E22EA80" w14:textId="77777777" w:rsidR="00265879" w:rsidRDefault="00265879" w:rsidP="00887B51"/>
    <w:p w14:paraId="7C8B1E57" w14:textId="77777777" w:rsidR="00265879" w:rsidRDefault="00265879" w:rsidP="00887B51"/>
    <w:p w14:paraId="0017FAC0" w14:textId="77777777" w:rsidR="00265879" w:rsidRDefault="00265879" w:rsidP="00887B51"/>
    <w:p w14:paraId="32FB5711" w14:textId="77777777" w:rsidR="00265879" w:rsidRDefault="00265879" w:rsidP="00887B51"/>
    <w:p w14:paraId="6F47ED4F" w14:textId="77777777" w:rsidR="00265879" w:rsidRDefault="00265879" w:rsidP="00887B51"/>
    <w:p w14:paraId="3567D7C7" w14:textId="77777777" w:rsidR="00265879" w:rsidRDefault="00265879" w:rsidP="00887B51"/>
    <w:p w14:paraId="6BCDAC4E" w14:textId="77777777" w:rsidR="00265879" w:rsidRDefault="00265879" w:rsidP="00887B51"/>
    <w:p w14:paraId="4C582352" w14:textId="77777777" w:rsidR="00265879" w:rsidRDefault="00265879" w:rsidP="00887B51"/>
    <w:p w14:paraId="6C4FEBB6" w14:textId="77777777" w:rsidR="00265879" w:rsidRDefault="00265879" w:rsidP="00887B51"/>
    <w:p w14:paraId="511286AC" w14:textId="77777777" w:rsidR="00265879" w:rsidRDefault="00265879" w:rsidP="00887B51"/>
    <w:p w14:paraId="4EC56181" w14:textId="77777777" w:rsidR="00265879" w:rsidRDefault="00265879" w:rsidP="00887B51"/>
    <w:p w14:paraId="053A76B8" w14:textId="77777777" w:rsidR="00265879" w:rsidRDefault="00265879" w:rsidP="00887B51"/>
    <w:p w14:paraId="2EE9370E" w14:textId="77777777" w:rsidR="00265879" w:rsidRDefault="00265879" w:rsidP="00887B51"/>
    <w:p w14:paraId="43F1CF21" w14:textId="77777777" w:rsidR="00265879" w:rsidRDefault="00265879" w:rsidP="00887B51"/>
    <w:p w14:paraId="2EA403EC" w14:textId="77777777" w:rsidR="00265879" w:rsidRDefault="00265879" w:rsidP="00887B51"/>
    <w:p w14:paraId="653753E4" w14:textId="77777777" w:rsidR="00265879" w:rsidRDefault="00265879" w:rsidP="00887B51"/>
    <w:p w14:paraId="169A45E5" w14:textId="77777777" w:rsidR="00265879" w:rsidRDefault="00265879" w:rsidP="00887B51"/>
    <w:p w14:paraId="37782388" w14:textId="77777777" w:rsidR="00265879" w:rsidRDefault="00265879" w:rsidP="00887B51"/>
    <w:p w14:paraId="16F7DADF" w14:textId="77777777" w:rsidR="00265879" w:rsidRDefault="00265879" w:rsidP="00887B51"/>
    <w:p w14:paraId="3D9454E9" w14:textId="77777777" w:rsidR="00265879" w:rsidRDefault="00265879" w:rsidP="00887B51"/>
    <w:p w14:paraId="7E8A3573" w14:textId="77777777" w:rsidR="00265879" w:rsidRDefault="00265879" w:rsidP="00887B51"/>
    <w:p w14:paraId="17316F92" w14:textId="77777777" w:rsidR="00265879" w:rsidRDefault="00265879" w:rsidP="00887B51"/>
    <w:p w14:paraId="5E91F201" w14:textId="77777777" w:rsidR="00265879" w:rsidRDefault="00265879" w:rsidP="00887B51"/>
    <w:p w14:paraId="1FFDF286" w14:textId="77777777" w:rsidR="00265879" w:rsidRDefault="00265879" w:rsidP="00887B51"/>
    <w:p w14:paraId="6C4DB034" w14:textId="77777777" w:rsidR="00265879" w:rsidRDefault="00265879" w:rsidP="00887B51"/>
    <w:p w14:paraId="7B6DBD90" w14:textId="77777777" w:rsidR="00265879" w:rsidRDefault="00265879" w:rsidP="00887B51"/>
    <w:p w14:paraId="3C0E3520" w14:textId="77777777" w:rsidR="00265879" w:rsidRDefault="00265879" w:rsidP="00887B51"/>
    <w:p w14:paraId="0818D130" w14:textId="77777777" w:rsidR="00265879" w:rsidRDefault="00265879" w:rsidP="00887B51"/>
    <w:p w14:paraId="3B1DD9A2" w14:textId="77777777" w:rsidR="00265879" w:rsidRDefault="00265879" w:rsidP="00887B51"/>
    <w:p w14:paraId="0332E25D" w14:textId="77777777" w:rsidR="00265879" w:rsidRDefault="00265879" w:rsidP="00887B51"/>
    <w:p w14:paraId="5222BA57" w14:textId="77777777" w:rsidR="00265879" w:rsidRDefault="00265879" w:rsidP="00887B51"/>
    <w:p w14:paraId="19536A0F" w14:textId="77777777" w:rsidR="00265879" w:rsidRDefault="00265879" w:rsidP="00887B51"/>
    <w:p w14:paraId="301892BF" w14:textId="77777777" w:rsidR="00265879" w:rsidRDefault="00265879" w:rsidP="00887B51"/>
    <w:p w14:paraId="39C2864C" w14:textId="77777777" w:rsidR="00265879" w:rsidRDefault="00265879" w:rsidP="00887B51"/>
    <w:p w14:paraId="76A6F470" w14:textId="77777777" w:rsidR="00265879" w:rsidRDefault="00265879" w:rsidP="00887B51"/>
    <w:p w14:paraId="7DFC5CED" w14:textId="77777777" w:rsidR="00265879" w:rsidRDefault="00265879" w:rsidP="00887B51"/>
    <w:p w14:paraId="5585F432" w14:textId="77777777" w:rsidR="00265879" w:rsidRDefault="00265879" w:rsidP="00887B51"/>
    <w:p w14:paraId="0EF604FF" w14:textId="77777777" w:rsidR="00265879" w:rsidRDefault="00265879" w:rsidP="00887B51"/>
    <w:p w14:paraId="0F2A7485" w14:textId="77777777" w:rsidR="00265879" w:rsidRDefault="00265879" w:rsidP="00887B51"/>
    <w:p w14:paraId="6AC4C989" w14:textId="77777777" w:rsidR="00265879" w:rsidRDefault="00265879" w:rsidP="00887B51"/>
    <w:p w14:paraId="1A7487F4" w14:textId="77777777" w:rsidR="00265879" w:rsidRDefault="00265879" w:rsidP="00887B51"/>
    <w:p w14:paraId="039066CC" w14:textId="77777777" w:rsidR="00265879" w:rsidRDefault="00265879" w:rsidP="00887B51"/>
    <w:p w14:paraId="55C45AB4" w14:textId="77777777" w:rsidR="00265879" w:rsidRDefault="00265879" w:rsidP="00887B51"/>
    <w:p w14:paraId="68D886E0" w14:textId="77777777" w:rsidR="00265879" w:rsidRDefault="00265879" w:rsidP="00887B51"/>
    <w:p w14:paraId="55BB3742" w14:textId="77777777" w:rsidR="00265879" w:rsidRDefault="00265879" w:rsidP="00887B51"/>
    <w:p w14:paraId="0A43D0CC" w14:textId="77777777" w:rsidR="00265879" w:rsidRDefault="00265879" w:rsidP="00887B51"/>
    <w:p w14:paraId="66ADD236" w14:textId="77777777" w:rsidR="00265879" w:rsidRDefault="00265879" w:rsidP="00887B51"/>
    <w:p w14:paraId="356652FC" w14:textId="77777777" w:rsidR="00265879" w:rsidRDefault="00265879" w:rsidP="00887B51"/>
    <w:p w14:paraId="318A6092" w14:textId="77777777" w:rsidR="00265879" w:rsidRDefault="00265879" w:rsidP="00887B51"/>
    <w:p w14:paraId="24A77E68" w14:textId="77777777" w:rsidR="00265879" w:rsidRDefault="00265879" w:rsidP="00887B51"/>
    <w:p w14:paraId="48A92C8E" w14:textId="77777777" w:rsidR="00265879" w:rsidRDefault="00265879" w:rsidP="00887B51"/>
    <w:p w14:paraId="1D1F1616" w14:textId="77777777" w:rsidR="00265879" w:rsidRDefault="00265879" w:rsidP="00887B51"/>
    <w:p w14:paraId="4C9EFCF1" w14:textId="77777777" w:rsidR="00265879" w:rsidRDefault="00265879" w:rsidP="00887B51"/>
    <w:p w14:paraId="0A5A972D" w14:textId="77777777" w:rsidR="00265879" w:rsidRDefault="00265879" w:rsidP="00887B51"/>
    <w:p w14:paraId="506642DB" w14:textId="77777777" w:rsidR="00265879" w:rsidRDefault="00265879" w:rsidP="00887B51"/>
    <w:p w14:paraId="7E1FBD85" w14:textId="77777777" w:rsidR="00265879" w:rsidRDefault="00265879" w:rsidP="00887B51"/>
    <w:p w14:paraId="22B6A216" w14:textId="77777777" w:rsidR="00265879" w:rsidRDefault="00265879" w:rsidP="00887B51"/>
    <w:p w14:paraId="5374E8C1" w14:textId="77777777" w:rsidR="00265879" w:rsidRDefault="00265879" w:rsidP="00887B51"/>
    <w:p w14:paraId="471207E2" w14:textId="77777777" w:rsidR="00265879" w:rsidRDefault="00265879" w:rsidP="00887B51"/>
    <w:p w14:paraId="19C545CA" w14:textId="77777777" w:rsidR="00265879" w:rsidRDefault="00265879" w:rsidP="00887B51"/>
    <w:p w14:paraId="4013244F" w14:textId="77777777" w:rsidR="00265879" w:rsidRDefault="00265879" w:rsidP="00887B51"/>
    <w:p w14:paraId="3964C0F1" w14:textId="77777777" w:rsidR="00265879" w:rsidRDefault="00265879" w:rsidP="00887B51"/>
    <w:p w14:paraId="694ABA03" w14:textId="77777777" w:rsidR="00265879" w:rsidRDefault="00265879" w:rsidP="00887B51"/>
    <w:p w14:paraId="72CEE479" w14:textId="77777777" w:rsidR="00265879" w:rsidRDefault="00265879" w:rsidP="00887B51"/>
    <w:p w14:paraId="061FD891" w14:textId="77777777" w:rsidR="00265879" w:rsidRDefault="00265879" w:rsidP="00887B51"/>
    <w:p w14:paraId="0EC3E7A7" w14:textId="77777777" w:rsidR="00265879" w:rsidRDefault="00265879" w:rsidP="00887B51"/>
    <w:p w14:paraId="0C9AB542" w14:textId="77777777" w:rsidR="00265879" w:rsidRDefault="00265879" w:rsidP="00887B51"/>
    <w:p w14:paraId="2628524F" w14:textId="77777777" w:rsidR="00265879" w:rsidRDefault="00265879" w:rsidP="00887B51"/>
    <w:p w14:paraId="73EA766A" w14:textId="77777777" w:rsidR="00265879" w:rsidRDefault="00265879" w:rsidP="00887B51"/>
    <w:p w14:paraId="04CDB8EC" w14:textId="77777777" w:rsidR="00265879" w:rsidRDefault="00265879" w:rsidP="00887B51"/>
    <w:p w14:paraId="633BE550" w14:textId="77777777" w:rsidR="00265879" w:rsidRDefault="00265879" w:rsidP="00887B51"/>
    <w:p w14:paraId="0BD91504" w14:textId="77777777" w:rsidR="00265879" w:rsidRDefault="00265879" w:rsidP="00887B51"/>
    <w:p w14:paraId="220803F6" w14:textId="77777777" w:rsidR="00265879" w:rsidRDefault="00265879" w:rsidP="00887B51"/>
    <w:p w14:paraId="288CAF1D" w14:textId="77777777" w:rsidR="00265879" w:rsidRDefault="00265879" w:rsidP="00887B51"/>
    <w:p w14:paraId="3826AE99" w14:textId="77777777" w:rsidR="00265879" w:rsidRDefault="00265879" w:rsidP="00887B51"/>
    <w:p w14:paraId="3F04ECDD" w14:textId="77777777" w:rsidR="00265879" w:rsidRDefault="00265879" w:rsidP="00887B51"/>
    <w:p w14:paraId="3AFFA67D" w14:textId="77777777" w:rsidR="00265879" w:rsidRDefault="00265879" w:rsidP="00887B51"/>
    <w:p w14:paraId="7CA2D8D5" w14:textId="77777777" w:rsidR="00265879" w:rsidRDefault="00265879" w:rsidP="00887B51"/>
    <w:p w14:paraId="0E6551E7" w14:textId="77777777" w:rsidR="00265879" w:rsidRDefault="00265879" w:rsidP="00887B51"/>
    <w:p w14:paraId="6003BB65" w14:textId="77777777" w:rsidR="00265879" w:rsidRDefault="00265879" w:rsidP="00887B51"/>
    <w:p w14:paraId="0A38FF8A" w14:textId="77777777" w:rsidR="00265879" w:rsidRDefault="00265879" w:rsidP="00887B51"/>
    <w:p w14:paraId="47B00F8C" w14:textId="77777777" w:rsidR="00265879" w:rsidRDefault="00265879" w:rsidP="00887B51"/>
    <w:p w14:paraId="48515376" w14:textId="77777777" w:rsidR="00265879" w:rsidRDefault="00265879" w:rsidP="00887B51"/>
    <w:p w14:paraId="72FBBB64" w14:textId="77777777" w:rsidR="00265879" w:rsidRDefault="00265879" w:rsidP="00887B51"/>
    <w:p w14:paraId="3E50F040" w14:textId="77777777" w:rsidR="00265879" w:rsidRDefault="00265879" w:rsidP="00887B51"/>
    <w:p w14:paraId="421DAA15" w14:textId="77777777" w:rsidR="00265879" w:rsidRDefault="00265879" w:rsidP="00887B51"/>
    <w:p w14:paraId="0712B183" w14:textId="77777777" w:rsidR="00265879" w:rsidRDefault="00265879" w:rsidP="00887B51"/>
    <w:p w14:paraId="7330A5CF" w14:textId="77777777" w:rsidR="00265879" w:rsidRDefault="00265879" w:rsidP="00887B51"/>
    <w:p w14:paraId="2C55F162" w14:textId="77777777" w:rsidR="00265879" w:rsidRDefault="00265879" w:rsidP="00887B51"/>
    <w:p w14:paraId="781A07C0" w14:textId="77777777" w:rsidR="00265879" w:rsidRDefault="00265879" w:rsidP="00887B51"/>
    <w:p w14:paraId="19A85813" w14:textId="77777777" w:rsidR="00265879" w:rsidRDefault="00265879" w:rsidP="00887B51"/>
    <w:p w14:paraId="6A47862D" w14:textId="77777777" w:rsidR="00265879" w:rsidRDefault="00265879" w:rsidP="00887B51"/>
    <w:p w14:paraId="54F34BCE" w14:textId="77777777" w:rsidR="00265879" w:rsidRDefault="00265879" w:rsidP="0006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Helvetica">
    <w:panose1 w:val="00000000000000000000"/>
    <w:charset w:val="00"/>
    <w:family w:val="auto"/>
    <w:pitch w:val="variable"/>
    <w:sig w:usb0="00000003" w:usb1="00000000" w:usb2="00000000" w:usb3="00000000" w:csb0="00000001" w:csb1="00000000"/>
  </w:font>
  <w:font w:name=".VnArialH">
    <w:altName w:val="Courier New"/>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3E061" w14:textId="1DC5C18B" w:rsidR="00741DC2" w:rsidRPr="0018501A" w:rsidRDefault="00741DC2" w:rsidP="00887B5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13796C">
      <w:rPr>
        <w:rStyle w:val="PageNumber"/>
        <w:noProof/>
      </w:rPr>
      <w:t>28</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13796C">
      <w:rPr>
        <w:rStyle w:val="PageNumber"/>
        <w:noProof/>
      </w:rPr>
      <w:t>29</w:t>
    </w:r>
    <w:r w:rsidRPr="0018501A">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FB87D" w14:textId="77777777" w:rsidR="00741DC2" w:rsidRDefault="00741DC2" w:rsidP="00887B51">
    <w:pPr>
      <w:pStyle w:val="Footer"/>
    </w:pPr>
    <w:r>
      <w:tab/>
      <w:t>Internal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3FD2B5" w14:textId="77777777" w:rsidR="00265879" w:rsidRDefault="00265879" w:rsidP="00887B51">
      <w:r>
        <w:separator/>
      </w:r>
    </w:p>
    <w:p w14:paraId="7E835400" w14:textId="77777777" w:rsidR="00265879" w:rsidRDefault="00265879" w:rsidP="00887B51"/>
    <w:p w14:paraId="0F3A73B9" w14:textId="77777777" w:rsidR="00265879" w:rsidRDefault="00265879" w:rsidP="00887B51"/>
    <w:p w14:paraId="50762D17" w14:textId="77777777" w:rsidR="00265879" w:rsidRDefault="00265879" w:rsidP="00887B51"/>
    <w:p w14:paraId="60AC9DA0" w14:textId="77777777" w:rsidR="00265879" w:rsidRDefault="00265879" w:rsidP="00887B51"/>
    <w:p w14:paraId="5927EDE6" w14:textId="77777777" w:rsidR="00265879" w:rsidRDefault="00265879" w:rsidP="00887B51"/>
    <w:p w14:paraId="6BDE642C" w14:textId="77777777" w:rsidR="00265879" w:rsidRDefault="00265879" w:rsidP="00887B51"/>
    <w:p w14:paraId="4DB5E119" w14:textId="77777777" w:rsidR="00265879" w:rsidRDefault="00265879" w:rsidP="00887B51"/>
    <w:p w14:paraId="55895253" w14:textId="77777777" w:rsidR="00265879" w:rsidRDefault="00265879" w:rsidP="00887B51"/>
    <w:p w14:paraId="1028169E" w14:textId="77777777" w:rsidR="00265879" w:rsidRDefault="00265879" w:rsidP="00887B51"/>
    <w:p w14:paraId="6CF8646B" w14:textId="77777777" w:rsidR="00265879" w:rsidRDefault="00265879" w:rsidP="00887B51"/>
    <w:p w14:paraId="10313F7B" w14:textId="77777777" w:rsidR="00265879" w:rsidRDefault="00265879" w:rsidP="00887B51"/>
    <w:p w14:paraId="4C5D06A8" w14:textId="77777777" w:rsidR="00265879" w:rsidRDefault="00265879" w:rsidP="00887B51"/>
    <w:p w14:paraId="27D544FB" w14:textId="77777777" w:rsidR="00265879" w:rsidRDefault="00265879" w:rsidP="00887B51"/>
    <w:p w14:paraId="3BC424E1" w14:textId="77777777" w:rsidR="00265879" w:rsidRDefault="00265879" w:rsidP="00887B51"/>
    <w:p w14:paraId="6EC7A174" w14:textId="77777777" w:rsidR="00265879" w:rsidRDefault="00265879" w:rsidP="00887B51"/>
    <w:p w14:paraId="7B89D78C" w14:textId="77777777" w:rsidR="00265879" w:rsidRDefault="00265879" w:rsidP="00887B51"/>
    <w:p w14:paraId="721F122A" w14:textId="77777777" w:rsidR="00265879" w:rsidRDefault="00265879" w:rsidP="00887B51"/>
    <w:p w14:paraId="2D08BC49" w14:textId="77777777" w:rsidR="00265879" w:rsidRDefault="00265879" w:rsidP="00887B51"/>
    <w:p w14:paraId="432C0D11" w14:textId="77777777" w:rsidR="00265879" w:rsidRDefault="00265879" w:rsidP="00887B51"/>
    <w:p w14:paraId="0BFE2922" w14:textId="77777777" w:rsidR="00265879" w:rsidRDefault="00265879" w:rsidP="00887B51"/>
    <w:p w14:paraId="307CBCAB" w14:textId="77777777" w:rsidR="00265879" w:rsidRDefault="00265879" w:rsidP="00887B51"/>
    <w:p w14:paraId="3C5EB241" w14:textId="77777777" w:rsidR="00265879" w:rsidRDefault="00265879" w:rsidP="00887B51"/>
    <w:p w14:paraId="17E9420E" w14:textId="77777777" w:rsidR="00265879" w:rsidRDefault="00265879" w:rsidP="00887B51"/>
    <w:p w14:paraId="6A97CFC7" w14:textId="77777777" w:rsidR="00265879" w:rsidRDefault="00265879" w:rsidP="00887B51"/>
    <w:p w14:paraId="5D0AE413" w14:textId="77777777" w:rsidR="00265879" w:rsidRDefault="00265879" w:rsidP="00887B51"/>
    <w:p w14:paraId="05DCA47E" w14:textId="77777777" w:rsidR="00265879" w:rsidRDefault="00265879" w:rsidP="00887B51"/>
    <w:p w14:paraId="7C9F2559" w14:textId="77777777" w:rsidR="00265879" w:rsidRDefault="00265879" w:rsidP="00887B51"/>
    <w:p w14:paraId="0068D4A7" w14:textId="77777777" w:rsidR="00265879" w:rsidRDefault="00265879" w:rsidP="00887B51"/>
    <w:p w14:paraId="50B2ADF5" w14:textId="77777777" w:rsidR="00265879" w:rsidRDefault="00265879" w:rsidP="00887B51"/>
    <w:p w14:paraId="71C87F0C" w14:textId="77777777" w:rsidR="00265879" w:rsidRDefault="00265879" w:rsidP="00887B51"/>
    <w:p w14:paraId="33BEDEEE" w14:textId="77777777" w:rsidR="00265879" w:rsidRDefault="00265879" w:rsidP="00887B51"/>
    <w:p w14:paraId="3C7B15C5" w14:textId="77777777" w:rsidR="00265879" w:rsidRDefault="00265879" w:rsidP="00887B51"/>
    <w:p w14:paraId="58FF0114" w14:textId="77777777" w:rsidR="00265879" w:rsidRDefault="00265879" w:rsidP="00887B51"/>
    <w:p w14:paraId="49D9464A" w14:textId="77777777" w:rsidR="00265879" w:rsidRDefault="00265879" w:rsidP="00887B51"/>
    <w:p w14:paraId="2F6A5F8C" w14:textId="77777777" w:rsidR="00265879" w:rsidRDefault="00265879" w:rsidP="00887B51"/>
    <w:p w14:paraId="1EE04F75" w14:textId="77777777" w:rsidR="00265879" w:rsidRDefault="00265879" w:rsidP="00887B51"/>
    <w:p w14:paraId="1E550DED" w14:textId="77777777" w:rsidR="00265879" w:rsidRDefault="00265879" w:rsidP="00887B51"/>
    <w:p w14:paraId="40040F72" w14:textId="77777777" w:rsidR="00265879" w:rsidRDefault="00265879" w:rsidP="00887B51"/>
    <w:p w14:paraId="76D153CA" w14:textId="77777777" w:rsidR="00265879" w:rsidRDefault="00265879" w:rsidP="00887B51"/>
    <w:p w14:paraId="5788623E" w14:textId="77777777" w:rsidR="00265879" w:rsidRDefault="00265879" w:rsidP="00887B51"/>
    <w:p w14:paraId="262DDA16" w14:textId="77777777" w:rsidR="00265879" w:rsidRDefault="00265879" w:rsidP="00887B51"/>
    <w:p w14:paraId="4814579B" w14:textId="77777777" w:rsidR="00265879" w:rsidRDefault="00265879" w:rsidP="00887B51"/>
    <w:p w14:paraId="4F71B870" w14:textId="77777777" w:rsidR="00265879" w:rsidRDefault="00265879" w:rsidP="00887B51"/>
    <w:p w14:paraId="58BD8670" w14:textId="77777777" w:rsidR="00265879" w:rsidRDefault="00265879" w:rsidP="00887B51"/>
    <w:p w14:paraId="79DB6A26" w14:textId="77777777" w:rsidR="00265879" w:rsidRDefault="00265879" w:rsidP="00887B51"/>
    <w:p w14:paraId="7184307C" w14:textId="77777777" w:rsidR="00265879" w:rsidRDefault="00265879" w:rsidP="00887B51"/>
    <w:p w14:paraId="7744E879" w14:textId="77777777" w:rsidR="00265879" w:rsidRDefault="00265879" w:rsidP="00887B51"/>
    <w:p w14:paraId="29976BA9" w14:textId="77777777" w:rsidR="00265879" w:rsidRDefault="00265879" w:rsidP="00887B51"/>
    <w:p w14:paraId="3109F60E" w14:textId="77777777" w:rsidR="00265879" w:rsidRDefault="00265879" w:rsidP="00887B51"/>
    <w:p w14:paraId="663151BF" w14:textId="77777777" w:rsidR="00265879" w:rsidRDefault="00265879" w:rsidP="00887B51"/>
    <w:p w14:paraId="0D1A045A" w14:textId="77777777" w:rsidR="00265879" w:rsidRDefault="00265879" w:rsidP="00887B51"/>
    <w:p w14:paraId="3A259CC1" w14:textId="77777777" w:rsidR="00265879" w:rsidRDefault="00265879" w:rsidP="00887B51"/>
    <w:p w14:paraId="4FFB6A75" w14:textId="77777777" w:rsidR="00265879" w:rsidRDefault="00265879" w:rsidP="00887B51"/>
    <w:p w14:paraId="7B2FFC3E" w14:textId="77777777" w:rsidR="00265879" w:rsidRDefault="00265879" w:rsidP="00887B51"/>
    <w:p w14:paraId="7AECCC62" w14:textId="77777777" w:rsidR="00265879" w:rsidRDefault="00265879" w:rsidP="00887B51"/>
    <w:p w14:paraId="6969C129" w14:textId="77777777" w:rsidR="00265879" w:rsidRDefault="00265879" w:rsidP="00887B51"/>
    <w:p w14:paraId="192441F3" w14:textId="77777777" w:rsidR="00265879" w:rsidRDefault="00265879" w:rsidP="00887B51"/>
    <w:p w14:paraId="1F02CB04" w14:textId="77777777" w:rsidR="00265879" w:rsidRDefault="00265879" w:rsidP="00887B51"/>
    <w:p w14:paraId="493313B9" w14:textId="77777777" w:rsidR="00265879" w:rsidRDefault="00265879" w:rsidP="00887B51"/>
    <w:p w14:paraId="47886DAF" w14:textId="77777777" w:rsidR="00265879" w:rsidRDefault="00265879" w:rsidP="00887B51"/>
    <w:p w14:paraId="57E4A55E" w14:textId="77777777" w:rsidR="00265879" w:rsidRDefault="00265879" w:rsidP="00887B51"/>
    <w:p w14:paraId="79A8FC55" w14:textId="77777777" w:rsidR="00265879" w:rsidRDefault="00265879" w:rsidP="00887B51"/>
    <w:p w14:paraId="62E54C60" w14:textId="77777777" w:rsidR="00265879" w:rsidRDefault="00265879" w:rsidP="00887B51"/>
    <w:p w14:paraId="11AFF6B0" w14:textId="77777777" w:rsidR="00265879" w:rsidRDefault="00265879" w:rsidP="00887B51"/>
    <w:p w14:paraId="2697826D" w14:textId="77777777" w:rsidR="00265879" w:rsidRDefault="00265879" w:rsidP="00887B51"/>
    <w:p w14:paraId="1D7343D3" w14:textId="77777777" w:rsidR="00265879" w:rsidRDefault="00265879" w:rsidP="00887B51"/>
    <w:p w14:paraId="69FDC047" w14:textId="77777777" w:rsidR="00265879" w:rsidRDefault="00265879" w:rsidP="00887B51"/>
    <w:p w14:paraId="46C660B3" w14:textId="77777777" w:rsidR="00265879" w:rsidRDefault="00265879" w:rsidP="00887B51"/>
    <w:p w14:paraId="43788500" w14:textId="77777777" w:rsidR="00265879" w:rsidRDefault="00265879" w:rsidP="00887B51"/>
    <w:p w14:paraId="01931FE7" w14:textId="77777777" w:rsidR="00265879" w:rsidRDefault="00265879" w:rsidP="00887B51"/>
    <w:p w14:paraId="043B9EAA" w14:textId="77777777" w:rsidR="00265879" w:rsidRDefault="00265879" w:rsidP="00887B51"/>
    <w:p w14:paraId="7E4286A5" w14:textId="77777777" w:rsidR="00265879" w:rsidRDefault="00265879" w:rsidP="00887B51"/>
    <w:p w14:paraId="593457B1" w14:textId="77777777" w:rsidR="00265879" w:rsidRDefault="00265879" w:rsidP="00887B51"/>
    <w:p w14:paraId="48150388" w14:textId="77777777" w:rsidR="00265879" w:rsidRDefault="00265879" w:rsidP="00887B51"/>
    <w:p w14:paraId="69355743" w14:textId="77777777" w:rsidR="00265879" w:rsidRDefault="00265879" w:rsidP="00887B51"/>
    <w:p w14:paraId="3E61A3E5" w14:textId="77777777" w:rsidR="00265879" w:rsidRDefault="00265879" w:rsidP="00887B51"/>
    <w:p w14:paraId="42D95A03" w14:textId="77777777" w:rsidR="00265879" w:rsidRDefault="00265879" w:rsidP="00887B51"/>
    <w:p w14:paraId="275F0C6B" w14:textId="77777777" w:rsidR="00265879" w:rsidRDefault="00265879" w:rsidP="00887B51"/>
    <w:p w14:paraId="046C2ADC" w14:textId="77777777" w:rsidR="00265879" w:rsidRDefault="00265879" w:rsidP="00887B51"/>
    <w:p w14:paraId="44B4E00F" w14:textId="77777777" w:rsidR="00265879" w:rsidRDefault="00265879" w:rsidP="00887B51"/>
    <w:p w14:paraId="6A048ABF" w14:textId="77777777" w:rsidR="00265879" w:rsidRDefault="00265879" w:rsidP="00887B51"/>
    <w:p w14:paraId="4B4B9F6C" w14:textId="77777777" w:rsidR="00265879" w:rsidRDefault="00265879" w:rsidP="00887B51"/>
    <w:p w14:paraId="2F2FCA80" w14:textId="77777777" w:rsidR="00265879" w:rsidRDefault="00265879" w:rsidP="00887B51"/>
    <w:p w14:paraId="5778694A" w14:textId="77777777" w:rsidR="00265879" w:rsidRDefault="00265879" w:rsidP="00887B51"/>
    <w:p w14:paraId="416C1F17" w14:textId="77777777" w:rsidR="00265879" w:rsidRDefault="00265879" w:rsidP="00887B51"/>
    <w:p w14:paraId="6BF17BB6" w14:textId="77777777" w:rsidR="00265879" w:rsidRDefault="00265879" w:rsidP="00887B51"/>
    <w:p w14:paraId="2A23E476" w14:textId="77777777" w:rsidR="00265879" w:rsidRDefault="00265879" w:rsidP="00887B51"/>
    <w:p w14:paraId="3E0059B6" w14:textId="77777777" w:rsidR="00265879" w:rsidRDefault="00265879" w:rsidP="00887B51"/>
    <w:p w14:paraId="2E7E629A" w14:textId="77777777" w:rsidR="00265879" w:rsidRDefault="00265879" w:rsidP="00887B51"/>
    <w:p w14:paraId="41996C5C" w14:textId="77777777" w:rsidR="00265879" w:rsidRDefault="00265879" w:rsidP="00887B51"/>
    <w:p w14:paraId="35DEEB07" w14:textId="77777777" w:rsidR="00265879" w:rsidRDefault="00265879" w:rsidP="00887B51"/>
    <w:p w14:paraId="43EB2AB5" w14:textId="77777777" w:rsidR="00265879" w:rsidRDefault="00265879" w:rsidP="00887B51"/>
    <w:p w14:paraId="2FD24051" w14:textId="77777777" w:rsidR="00265879" w:rsidRDefault="00265879" w:rsidP="00887B51"/>
    <w:p w14:paraId="2FFA1FBF" w14:textId="77777777" w:rsidR="00265879" w:rsidRDefault="00265879" w:rsidP="00887B51"/>
    <w:p w14:paraId="29A09E55" w14:textId="77777777" w:rsidR="00265879" w:rsidRDefault="00265879" w:rsidP="00887B51"/>
    <w:p w14:paraId="11E6E259" w14:textId="77777777" w:rsidR="00265879" w:rsidRDefault="00265879" w:rsidP="00887B51"/>
    <w:p w14:paraId="61861E09" w14:textId="77777777" w:rsidR="00265879" w:rsidRDefault="00265879" w:rsidP="00887B51"/>
    <w:p w14:paraId="713B37D4" w14:textId="77777777" w:rsidR="00265879" w:rsidRDefault="00265879" w:rsidP="00887B51"/>
    <w:p w14:paraId="07D9A3D3" w14:textId="77777777" w:rsidR="00265879" w:rsidRDefault="00265879" w:rsidP="00887B51"/>
    <w:p w14:paraId="436E8708" w14:textId="77777777" w:rsidR="00265879" w:rsidRDefault="00265879" w:rsidP="00887B51"/>
    <w:p w14:paraId="023F0C49" w14:textId="77777777" w:rsidR="00265879" w:rsidRDefault="00265879" w:rsidP="00887B51"/>
    <w:p w14:paraId="47C6FFD8" w14:textId="77777777" w:rsidR="00265879" w:rsidRDefault="00265879" w:rsidP="00887B51"/>
    <w:p w14:paraId="3851EB92" w14:textId="77777777" w:rsidR="00265879" w:rsidRDefault="00265879" w:rsidP="00887B51"/>
    <w:p w14:paraId="39C71250" w14:textId="77777777" w:rsidR="00265879" w:rsidRDefault="00265879" w:rsidP="00887B51"/>
    <w:p w14:paraId="25164B79" w14:textId="77777777" w:rsidR="00265879" w:rsidRDefault="00265879" w:rsidP="00887B51"/>
    <w:p w14:paraId="635A3493" w14:textId="77777777" w:rsidR="00265879" w:rsidRDefault="00265879" w:rsidP="00887B51"/>
    <w:p w14:paraId="169FE085" w14:textId="77777777" w:rsidR="00265879" w:rsidRDefault="00265879" w:rsidP="00887B51"/>
    <w:p w14:paraId="0E74FE20" w14:textId="77777777" w:rsidR="00265879" w:rsidRDefault="00265879" w:rsidP="00887B51"/>
    <w:p w14:paraId="3945C0C1" w14:textId="77777777" w:rsidR="00265879" w:rsidRDefault="00265879" w:rsidP="00887B51"/>
    <w:p w14:paraId="44008F9E" w14:textId="77777777" w:rsidR="00265879" w:rsidRDefault="00265879" w:rsidP="00887B51"/>
    <w:p w14:paraId="649282A1" w14:textId="77777777" w:rsidR="00265879" w:rsidRDefault="00265879" w:rsidP="00887B51"/>
    <w:p w14:paraId="63AA3958" w14:textId="77777777" w:rsidR="00265879" w:rsidRDefault="00265879" w:rsidP="00887B51"/>
    <w:p w14:paraId="1466E387" w14:textId="77777777" w:rsidR="00265879" w:rsidRDefault="00265879" w:rsidP="00887B51"/>
    <w:p w14:paraId="4A335D80" w14:textId="77777777" w:rsidR="00265879" w:rsidRDefault="00265879" w:rsidP="00887B51"/>
    <w:p w14:paraId="2F96DED4" w14:textId="77777777" w:rsidR="00265879" w:rsidRDefault="00265879" w:rsidP="00887B51"/>
    <w:p w14:paraId="49EF3100" w14:textId="77777777" w:rsidR="00265879" w:rsidRDefault="00265879" w:rsidP="00887B51"/>
    <w:p w14:paraId="78379980" w14:textId="77777777" w:rsidR="00265879" w:rsidRDefault="00265879" w:rsidP="00887B51"/>
    <w:p w14:paraId="0808AECD" w14:textId="77777777" w:rsidR="00265879" w:rsidRDefault="00265879" w:rsidP="00887B51"/>
    <w:p w14:paraId="5026A625" w14:textId="77777777" w:rsidR="00265879" w:rsidRDefault="00265879" w:rsidP="00887B51"/>
    <w:p w14:paraId="75C0B1B4" w14:textId="77777777" w:rsidR="00265879" w:rsidRDefault="00265879" w:rsidP="00887B51"/>
    <w:p w14:paraId="7C6E458A" w14:textId="77777777" w:rsidR="00265879" w:rsidRDefault="00265879" w:rsidP="00887B51"/>
    <w:p w14:paraId="2D6EC8C7" w14:textId="77777777" w:rsidR="00265879" w:rsidRDefault="00265879" w:rsidP="00887B51"/>
    <w:p w14:paraId="0E1947B3" w14:textId="77777777" w:rsidR="00265879" w:rsidRDefault="00265879" w:rsidP="00887B51"/>
    <w:p w14:paraId="7AE0437D" w14:textId="77777777" w:rsidR="00265879" w:rsidRDefault="00265879" w:rsidP="00887B51"/>
    <w:p w14:paraId="088A0BB9" w14:textId="77777777" w:rsidR="00265879" w:rsidRDefault="00265879" w:rsidP="00887B51"/>
    <w:p w14:paraId="32F06EAE" w14:textId="77777777" w:rsidR="00265879" w:rsidRDefault="00265879" w:rsidP="00887B51"/>
    <w:p w14:paraId="4CD2E513" w14:textId="77777777" w:rsidR="00265879" w:rsidRDefault="00265879" w:rsidP="00887B51"/>
    <w:p w14:paraId="51AAD7E7" w14:textId="77777777" w:rsidR="00265879" w:rsidRDefault="00265879" w:rsidP="00887B51"/>
    <w:p w14:paraId="22299622" w14:textId="77777777" w:rsidR="00265879" w:rsidRDefault="00265879" w:rsidP="00887B51"/>
    <w:p w14:paraId="30714854" w14:textId="77777777" w:rsidR="00265879" w:rsidRDefault="00265879" w:rsidP="00887B51"/>
    <w:p w14:paraId="04F09E47" w14:textId="77777777" w:rsidR="00265879" w:rsidRDefault="00265879" w:rsidP="00887B51"/>
    <w:p w14:paraId="1DF4C284" w14:textId="77777777" w:rsidR="00265879" w:rsidRDefault="00265879" w:rsidP="00887B51"/>
    <w:p w14:paraId="51D708AF" w14:textId="77777777" w:rsidR="00265879" w:rsidRDefault="00265879" w:rsidP="00887B51"/>
    <w:p w14:paraId="41750D65" w14:textId="77777777" w:rsidR="00265879" w:rsidRDefault="00265879" w:rsidP="00887B51"/>
    <w:p w14:paraId="428FC424" w14:textId="77777777" w:rsidR="00265879" w:rsidRDefault="00265879" w:rsidP="00887B51"/>
    <w:p w14:paraId="20647ADD" w14:textId="77777777" w:rsidR="00265879" w:rsidRDefault="00265879" w:rsidP="00887B51"/>
    <w:p w14:paraId="49CA2556" w14:textId="77777777" w:rsidR="00265879" w:rsidRDefault="00265879" w:rsidP="00887B51"/>
    <w:p w14:paraId="6B071ECB" w14:textId="77777777" w:rsidR="00265879" w:rsidRDefault="00265879" w:rsidP="00887B51"/>
    <w:p w14:paraId="0B3547B0" w14:textId="77777777" w:rsidR="00265879" w:rsidRDefault="00265879" w:rsidP="00887B51"/>
    <w:p w14:paraId="160BDAD2" w14:textId="77777777" w:rsidR="00265879" w:rsidRDefault="00265879" w:rsidP="00887B51"/>
    <w:p w14:paraId="5FD66063" w14:textId="77777777" w:rsidR="00265879" w:rsidRDefault="00265879" w:rsidP="00887B51"/>
    <w:p w14:paraId="3E3C9559" w14:textId="77777777" w:rsidR="00265879" w:rsidRDefault="00265879" w:rsidP="00887B51"/>
    <w:p w14:paraId="353A59F0" w14:textId="77777777" w:rsidR="00265879" w:rsidRDefault="00265879" w:rsidP="00887B51"/>
    <w:p w14:paraId="1A992787" w14:textId="77777777" w:rsidR="00265879" w:rsidRDefault="00265879" w:rsidP="00887B51"/>
    <w:p w14:paraId="008E29A2" w14:textId="77777777" w:rsidR="00265879" w:rsidRDefault="00265879" w:rsidP="00887B51"/>
    <w:p w14:paraId="68DFD92E" w14:textId="77777777" w:rsidR="00265879" w:rsidRDefault="00265879" w:rsidP="00887B51"/>
    <w:p w14:paraId="6E9BB5CA" w14:textId="77777777" w:rsidR="00265879" w:rsidRDefault="00265879" w:rsidP="00887B51"/>
    <w:p w14:paraId="669A0A41" w14:textId="77777777" w:rsidR="00265879" w:rsidRDefault="00265879" w:rsidP="00887B51"/>
    <w:p w14:paraId="3E8853D4" w14:textId="77777777" w:rsidR="00265879" w:rsidRDefault="00265879" w:rsidP="00887B51"/>
    <w:p w14:paraId="0F04BB4B" w14:textId="77777777" w:rsidR="00265879" w:rsidRDefault="00265879" w:rsidP="00887B51"/>
    <w:p w14:paraId="4391E677" w14:textId="77777777" w:rsidR="00265879" w:rsidRDefault="00265879" w:rsidP="00887B51"/>
    <w:p w14:paraId="4F43423D" w14:textId="77777777" w:rsidR="00265879" w:rsidRDefault="00265879" w:rsidP="00887B51"/>
    <w:p w14:paraId="62510449" w14:textId="77777777" w:rsidR="00265879" w:rsidRDefault="00265879" w:rsidP="00887B51"/>
    <w:p w14:paraId="591E5476" w14:textId="77777777" w:rsidR="00265879" w:rsidRDefault="00265879" w:rsidP="00887B51"/>
    <w:p w14:paraId="7B9B1AF0" w14:textId="77777777" w:rsidR="00265879" w:rsidRDefault="00265879" w:rsidP="00887B51"/>
    <w:p w14:paraId="086574DC" w14:textId="77777777" w:rsidR="00265879" w:rsidRDefault="00265879" w:rsidP="00887B51"/>
    <w:p w14:paraId="3740BF37" w14:textId="77777777" w:rsidR="00265879" w:rsidRDefault="00265879" w:rsidP="00887B51"/>
    <w:p w14:paraId="49F469A9" w14:textId="77777777" w:rsidR="00265879" w:rsidRDefault="00265879" w:rsidP="00887B51"/>
    <w:p w14:paraId="40865994" w14:textId="77777777" w:rsidR="00265879" w:rsidRDefault="00265879" w:rsidP="00887B51"/>
    <w:p w14:paraId="7D274CCB" w14:textId="77777777" w:rsidR="00265879" w:rsidRDefault="00265879" w:rsidP="00887B51"/>
    <w:p w14:paraId="67B9F344" w14:textId="77777777" w:rsidR="00265879" w:rsidRDefault="00265879" w:rsidP="00887B51"/>
    <w:p w14:paraId="63B66AB7" w14:textId="77777777" w:rsidR="00265879" w:rsidRDefault="00265879" w:rsidP="00887B51"/>
    <w:p w14:paraId="6828E7B6" w14:textId="77777777" w:rsidR="00265879" w:rsidRDefault="00265879" w:rsidP="00887B51"/>
    <w:p w14:paraId="044E2D47" w14:textId="77777777" w:rsidR="00265879" w:rsidRDefault="00265879" w:rsidP="00887B51"/>
    <w:p w14:paraId="462BAF72" w14:textId="77777777" w:rsidR="00265879" w:rsidRDefault="00265879" w:rsidP="00887B51"/>
    <w:p w14:paraId="14F67A2A" w14:textId="77777777" w:rsidR="00265879" w:rsidRDefault="00265879" w:rsidP="00887B51"/>
    <w:p w14:paraId="4EB95740" w14:textId="77777777" w:rsidR="00265879" w:rsidRDefault="00265879" w:rsidP="00887B51"/>
    <w:p w14:paraId="375522B8" w14:textId="77777777" w:rsidR="00265879" w:rsidRDefault="00265879" w:rsidP="00887B51"/>
    <w:p w14:paraId="5821B8F8" w14:textId="77777777" w:rsidR="00265879" w:rsidRDefault="00265879" w:rsidP="00887B51"/>
    <w:p w14:paraId="20C1F0EA" w14:textId="77777777" w:rsidR="00265879" w:rsidRDefault="00265879" w:rsidP="00887B51"/>
    <w:p w14:paraId="4B440D49" w14:textId="77777777" w:rsidR="00265879" w:rsidRDefault="00265879" w:rsidP="00887B51"/>
    <w:p w14:paraId="0CBE7FEA" w14:textId="77777777" w:rsidR="00265879" w:rsidRDefault="00265879" w:rsidP="00887B51"/>
    <w:p w14:paraId="033DF80C" w14:textId="77777777" w:rsidR="00265879" w:rsidRDefault="00265879" w:rsidP="00887B51"/>
    <w:p w14:paraId="7B619522" w14:textId="77777777" w:rsidR="00265879" w:rsidRDefault="00265879" w:rsidP="00887B51"/>
    <w:p w14:paraId="69A34312" w14:textId="77777777" w:rsidR="00265879" w:rsidRDefault="00265879" w:rsidP="00887B51"/>
    <w:p w14:paraId="3750F4EA" w14:textId="77777777" w:rsidR="00265879" w:rsidRDefault="00265879" w:rsidP="00887B51"/>
    <w:p w14:paraId="37D073A6" w14:textId="77777777" w:rsidR="00265879" w:rsidRDefault="00265879" w:rsidP="00887B51"/>
    <w:p w14:paraId="52F17B73" w14:textId="77777777" w:rsidR="00265879" w:rsidRDefault="00265879" w:rsidP="00887B51"/>
    <w:p w14:paraId="1519C3F2" w14:textId="77777777" w:rsidR="00265879" w:rsidRDefault="00265879" w:rsidP="00887B51"/>
    <w:p w14:paraId="187ED43D" w14:textId="77777777" w:rsidR="00265879" w:rsidRDefault="00265879" w:rsidP="00887B51"/>
    <w:p w14:paraId="54A0D9E9" w14:textId="77777777" w:rsidR="00265879" w:rsidRDefault="00265879" w:rsidP="00887B51"/>
    <w:p w14:paraId="39D4B0DD" w14:textId="77777777" w:rsidR="00265879" w:rsidRDefault="00265879" w:rsidP="00887B51"/>
    <w:p w14:paraId="2F91D35F" w14:textId="77777777" w:rsidR="00265879" w:rsidRDefault="00265879" w:rsidP="00887B51"/>
    <w:p w14:paraId="0866A920" w14:textId="77777777" w:rsidR="00265879" w:rsidRDefault="00265879" w:rsidP="00887B51"/>
    <w:p w14:paraId="6572DA48" w14:textId="77777777" w:rsidR="00265879" w:rsidRDefault="00265879" w:rsidP="00887B51"/>
    <w:p w14:paraId="022CFC10" w14:textId="77777777" w:rsidR="00265879" w:rsidRDefault="00265879" w:rsidP="00887B51"/>
    <w:p w14:paraId="12CEA79D" w14:textId="77777777" w:rsidR="00265879" w:rsidRDefault="00265879" w:rsidP="00887B51"/>
    <w:p w14:paraId="1D00F58D" w14:textId="77777777" w:rsidR="00265879" w:rsidRDefault="00265879" w:rsidP="00887B51"/>
    <w:p w14:paraId="48D8DF97" w14:textId="77777777" w:rsidR="00265879" w:rsidRDefault="00265879" w:rsidP="00887B51"/>
    <w:p w14:paraId="430674A1" w14:textId="77777777" w:rsidR="00265879" w:rsidRDefault="00265879" w:rsidP="00887B51"/>
    <w:p w14:paraId="69B516FB" w14:textId="77777777" w:rsidR="00265879" w:rsidRDefault="00265879" w:rsidP="00887B51"/>
    <w:p w14:paraId="633F9ADC" w14:textId="77777777" w:rsidR="00265879" w:rsidRDefault="00265879" w:rsidP="00887B51"/>
    <w:p w14:paraId="1A24D78B" w14:textId="77777777" w:rsidR="00265879" w:rsidRDefault="00265879" w:rsidP="00887B51"/>
    <w:p w14:paraId="126DBF5F" w14:textId="77777777" w:rsidR="00265879" w:rsidRDefault="00265879" w:rsidP="000650F4"/>
  </w:footnote>
  <w:footnote w:type="continuationSeparator" w:id="0">
    <w:p w14:paraId="76411BF0" w14:textId="77777777" w:rsidR="00265879" w:rsidRDefault="00265879" w:rsidP="00887B51">
      <w:r>
        <w:continuationSeparator/>
      </w:r>
    </w:p>
    <w:p w14:paraId="3AD9AF50" w14:textId="77777777" w:rsidR="00265879" w:rsidRDefault="00265879" w:rsidP="00887B51"/>
    <w:p w14:paraId="4C2763E8" w14:textId="77777777" w:rsidR="00265879" w:rsidRDefault="00265879" w:rsidP="00887B51"/>
    <w:p w14:paraId="1E309EF0" w14:textId="77777777" w:rsidR="00265879" w:rsidRDefault="00265879" w:rsidP="00887B51"/>
    <w:p w14:paraId="4A4E26FE" w14:textId="77777777" w:rsidR="00265879" w:rsidRDefault="00265879" w:rsidP="00887B51"/>
    <w:p w14:paraId="333AB4E4" w14:textId="77777777" w:rsidR="00265879" w:rsidRDefault="00265879" w:rsidP="00887B51"/>
    <w:p w14:paraId="6E3A67C4" w14:textId="77777777" w:rsidR="00265879" w:rsidRDefault="00265879" w:rsidP="00887B51"/>
    <w:p w14:paraId="51ABBB58" w14:textId="77777777" w:rsidR="00265879" w:rsidRDefault="00265879" w:rsidP="00887B51"/>
    <w:p w14:paraId="443F0399" w14:textId="77777777" w:rsidR="00265879" w:rsidRDefault="00265879" w:rsidP="00887B51"/>
    <w:p w14:paraId="4079DC40" w14:textId="77777777" w:rsidR="00265879" w:rsidRDefault="00265879" w:rsidP="00887B51"/>
    <w:p w14:paraId="1E034AA9" w14:textId="77777777" w:rsidR="00265879" w:rsidRDefault="00265879" w:rsidP="00887B51"/>
    <w:p w14:paraId="7F53ECD7" w14:textId="77777777" w:rsidR="00265879" w:rsidRDefault="00265879" w:rsidP="00887B51"/>
    <w:p w14:paraId="51B1DDD4" w14:textId="77777777" w:rsidR="00265879" w:rsidRDefault="00265879" w:rsidP="00887B51"/>
    <w:p w14:paraId="2F97F33F" w14:textId="77777777" w:rsidR="00265879" w:rsidRDefault="00265879" w:rsidP="00887B51"/>
    <w:p w14:paraId="735B7A92" w14:textId="77777777" w:rsidR="00265879" w:rsidRDefault="00265879" w:rsidP="00887B51"/>
    <w:p w14:paraId="177A2635" w14:textId="77777777" w:rsidR="00265879" w:rsidRDefault="00265879" w:rsidP="00887B51"/>
    <w:p w14:paraId="441879C6" w14:textId="77777777" w:rsidR="00265879" w:rsidRDefault="00265879" w:rsidP="00887B51"/>
    <w:p w14:paraId="7A047572" w14:textId="77777777" w:rsidR="00265879" w:rsidRDefault="00265879" w:rsidP="00887B51"/>
    <w:p w14:paraId="181A926C" w14:textId="77777777" w:rsidR="00265879" w:rsidRDefault="00265879" w:rsidP="00887B51"/>
    <w:p w14:paraId="4E700463" w14:textId="77777777" w:rsidR="00265879" w:rsidRDefault="00265879" w:rsidP="00887B51"/>
    <w:p w14:paraId="3A652AEC" w14:textId="77777777" w:rsidR="00265879" w:rsidRDefault="00265879" w:rsidP="00887B51"/>
    <w:p w14:paraId="562C7B39" w14:textId="77777777" w:rsidR="00265879" w:rsidRDefault="00265879" w:rsidP="00887B51"/>
    <w:p w14:paraId="03800B3C" w14:textId="77777777" w:rsidR="00265879" w:rsidRDefault="00265879" w:rsidP="00887B51"/>
    <w:p w14:paraId="623BA1E2" w14:textId="77777777" w:rsidR="00265879" w:rsidRDefault="00265879" w:rsidP="00887B51"/>
    <w:p w14:paraId="24BE57EF" w14:textId="77777777" w:rsidR="00265879" w:rsidRDefault="00265879" w:rsidP="00887B51"/>
    <w:p w14:paraId="354036D4" w14:textId="77777777" w:rsidR="00265879" w:rsidRDefault="00265879" w:rsidP="00887B51"/>
    <w:p w14:paraId="7B843608" w14:textId="77777777" w:rsidR="00265879" w:rsidRDefault="00265879" w:rsidP="00887B51"/>
    <w:p w14:paraId="1A19DB00" w14:textId="77777777" w:rsidR="00265879" w:rsidRDefault="00265879" w:rsidP="00887B51"/>
    <w:p w14:paraId="6CF35FD8" w14:textId="77777777" w:rsidR="00265879" w:rsidRDefault="00265879" w:rsidP="00887B51"/>
    <w:p w14:paraId="4FB0E14C" w14:textId="77777777" w:rsidR="00265879" w:rsidRDefault="00265879" w:rsidP="00887B51"/>
    <w:p w14:paraId="4FBFF5F4" w14:textId="77777777" w:rsidR="00265879" w:rsidRDefault="00265879" w:rsidP="00887B51"/>
    <w:p w14:paraId="124B6736" w14:textId="77777777" w:rsidR="00265879" w:rsidRDefault="00265879" w:rsidP="00887B51"/>
    <w:p w14:paraId="71C346B9" w14:textId="77777777" w:rsidR="00265879" w:rsidRDefault="00265879" w:rsidP="00887B51"/>
    <w:p w14:paraId="6B7D2BAE" w14:textId="77777777" w:rsidR="00265879" w:rsidRDefault="00265879" w:rsidP="00887B51"/>
    <w:p w14:paraId="3C019172" w14:textId="77777777" w:rsidR="00265879" w:rsidRDefault="00265879" w:rsidP="00887B51"/>
    <w:p w14:paraId="23359729" w14:textId="77777777" w:rsidR="00265879" w:rsidRDefault="00265879" w:rsidP="00887B51"/>
    <w:p w14:paraId="59F4C414" w14:textId="77777777" w:rsidR="00265879" w:rsidRDefault="00265879" w:rsidP="00887B51"/>
    <w:p w14:paraId="1E131859" w14:textId="77777777" w:rsidR="00265879" w:rsidRDefault="00265879" w:rsidP="00887B51"/>
    <w:p w14:paraId="5D99C314" w14:textId="77777777" w:rsidR="00265879" w:rsidRDefault="00265879" w:rsidP="00887B51"/>
    <w:p w14:paraId="6EDDD1AC" w14:textId="77777777" w:rsidR="00265879" w:rsidRDefault="00265879" w:rsidP="00887B51"/>
    <w:p w14:paraId="4EC1938B" w14:textId="77777777" w:rsidR="00265879" w:rsidRDefault="00265879" w:rsidP="00887B51"/>
    <w:p w14:paraId="7346103D" w14:textId="77777777" w:rsidR="00265879" w:rsidRDefault="00265879" w:rsidP="00887B51"/>
    <w:p w14:paraId="61E9DEB5" w14:textId="77777777" w:rsidR="00265879" w:rsidRDefault="00265879" w:rsidP="00887B51"/>
    <w:p w14:paraId="6411AAFB" w14:textId="77777777" w:rsidR="00265879" w:rsidRDefault="00265879" w:rsidP="00887B51"/>
    <w:p w14:paraId="14D9483C" w14:textId="77777777" w:rsidR="00265879" w:rsidRDefault="00265879" w:rsidP="00887B51"/>
    <w:p w14:paraId="6EB4F299" w14:textId="77777777" w:rsidR="00265879" w:rsidRDefault="00265879" w:rsidP="00887B51"/>
    <w:p w14:paraId="2ECBB864" w14:textId="77777777" w:rsidR="00265879" w:rsidRDefault="00265879" w:rsidP="00887B51"/>
    <w:p w14:paraId="586DA1E1" w14:textId="77777777" w:rsidR="00265879" w:rsidRDefault="00265879" w:rsidP="00887B51"/>
    <w:p w14:paraId="00E80E82" w14:textId="77777777" w:rsidR="00265879" w:rsidRDefault="00265879" w:rsidP="00887B51"/>
    <w:p w14:paraId="61813591" w14:textId="77777777" w:rsidR="00265879" w:rsidRDefault="00265879" w:rsidP="00887B51"/>
    <w:p w14:paraId="34F0D930" w14:textId="77777777" w:rsidR="00265879" w:rsidRDefault="00265879" w:rsidP="00887B51"/>
    <w:p w14:paraId="16C8DFC1" w14:textId="77777777" w:rsidR="00265879" w:rsidRDefault="00265879" w:rsidP="00887B51"/>
    <w:p w14:paraId="333CB65F" w14:textId="77777777" w:rsidR="00265879" w:rsidRDefault="00265879" w:rsidP="00887B51"/>
    <w:p w14:paraId="3B2D2A63" w14:textId="77777777" w:rsidR="00265879" w:rsidRDefault="00265879" w:rsidP="00887B51"/>
    <w:p w14:paraId="4EBFE391" w14:textId="77777777" w:rsidR="00265879" w:rsidRDefault="00265879" w:rsidP="00887B51"/>
    <w:p w14:paraId="328A1615" w14:textId="77777777" w:rsidR="00265879" w:rsidRDefault="00265879" w:rsidP="00887B51"/>
    <w:p w14:paraId="767DE663" w14:textId="77777777" w:rsidR="00265879" w:rsidRDefault="00265879" w:rsidP="00887B51"/>
    <w:p w14:paraId="56FC5E19" w14:textId="77777777" w:rsidR="00265879" w:rsidRDefault="00265879" w:rsidP="00887B51"/>
    <w:p w14:paraId="2AB2C1EB" w14:textId="77777777" w:rsidR="00265879" w:rsidRDefault="00265879" w:rsidP="00887B51"/>
    <w:p w14:paraId="26C6303C" w14:textId="77777777" w:rsidR="00265879" w:rsidRDefault="00265879" w:rsidP="00887B51"/>
    <w:p w14:paraId="1C353BCD" w14:textId="77777777" w:rsidR="00265879" w:rsidRDefault="00265879" w:rsidP="00887B51"/>
    <w:p w14:paraId="4143DE52" w14:textId="77777777" w:rsidR="00265879" w:rsidRDefault="00265879" w:rsidP="00887B51"/>
    <w:p w14:paraId="63B4C821" w14:textId="77777777" w:rsidR="00265879" w:rsidRDefault="00265879" w:rsidP="00887B51"/>
    <w:p w14:paraId="296E79C0" w14:textId="77777777" w:rsidR="00265879" w:rsidRDefault="00265879" w:rsidP="00887B51"/>
    <w:p w14:paraId="0E417379" w14:textId="77777777" w:rsidR="00265879" w:rsidRDefault="00265879" w:rsidP="00887B51"/>
    <w:p w14:paraId="7FF7AFB0" w14:textId="77777777" w:rsidR="00265879" w:rsidRDefault="00265879" w:rsidP="00887B51"/>
    <w:p w14:paraId="5C1BDEC2" w14:textId="77777777" w:rsidR="00265879" w:rsidRDefault="00265879" w:rsidP="00887B51"/>
    <w:p w14:paraId="343DA101" w14:textId="77777777" w:rsidR="00265879" w:rsidRDefault="00265879" w:rsidP="00887B51"/>
    <w:p w14:paraId="3B5665C0" w14:textId="77777777" w:rsidR="00265879" w:rsidRDefault="00265879" w:rsidP="00887B51"/>
    <w:p w14:paraId="7C8A4E0A" w14:textId="77777777" w:rsidR="00265879" w:rsidRDefault="00265879" w:rsidP="00887B51"/>
    <w:p w14:paraId="60E0C6EC" w14:textId="77777777" w:rsidR="00265879" w:rsidRDefault="00265879" w:rsidP="00887B51"/>
    <w:p w14:paraId="2A3C3E27" w14:textId="77777777" w:rsidR="00265879" w:rsidRDefault="00265879" w:rsidP="00887B51"/>
    <w:p w14:paraId="64291FA7" w14:textId="77777777" w:rsidR="00265879" w:rsidRDefault="00265879" w:rsidP="00887B51"/>
    <w:p w14:paraId="18B0406F" w14:textId="77777777" w:rsidR="00265879" w:rsidRDefault="00265879" w:rsidP="00887B51"/>
    <w:p w14:paraId="3CA491FB" w14:textId="77777777" w:rsidR="00265879" w:rsidRDefault="00265879" w:rsidP="00887B51"/>
    <w:p w14:paraId="108111BE" w14:textId="77777777" w:rsidR="00265879" w:rsidRDefault="00265879" w:rsidP="00887B51"/>
    <w:p w14:paraId="42926B68" w14:textId="77777777" w:rsidR="00265879" w:rsidRDefault="00265879" w:rsidP="00887B51"/>
    <w:p w14:paraId="062F5644" w14:textId="77777777" w:rsidR="00265879" w:rsidRDefault="00265879" w:rsidP="00887B51"/>
    <w:p w14:paraId="610D2E3E" w14:textId="77777777" w:rsidR="00265879" w:rsidRDefault="00265879" w:rsidP="00887B51"/>
    <w:p w14:paraId="51B3DB90" w14:textId="77777777" w:rsidR="00265879" w:rsidRDefault="00265879" w:rsidP="00887B51"/>
    <w:p w14:paraId="7BFAF162" w14:textId="77777777" w:rsidR="00265879" w:rsidRDefault="00265879" w:rsidP="00887B51"/>
    <w:p w14:paraId="650B4724" w14:textId="77777777" w:rsidR="00265879" w:rsidRDefault="00265879" w:rsidP="00887B51"/>
    <w:p w14:paraId="7CB52ABB" w14:textId="77777777" w:rsidR="00265879" w:rsidRDefault="00265879" w:rsidP="00887B51"/>
    <w:p w14:paraId="4D355566" w14:textId="77777777" w:rsidR="00265879" w:rsidRDefault="00265879" w:rsidP="00887B51"/>
    <w:p w14:paraId="121A0180" w14:textId="77777777" w:rsidR="00265879" w:rsidRDefault="00265879" w:rsidP="00887B51"/>
    <w:p w14:paraId="0AB83E01" w14:textId="77777777" w:rsidR="00265879" w:rsidRDefault="00265879" w:rsidP="00887B51"/>
    <w:p w14:paraId="592F702C" w14:textId="77777777" w:rsidR="00265879" w:rsidRDefault="00265879" w:rsidP="00887B51"/>
    <w:p w14:paraId="0BEF3096" w14:textId="77777777" w:rsidR="00265879" w:rsidRDefault="00265879" w:rsidP="00887B51"/>
    <w:p w14:paraId="7227B3D8" w14:textId="77777777" w:rsidR="00265879" w:rsidRDefault="00265879" w:rsidP="00887B51"/>
    <w:p w14:paraId="782B5F00" w14:textId="77777777" w:rsidR="00265879" w:rsidRDefault="00265879" w:rsidP="00887B51"/>
    <w:p w14:paraId="32E874D1" w14:textId="77777777" w:rsidR="00265879" w:rsidRDefault="00265879" w:rsidP="00887B51"/>
    <w:p w14:paraId="1AD64C78" w14:textId="77777777" w:rsidR="00265879" w:rsidRDefault="00265879" w:rsidP="00887B51"/>
    <w:p w14:paraId="2A406991" w14:textId="77777777" w:rsidR="00265879" w:rsidRDefault="00265879" w:rsidP="00887B51"/>
    <w:p w14:paraId="041EAE94" w14:textId="77777777" w:rsidR="00265879" w:rsidRDefault="00265879" w:rsidP="00887B51"/>
    <w:p w14:paraId="281C2182" w14:textId="77777777" w:rsidR="00265879" w:rsidRDefault="00265879" w:rsidP="00887B51"/>
    <w:p w14:paraId="5A3E457A" w14:textId="77777777" w:rsidR="00265879" w:rsidRDefault="00265879" w:rsidP="00887B51"/>
    <w:p w14:paraId="21FC3D94" w14:textId="77777777" w:rsidR="00265879" w:rsidRDefault="00265879" w:rsidP="00887B51"/>
    <w:p w14:paraId="64D30B97" w14:textId="77777777" w:rsidR="00265879" w:rsidRDefault="00265879" w:rsidP="00887B51"/>
    <w:p w14:paraId="0F707BDF" w14:textId="77777777" w:rsidR="00265879" w:rsidRDefault="00265879" w:rsidP="00887B51"/>
    <w:p w14:paraId="694CCF95" w14:textId="77777777" w:rsidR="00265879" w:rsidRDefault="00265879" w:rsidP="00887B51"/>
    <w:p w14:paraId="42C48276" w14:textId="77777777" w:rsidR="00265879" w:rsidRDefault="00265879" w:rsidP="00887B51"/>
    <w:p w14:paraId="07CDC1F6" w14:textId="77777777" w:rsidR="00265879" w:rsidRDefault="00265879" w:rsidP="00887B51"/>
    <w:p w14:paraId="7B96ACB7" w14:textId="77777777" w:rsidR="00265879" w:rsidRDefault="00265879" w:rsidP="00887B51"/>
    <w:p w14:paraId="5E6CEB14" w14:textId="77777777" w:rsidR="00265879" w:rsidRDefault="00265879" w:rsidP="00887B51"/>
    <w:p w14:paraId="13834F30" w14:textId="77777777" w:rsidR="00265879" w:rsidRDefault="00265879" w:rsidP="00887B51"/>
    <w:p w14:paraId="2F818DA6" w14:textId="77777777" w:rsidR="00265879" w:rsidRDefault="00265879" w:rsidP="00887B51"/>
    <w:p w14:paraId="1823EF66" w14:textId="77777777" w:rsidR="00265879" w:rsidRDefault="00265879" w:rsidP="00887B51"/>
    <w:p w14:paraId="35A3EA95" w14:textId="77777777" w:rsidR="00265879" w:rsidRDefault="00265879" w:rsidP="00887B51"/>
    <w:p w14:paraId="6C6B1764" w14:textId="77777777" w:rsidR="00265879" w:rsidRDefault="00265879" w:rsidP="00887B51"/>
    <w:p w14:paraId="636D392F" w14:textId="77777777" w:rsidR="00265879" w:rsidRDefault="00265879" w:rsidP="00887B51"/>
    <w:p w14:paraId="7037A29A" w14:textId="77777777" w:rsidR="00265879" w:rsidRDefault="00265879" w:rsidP="00887B51"/>
    <w:p w14:paraId="2165E8AE" w14:textId="77777777" w:rsidR="00265879" w:rsidRDefault="00265879" w:rsidP="00887B51"/>
    <w:p w14:paraId="5D9C2311" w14:textId="77777777" w:rsidR="00265879" w:rsidRDefault="00265879" w:rsidP="00887B51"/>
    <w:p w14:paraId="49FA246F" w14:textId="77777777" w:rsidR="00265879" w:rsidRDefault="00265879" w:rsidP="00887B51"/>
    <w:p w14:paraId="1C548753" w14:textId="77777777" w:rsidR="00265879" w:rsidRDefault="00265879" w:rsidP="00887B51"/>
    <w:p w14:paraId="71D83C30" w14:textId="77777777" w:rsidR="00265879" w:rsidRDefault="00265879" w:rsidP="00887B51"/>
    <w:p w14:paraId="0F89F0C1" w14:textId="77777777" w:rsidR="00265879" w:rsidRDefault="00265879" w:rsidP="00887B51"/>
    <w:p w14:paraId="39E5E492" w14:textId="77777777" w:rsidR="00265879" w:rsidRDefault="00265879" w:rsidP="00887B51"/>
    <w:p w14:paraId="437E8151" w14:textId="77777777" w:rsidR="00265879" w:rsidRDefault="00265879" w:rsidP="00887B51"/>
    <w:p w14:paraId="6733D6D1" w14:textId="77777777" w:rsidR="00265879" w:rsidRDefault="00265879" w:rsidP="00887B51"/>
    <w:p w14:paraId="4AC4FA53" w14:textId="77777777" w:rsidR="00265879" w:rsidRDefault="00265879" w:rsidP="00887B51"/>
    <w:p w14:paraId="01C4194C" w14:textId="77777777" w:rsidR="00265879" w:rsidRDefault="00265879" w:rsidP="00887B51"/>
    <w:p w14:paraId="5B0B359A" w14:textId="77777777" w:rsidR="00265879" w:rsidRDefault="00265879" w:rsidP="00887B51"/>
    <w:p w14:paraId="5814293E" w14:textId="77777777" w:rsidR="00265879" w:rsidRDefault="00265879" w:rsidP="00887B51"/>
    <w:p w14:paraId="187F0744" w14:textId="77777777" w:rsidR="00265879" w:rsidRDefault="00265879" w:rsidP="00887B51"/>
    <w:p w14:paraId="5C468A14" w14:textId="77777777" w:rsidR="00265879" w:rsidRDefault="00265879" w:rsidP="00887B51"/>
    <w:p w14:paraId="192BFAF5" w14:textId="77777777" w:rsidR="00265879" w:rsidRDefault="00265879" w:rsidP="00887B51"/>
    <w:p w14:paraId="47474CBD" w14:textId="77777777" w:rsidR="00265879" w:rsidRDefault="00265879" w:rsidP="00887B51"/>
    <w:p w14:paraId="1557D04B" w14:textId="77777777" w:rsidR="00265879" w:rsidRDefault="00265879" w:rsidP="00887B51"/>
    <w:p w14:paraId="64DE9AB8" w14:textId="77777777" w:rsidR="00265879" w:rsidRDefault="00265879" w:rsidP="00887B51"/>
    <w:p w14:paraId="4AE27E01" w14:textId="77777777" w:rsidR="00265879" w:rsidRDefault="00265879" w:rsidP="00887B51"/>
    <w:p w14:paraId="6E08BB2F" w14:textId="77777777" w:rsidR="00265879" w:rsidRDefault="00265879" w:rsidP="00887B51"/>
    <w:p w14:paraId="6001FD92" w14:textId="77777777" w:rsidR="00265879" w:rsidRDefault="00265879" w:rsidP="00887B51"/>
    <w:p w14:paraId="4769C1D9" w14:textId="77777777" w:rsidR="00265879" w:rsidRDefault="00265879" w:rsidP="00887B51"/>
    <w:p w14:paraId="3F3E8CAE" w14:textId="77777777" w:rsidR="00265879" w:rsidRDefault="00265879" w:rsidP="00887B51"/>
    <w:p w14:paraId="5DA7C9CC" w14:textId="77777777" w:rsidR="00265879" w:rsidRDefault="00265879" w:rsidP="00887B51"/>
    <w:p w14:paraId="08F5881B" w14:textId="77777777" w:rsidR="00265879" w:rsidRDefault="00265879" w:rsidP="00887B51"/>
    <w:p w14:paraId="4E7323FD" w14:textId="77777777" w:rsidR="00265879" w:rsidRDefault="00265879" w:rsidP="00887B51"/>
    <w:p w14:paraId="323872E2" w14:textId="77777777" w:rsidR="00265879" w:rsidRDefault="00265879" w:rsidP="00887B51"/>
    <w:p w14:paraId="3A9C1700" w14:textId="77777777" w:rsidR="00265879" w:rsidRDefault="00265879" w:rsidP="00887B51"/>
    <w:p w14:paraId="112B3F1B" w14:textId="77777777" w:rsidR="00265879" w:rsidRDefault="00265879" w:rsidP="00887B51"/>
    <w:p w14:paraId="4320BC0F" w14:textId="77777777" w:rsidR="00265879" w:rsidRDefault="00265879" w:rsidP="00887B51"/>
    <w:p w14:paraId="59DB6FB4" w14:textId="77777777" w:rsidR="00265879" w:rsidRDefault="00265879" w:rsidP="00887B51"/>
    <w:p w14:paraId="52592794" w14:textId="77777777" w:rsidR="00265879" w:rsidRDefault="00265879" w:rsidP="00887B51"/>
    <w:p w14:paraId="415034C7" w14:textId="77777777" w:rsidR="00265879" w:rsidRDefault="00265879" w:rsidP="00887B51"/>
    <w:p w14:paraId="3D05923B" w14:textId="77777777" w:rsidR="00265879" w:rsidRDefault="00265879" w:rsidP="00887B51"/>
    <w:p w14:paraId="19C7B668" w14:textId="77777777" w:rsidR="00265879" w:rsidRDefault="00265879" w:rsidP="00887B51"/>
    <w:p w14:paraId="1DAD6683" w14:textId="77777777" w:rsidR="00265879" w:rsidRDefault="00265879" w:rsidP="00887B51"/>
    <w:p w14:paraId="204261F2" w14:textId="77777777" w:rsidR="00265879" w:rsidRDefault="00265879" w:rsidP="00887B51"/>
    <w:p w14:paraId="2DB436CA" w14:textId="77777777" w:rsidR="00265879" w:rsidRDefault="00265879" w:rsidP="00887B51"/>
    <w:p w14:paraId="75A6ADDC" w14:textId="77777777" w:rsidR="00265879" w:rsidRDefault="00265879" w:rsidP="00887B51"/>
    <w:p w14:paraId="1668BFE5" w14:textId="77777777" w:rsidR="00265879" w:rsidRDefault="00265879" w:rsidP="00887B51"/>
    <w:p w14:paraId="4B96681E" w14:textId="77777777" w:rsidR="00265879" w:rsidRDefault="00265879" w:rsidP="00887B51"/>
    <w:p w14:paraId="64251C04" w14:textId="77777777" w:rsidR="00265879" w:rsidRDefault="00265879" w:rsidP="00887B51"/>
    <w:p w14:paraId="7EB0AC7A" w14:textId="77777777" w:rsidR="00265879" w:rsidRDefault="00265879" w:rsidP="00887B51"/>
    <w:p w14:paraId="5AD5BB28" w14:textId="77777777" w:rsidR="00265879" w:rsidRDefault="00265879" w:rsidP="00887B51"/>
    <w:p w14:paraId="5479CAAB" w14:textId="77777777" w:rsidR="00265879" w:rsidRDefault="00265879" w:rsidP="00887B51"/>
    <w:p w14:paraId="5F60D37E" w14:textId="77777777" w:rsidR="00265879" w:rsidRDefault="00265879" w:rsidP="00887B51"/>
    <w:p w14:paraId="209E6CA8" w14:textId="77777777" w:rsidR="00265879" w:rsidRDefault="00265879" w:rsidP="00887B51"/>
    <w:p w14:paraId="78BB2160" w14:textId="77777777" w:rsidR="00265879" w:rsidRDefault="00265879" w:rsidP="00887B51"/>
    <w:p w14:paraId="3DFC507E" w14:textId="77777777" w:rsidR="00265879" w:rsidRDefault="00265879" w:rsidP="00887B51"/>
    <w:p w14:paraId="13A8CBEA" w14:textId="77777777" w:rsidR="00265879" w:rsidRDefault="00265879" w:rsidP="00887B51"/>
    <w:p w14:paraId="4DA39730" w14:textId="77777777" w:rsidR="00265879" w:rsidRDefault="00265879" w:rsidP="00887B51"/>
    <w:p w14:paraId="17EBFBB5" w14:textId="77777777" w:rsidR="00265879" w:rsidRDefault="00265879" w:rsidP="00887B51"/>
    <w:p w14:paraId="53241E7A" w14:textId="77777777" w:rsidR="00265879" w:rsidRDefault="00265879" w:rsidP="00887B51"/>
    <w:p w14:paraId="2BB2125A" w14:textId="77777777" w:rsidR="00265879" w:rsidRDefault="00265879" w:rsidP="00887B51"/>
    <w:p w14:paraId="6976CCFA" w14:textId="77777777" w:rsidR="00265879" w:rsidRDefault="00265879" w:rsidP="00887B51"/>
    <w:p w14:paraId="0DA27B33" w14:textId="77777777" w:rsidR="00265879" w:rsidRDefault="00265879" w:rsidP="00887B51"/>
    <w:p w14:paraId="2D5D07FB" w14:textId="77777777" w:rsidR="00265879" w:rsidRDefault="00265879" w:rsidP="00887B51"/>
    <w:p w14:paraId="6507E15A" w14:textId="77777777" w:rsidR="00265879" w:rsidRDefault="00265879" w:rsidP="00887B51"/>
    <w:p w14:paraId="7A5D2A3C" w14:textId="77777777" w:rsidR="00265879" w:rsidRDefault="00265879" w:rsidP="00887B51"/>
    <w:p w14:paraId="632A3941" w14:textId="77777777" w:rsidR="00265879" w:rsidRDefault="00265879" w:rsidP="00887B51"/>
    <w:p w14:paraId="65E35D62" w14:textId="77777777" w:rsidR="00265879" w:rsidRDefault="00265879" w:rsidP="00887B51"/>
    <w:p w14:paraId="5E827295" w14:textId="77777777" w:rsidR="00265879" w:rsidRDefault="00265879" w:rsidP="00887B51"/>
    <w:p w14:paraId="4D72B33E" w14:textId="77777777" w:rsidR="00265879" w:rsidRDefault="00265879" w:rsidP="00887B51"/>
    <w:p w14:paraId="445327B1" w14:textId="77777777" w:rsidR="00265879" w:rsidRDefault="00265879" w:rsidP="00887B51"/>
    <w:p w14:paraId="452686CB" w14:textId="77777777" w:rsidR="00265879" w:rsidRDefault="00265879" w:rsidP="00887B51"/>
    <w:p w14:paraId="720DFD40" w14:textId="77777777" w:rsidR="00265879" w:rsidRDefault="00265879" w:rsidP="00887B51"/>
    <w:p w14:paraId="1DB9627C" w14:textId="77777777" w:rsidR="00265879" w:rsidRDefault="00265879" w:rsidP="00887B51"/>
    <w:p w14:paraId="6C03E79E" w14:textId="77777777" w:rsidR="00265879" w:rsidRDefault="00265879" w:rsidP="00887B51"/>
    <w:p w14:paraId="6CD9778E" w14:textId="77777777" w:rsidR="00265879" w:rsidRDefault="00265879" w:rsidP="00887B51"/>
    <w:p w14:paraId="6DCC76CC" w14:textId="77777777" w:rsidR="00265879" w:rsidRDefault="00265879" w:rsidP="00887B51"/>
    <w:p w14:paraId="57F665D2" w14:textId="77777777" w:rsidR="00265879" w:rsidRDefault="00265879" w:rsidP="00887B51"/>
    <w:p w14:paraId="22AD10EB" w14:textId="77777777" w:rsidR="00265879" w:rsidRDefault="00265879" w:rsidP="00887B51"/>
    <w:p w14:paraId="646EC2DD" w14:textId="77777777" w:rsidR="00265879" w:rsidRDefault="00265879" w:rsidP="00887B51"/>
    <w:p w14:paraId="08367AAB" w14:textId="77777777" w:rsidR="00265879" w:rsidRDefault="00265879" w:rsidP="00887B51"/>
    <w:p w14:paraId="2D0CB88E" w14:textId="77777777" w:rsidR="00265879" w:rsidRDefault="00265879" w:rsidP="00887B51"/>
    <w:p w14:paraId="5C10EF88" w14:textId="77777777" w:rsidR="00265879" w:rsidRDefault="00265879" w:rsidP="00887B51"/>
    <w:p w14:paraId="10C22D58" w14:textId="77777777" w:rsidR="00265879" w:rsidRDefault="00265879" w:rsidP="00887B51"/>
    <w:p w14:paraId="045242E4" w14:textId="77777777" w:rsidR="00265879" w:rsidRDefault="00265879" w:rsidP="00887B51"/>
    <w:p w14:paraId="62DCE7F6" w14:textId="77777777" w:rsidR="00265879" w:rsidRDefault="00265879" w:rsidP="00887B51"/>
    <w:p w14:paraId="4FBBBEFA" w14:textId="77777777" w:rsidR="00265879" w:rsidRDefault="00265879" w:rsidP="00887B51"/>
    <w:p w14:paraId="709A6B43" w14:textId="77777777" w:rsidR="00265879" w:rsidRDefault="00265879" w:rsidP="00887B51"/>
    <w:p w14:paraId="6F11DF80" w14:textId="77777777" w:rsidR="00265879" w:rsidRDefault="00265879" w:rsidP="00887B51"/>
    <w:p w14:paraId="1BB81C93" w14:textId="77777777" w:rsidR="00265879" w:rsidRDefault="00265879" w:rsidP="000650F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B9109" w14:textId="77777777" w:rsidR="00741DC2" w:rsidRPr="00721B35" w:rsidRDefault="00741DC2" w:rsidP="00887B5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BBC6A26"/>
    <w:lvl w:ilvl="0">
      <w:start w:val="1"/>
      <w:numFmt w:val="decimal"/>
      <w:pStyle w:val="ListNumber3"/>
      <w:lvlText w:val="%1."/>
      <w:lvlJc w:val="left"/>
      <w:pPr>
        <w:tabs>
          <w:tab w:val="num" w:pos="1080"/>
        </w:tabs>
        <w:ind w:left="1080" w:hanging="360"/>
      </w:pPr>
    </w:lvl>
  </w:abstractNum>
  <w:abstractNum w:abstractNumId="1">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C7D3FD2"/>
    <w:multiLevelType w:val="multilevel"/>
    <w:tmpl w:val="3946B436"/>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pStyle w:val="Heading3"/>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7">
    <w:nsid w:val="2B314299"/>
    <w:multiLevelType w:val="hybridMultilevel"/>
    <w:tmpl w:val="F06A9990"/>
    <w:lvl w:ilvl="0" w:tplc="7FBCCC86">
      <w:start w:val="1"/>
      <w:numFmt w:val="decimal"/>
      <w:lvlText w:val="5.%1.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5">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7">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4821E1"/>
    <w:multiLevelType w:val="multilevel"/>
    <w:tmpl w:val="F0C6A5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1">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2">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7">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1">
    <w:nsid w:val="69DE2537"/>
    <w:multiLevelType w:val="singleLevel"/>
    <w:tmpl w:val="A2B453D0"/>
    <w:name w:val="52222"/>
    <w:lvl w:ilvl="0">
      <w:start w:val="1"/>
      <w:numFmt w:val="decimal"/>
      <w:lvlText w:val="%1."/>
      <w:lvlJc w:val="left"/>
      <w:pPr>
        <w:tabs>
          <w:tab w:val="num" w:pos="360"/>
        </w:tabs>
        <w:ind w:left="216" w:hanging="216"/>
      </w:pPr>
    </w:lvl>
  </w:abstractNum>
  <w:abstractNum w:abstractNumId="42">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AE2D27"/>
    <w:multiLevelType w:val="singleLevel"/>
    <w:tmpl w:val="A2B453D0"/>
    <w:name w:val="522222"/>
    <w:lvl w:ilvl="0">
      <w:start w:val="1"/>
      <w:numFmt w:val="decimal"/>
      <w:lvlText w:val="%1."/>
      <w:lvlJc w:val="left"/>
      <w:pPr>
        <w:tabs>
          <w:tab w:val="num" w:pos="360"/>
        </w:tabs>
        <w:ind w:left="216" w:hanging="216"/>
      </w:pPr>
    </w:lvl>
  </w:abstractNum>
  <w:abstractNum w:abstractNumId="4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6">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6F554E85"/>
    <w:multiLevelType w:val="singleLevel"/>
    <w:tmpl w:val="A2B453D0"/>
    <w:name w:val="5"/>
    <w:lvl w:ilvl="0">
      <w:start w:val="1"/>
      <w:numFmt w:val="decimal"/>
      <w:lvlText w:val="%1."/>
      <w:lvlJc w:val="left"/>
      <w:pPr>
        <w:tabs>
          <w:tab w:val="num" w:pos="360"/>
        </w:tabs>
        <w:ind w:left="216" w:hanging="216"/>
      </w:pPr>
    </w:lvl>
  </w:abstractNum>
  <w:abstractNum w:abstractNumId="48">
    <w:nsid w:val="703A2D81"/>
    <w:multiLevelType w:val="singleLevel"/>
    <w:tmpl w:val="A2B453D0"/>
    <w:name w:val="5222"/>
    <w:lvl w:ilvl="0">
      <w:start w:val="1"/>
      <w:numFmt w:val="decimal"/>
      <w:lvlText w:val="%1."/>
      <w:lvlJc w:val="left"/>
      <w:pPr>
        <w:tabs>
          <w:tab w:val="num" w:pos="360"/>
        </w:tabs>
        <w:ind w:left="216" w:hanging="216"/>
      </w:pPr>
    </w:lvl>
  </w:abstractNum>
  <w:abstractNum w:abstractNumId="49">
    <w:nsid w:val="71BB7563"/>
    <w:multiLevelType w:val="singleLevel"/>
    <w:tmpl w:val="876EF2CC"/>
    <w:lvl w:ilvl="0">
      <w:start w:val="1"/>
      <w:numFmt w:val="decimal"/>
      <w:pStyle w:val="TableTitle"/>
      <w:lvlText w:val="B¶ng %1:"/>
      <w:lvlJc w:val="left"/>
      <w:pPr>
        <w:tabs>
          <w:tab w:val="num" w:pos="1080"/>
        </w:tabs>
      </w:pPr>
    </w:lvl>
  </w:abstractNum>
  <w:abstractNum w:abstractNumId="50">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28"/>
  </w:num>
  <w:num w:numId="2">
    <w:abstractNumId w:val="49"/>
  </w:num>
  <w:num w:numId="3">
    <w:abstractNumId w:val="19"/>
  </w:num>
  <w:num w:numId="4">
    <w:abstractNumId w:val="32"/>
  </w:num>
  <w:num w:numId="5">
    <w:abstractNumId w:val="34"/>
  </w:num>
  <w:num w:numId="6">
    <w:abstractNumId w:val="10"/>
  </w:num>
  <w:num w:numId="7">
    <w:abstractNumId w:val="8"/>
  </w:num>
  <w:num w:numId="8">
    <w:abstractNumId w:val="4"/>
  </w:num>
  <w:num w:numId="9">
    <w:abstractNumId w:val="35"/>
  </w:num>
  <w:num w:numId="10">
    <w:abstractNumId w:val="36"/>
  </w:num>
  <w:num w:numId="11">
    <w:abstractNumId w:val="2"/>
  </w:num>
  <w:num w:numId="12">
    <w:abstractNumId w:val="18"/>
  </w:num>
  <w:num w:numId="13">
    <w:abstractNumId w:val="26"/>
  </w:num>
  <w:num w:numId="14">
    <w:abstractNumId w:val="40"/>
  </w:num>
  <w:num w:numId="15">
    <w:abstractNumId w:val="7"/>
  </w:num>
  <w:num w:numId="16">
    <w:abstractNumId w:val="42"/>
  </w:num>
  <w:num w:numId="17">
    <w:abstractNumId w:val="15"/>
  </w:num>
  <w:num w:numId="18">
    <w:abstractNumId w:val="43"/>
  </w:num>
  <w:num w:numId="19">
    <w:abstractNumId w:val="37"/>
  </w:num>
  <w:num w:numId="20">
    <w:abstractNumId w:val="22"/>
  </w:num>
  <w:num w:numId="21">
    <w:abstractNumId w:val="25"/>
  </w:num>
  <w:num w:numId="22">
    <w:abstractNumId w:val="13"/>
  </w:num>
  <w:num w:numId="23">
    <w:abstractNumId w:val="46"/>
  </w:num>
  <w:num w:numId="24">
    <w:abstractNumId w:val="27"/>
  </w:num>
  <w:num w:numId="25">
    <w:abstractNumId w:val="28"/>
  </w:num>
  <w:num w:numId="26">
    <w:abstractNumId w:val="28"/>
  </w:num>
  <w:num w:numId="27">
    <w:abstractNumId w:val="9"/>
  </w:num>
  <w:num w:numId="28">
    <w:abstractNumId w:val="1"/>
  </w:num>
  <w:num w:numId="29">
    <w:abstractNumId w:val="23"/>
  </w:num>
  <w:num w:numId="30">
    <w:abstractNumId w:val="20"/>
  </w:num>
  <w:num w:numId="31">
    <w:abstractNumId w:val="33"/>
  </w:num>
  <w:num w:numId="32">
    <w:abstractNumId w:val="0"/>
  </w:num>
  <w:num w:numId="33">
    <w:abstractNumId w:val="17"/>
  </w:num>
  <w:num w:numId="34">
    <w:abstractNumId w:val="17"/>
    <w:lvlOverride w:ilvl="0">
      <w:startOverride w:val="1"/>
    </w:lvlOverride>
  </w:num>
  <w:num w:numId="35">
    <w:abstractNumId w:val="17"/>
    <w:lvlOverride w:ilvl="0">
      <w:startOverride w:val="5"/>
    </w:lvlOverride>
  </w:num>
  <w:num w:numId="36">
    <w:abstractNumId w:val="17"/>
    <w:lvlOverride w:ilvl="0">
      <w:startOverride w:val="4"/>
    </w:lvlOverride>
  </w:num>
  <w:num w:numId="37">
    <w:abstractNumId w:val="17"/>
    <w:lvlOverride w:ilvl="0">
      <w:startOverride w:val="5"/>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1EA3"/>
    <w:rsid w:val="00042EF5"/>
    <w:rsid w:val="0004539C"/>
    <w:rsid w:val="0004639F"/>
    <w:rsid w:val="00047B17"/>
    <w:rsid w:val="000538D5"/>
    <w:rsid w:val="00053C24"/>
    <w:rsid w:val="00055D48"/>
    <w:rsid w:val="000574EC"/>
    <w:rsid w:val="000650F4"/>
    <w:rsid w:val="00066729"/>
    <w:rsid w:val="00066FCC"/>
    <w:rsid w:val="00074328"/>
    <w:rsid w:val="00074B1B"/>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627D"/>
    <w:rsid w:val="000B749E"/>
    <w:rsid w:val="000C0C8F"/>
    <w:rsid w:val="000C6BD0"/>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96C"/>
    <w:rsid w:val="00137F98"/>
    <w:rsid w:val="00141C23"/>
    <w:rsid w:val="001425AD"/>
    <w:rsid w:val="001454ED"/>
    <w:rsid w:val="00150748"/>
    <w:rsid w:val="00150FB9"/>
    <w:rsid w:val="00153A38"/>
    <w:rsid w:val="0015737B"/>
    <w:rsid w:val="001574DA"/>
    <w:rsid w:val="00161DEF"/>
    <w:rsid w:val="0016297C"/>
    <w:rsid w:val="001644E6"/>
    <w:rsid w:val="00164B12"/>
    <w:rsid w:val="00164CB7"/>
    <w:rsid w:val="00166533"/>
    <w:rsid w:val="00166801"/>
    <w:rsid w:val="00173A24"/>
    <w:rsid w:val="00173CDF"/>
    <w:rsid w:val="00175875"/>
    <w:rsid w:val="001777D4"/>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5879"/>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2F29A5"/>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3965"/>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279D"/>
    <w:rsid w:val="003B7EF0"/>
    <w:rsid w:val="003C38B1"/>
    <w:rsid w:val="003C64A1"/>
    <w:rsid w:val="003D0780"/>
    <w:rsid w:val="003D0E3A"/>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4005"/>
    <w:rsid w:val="00427063"/>
    <w:rsid w:val="00432AB4"/>
    <w:rsid w:val="0043370B"/>
    <w:rsid w:val="004340C3"/>
    <w:rsid w:val="00434415"/>
    <w:rsid w:val="00434AD6"/>
    <w:rsid w:val="004355CB"/>
    <w:rsid w:val="00442A6D"/>
    <w:rsid w:val="004462F0"/>
    <w:rsid w:val="00446937"/>
    <w:rsid w:val="00447AAE"/>
    <w:rsid w:val="004527C8"/>
    <w:rsid w:val="0045426A"/>
    <w:rsid w:val="00455F7C"/>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335E"/>
    <w:rsid w:val="004A42F5"/>
    <w:rsid w:val="004A6F0C"/>
    <w:rsid w:val="004A7E9E"/>
    <w:rsid w:val="004B0D32"/>
    <w:rsid w:val="004B691C"/>
    <w:rsid w:val="004C0CC1"/>
    <w:rsid w:val="004C104A"/>
    <w:rsid w:val="004C412F"/>
    <w:rsid w:val="004C576B"/>
    <w:rsid w:val="004C5848"/>
    <w:rsid w:val="004C7BF5"/>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1DC2"/>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5199"/>
    <w:rsid w:val="007E6223"/>
    <w:rsid w:val="007E6987"/>
    <w:rsid w:val="007E7298"/>
    <w:rsid w:val="007E7315"/>
    <w:rsid w:val="007F1136"/>
    <w:rsid w:val="007F2150"/>
    <w:rsid w:val="007F6311"/>
    <w:rsid w:val="00801CE7"/>
    <w:rsid w:val="00804754"/>
    <w:rsid w:val="0080766B"/>
    <w:rsid w:val="00807C2D"/>
    <w:rsid w:val="00811A04"/>
    <w:rsid w:val="008139BB"/>
    <w:rsid w:val="00816047"/>
    <w:rsid w:val="00817E4C"/>
    <w:rsid w:val="00820D7B"/>
    <w:rsid w:val="00821CB6"/>
    <w:rsid w:val="00822F63"/>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53AE"/>
    <w:rsid w:val="0086638A"/>
    <w:rsid w:val="008815CA"/>
    <w:rsid w:val="00881620"/>
    <w:rsid w:val="00882282"/>
    <w:rsid w:val="0088525B"/>
    <w:rsid w:val="0088633B"/>
    <w:rsid w:val="00886CBA"/>
    <w:rsid w:val="00887B51"/>
    <w:rsid w:val="008929F7"/>
    <w:rsid w:val="00895923"/>
    <w:rsid w:val="00895E61"/>
    <w:rsid w:val="008A1053"/>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15"/>
    <w:rsid w:val="00903F27"/>
    <w:rsid w:val="00904124"/>
    <w:rsid w:val="009048EF"/>
    <w:rsid w:val="00911B78"/>
    <w:rsid w:val="00914B9B"/>
    <w:rsid w:val="00930A6C"/>
    <w:rsid w:val="009337BD"/>
    <w:rsid w:val="00934664"/>
    <w:rsid w:val="0093552E"/>
    <w:rsid w:val="00951720"/>
    <w:rsid w:val="00952160"/>
    <w:rsid w:val="00953349"/>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A0EE7"/>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05B95"/>
    <w:rsid w:val="00A110D2"/>
    <w:rsid w:val="00A127EA"/>
    <w:rsid w:val="00A131B0"/>
    <w:rsid w:val="00A13ED8"/>
    <w:rsid w:val="00A164DE"/>
    <w:rsid w:val="00A20325"/>
    <w:rsid w:val="00A223E0"/>
    <w:rsid w:val="00A22754"/>
    <w:rsid w:val="00A2294F"/>
    <w:rsid w:val="00A23708"/>
    <w:rsid w:val="00A2403C"/>
    <w:rsid w:val="00A25A9F"/>
    <w:rsid w:val="00A25B40"/>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1F1E"/>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707"/>
    <w:rsid w:val="00BA2B91"/>
    <w:rsid w:val="00BA3DE0"/>
    <w:rsid w:val="00BA5B5B"/>
    <w:rsid w:val="00BA7BB6"/>
    <w:rsid w:val="00BB0F0A"/>
    <w:rsid w:val="00BB4D30"/>
    <w:rsid w:val="00BB5016"/>
    <w:rsid w:val="00BB7235"/>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24DA"/>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1AC4"/>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272F5"/>
    <w:rsid w:val="00E302FA"/>
    <w:rsid w:val="00E33202"/>
    <w:rsid w:val="00E366F3"/>
    <w:rsid w:val="00E371BD"/>
    <w:rsid w:val="00E40095"/>
    <w:rsid w:val="00E41D85"/>
    <w:rsid w:val="00E43CBB"/>
    <w:rsid w:val="00E46738"/>
    <w:rsid w:val="00E529EA"/>
    <w:rsid w:val="00E553CF"/>
    <w:rsid w:val="00E55CAD"/>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2C23"/>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95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vmn.vnvalley.com/" TargetMode="External"/><Relationship Id="rId27" Type="http://schemas.openxmlformats.org/officeDocument/2006/relationships/image" Target="media/image15.png"/><Relationship Id="rId28" Type="http://schemas.openxmlformats.org/officeDocument/2006/relationships/hyperlink" Target="http://vmn.vnvalley.com/" TargetMode="External"/><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vmn.vnvalley.com/" TargetMode="External"/><Relationship Id="rId31" Type="http://schemas.openxmlformats.org/officeDocument/2006/relationships/image" Target="media/image17.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en.wikipedia.org/wiki/Model-view-controlle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BD1F2-BF15-024F-A29A-D9D3C430B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\Users\Hoang\Desktop\Template Design_EN\Template_Architecture Design.dot</Template>
  <TotalTime>965</TotalTime>
  <Pages>29</Pages>
  <Words>3432</Words>
  <Characters>19567</Characters>
  <Application>Microsoft Macintosh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Architecture Design</vt:lpstr>
    </vt:vector>
  </TitlesOfParts>
  <Manager/>
  <Company/>
  <LinksUpToDate>false</LinksUpToDate>
  <CharactersWithSpaces>22954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nguyen hai dang</cp:lastModifiedBy>
  <cp:revision>134</cp:revision>
  <cp:lastPrinted>1900-12-31T16:57:20Z</cp:lastPrinted>
  <dcterms:created xsi:type="dcterms:W3CDTF">2014-08-19T04:40:00Z</dcterms:created>
  <dcterms:modified xsi:type="dcterms:W3CDTF">2016-04-24T09:12:00Z</dcterms:modified>
  <cp:category/>
</cp:coreProperties>
</file>